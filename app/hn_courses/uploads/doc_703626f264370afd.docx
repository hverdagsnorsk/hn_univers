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FCE0" w14:textId="4B6D795E" w:rsidR="004D5BDA" w:rsidRDefault="004D5BDA" w:rsidP="004D5BDA">
      <w:pPr>
        <w:pStyle w:val="Overskrift1"/>
        <w:rPr>
          <w:sz w:val="36"/>
          <w:szCs w:val="36"/>
        </w:rPr>
      </w:pPr>
      <w:r w:rsidRPr="0097503E">
        <w:rPr>
          <w:sz w:val="36"/>
          <w:szCs w:val="36"/>
        </w:rPr>
        <w:t xml:space="preserve">Notater fra Zoomundervisning for </w:t>
      </w:r>
      <w:r w:rsidR="0097503E" w:rsidRPr="0097503E">
        <w:rPr>
          <w:sz w:val="36"/>
          <w:szCs w:val="36"/>
        </w:rPr>
        <w:t>Vestby</w:t>
      </w:r>
      <w:r w:rsidR="00E6735B" w:rsidRPr="0097503E">
        <w:rPr>
          <w:sz w:val="36"/>
          <w:szCs w:val="36"/>
        </w:rPr>
        <w:t xml:space="preserve"> </w:t>
      </w:r>
      <w:r w:rsidR="0097503E" w:rsidRPr="0097503E">
        <w:rPr>
          <w:sz w:val="36"/>
          <w:szCs w:val="36"/>
        </w:rPr>
        <w:t>24. november 2025</w:t>
      </w:r>
    </w:p>
    <w:p w14:paraId="48DDABA1" w14:textId="77777777" w:rsidR="0097503E" w:rsidRDefault="0097503E" w:rsidP="0097503E"/>
    <w:p w14:paraId="67A674E9" w14:textId="6460D0FE" w:rsidR="0097503E" w:rsidRDefault="0097503E" w:rsidP="0097503E">
      <w:r>
        <w:t>j</w:t>
      </w:r>
      <w:r w:rsidRPr="0097503E">
        <w:rPr>
          <w:color w:val="EE0000"/>
        </w:rPr>
        <w:t>eg</w:t>
      </w:r>
      <w:r>
        <w:t xml:space="preserve"> </w:t>
      </w:r>
      <w:r>
        <w:tab/>
      </w:r>
      <w:r>
        <w:tab/>
        <w:t>[</w:t>
      </w:r>
      <w:proofErr w:type="spellStart"/>
      <w:r>
        <w:t>jæi</w:t>
      </w:r>
      <w:proofErr w:type="spellEnd"/>
      <w:r>
        <w:t>]</w:t>
      </w:r>
    </w:p>
    <w:p w14:paraId="453F4E56" w14:textId="0E435539" w:rsidR="0097503E" w:rsidRDefault="0097503E" w:rsidP="0097503E">
      <w:r>
        <w:t>m</w:t>
      </w:r>
      <w:r w:rsidRPr="0097503E">
        <w:rPr>
          <w:color w:val="EE0000"/>
        </w:rPr>
        <w:t xml:space="preserve">eg </w:t>
      </w:r>
      <w:r>
        <w:rPr>
          <w:color w:val="EE0000"/>
        </w:rPr>
        <w:tab/>
      </w:r>
      <w:r>
        <w:rPr>
          <w:color w:val="EE0000"/>
        </w:rPr>
        <w:tab/>
      </w:r>
      <w:r>
        <w:t>[</w:t>
      </w:r>
      <w:proofErr w:type="spellStart"/>
      <w:r>
        <w:t>m</w:t>
      </w:r>
      <w:r>
        <w:t>æi</w:t>
      </w:r>
      <w:proofErr w:type="spellEnd"/>
      <w:r>
        <w:t>]</w:t>
      </w:r>
    </w:p>
    <w:p w14:paraId="335A68EB" w14:textId="38FDEEA7" w:rsidR="0097503E" w:rsidRDefault="0097503E" w:rsidP="0097503E">
      <w:r>
        <w:t>d</w:t>
      </w:r>
      <w:r w:rsidRPr="0097503E">
        <w:rPr>
          <w:color w:val="EE0000"/>
        </w:rPr>
        <w:t xml:space="preserve">eg </w:t>
      </w:r>
      <w:r>
        <w:rPr>
          <w:color w:val="EE0000"/>
        </w:rPr>
        <w:tab/>
      </w:r>
      <w:r>
        <w:rPr>
          <w:color w:val="EE0000"/>
        </w:rPr>
        <w:tab/>
      </w:r>
      <w:r>
        <w:t>[</w:t>
      </w:r>
      <w:proofErr w:type="spellStart"/>
      <w:r>
        <w:t>d</w:t>
      </w:r>
      <w:r>
        <w:t>æi</w:t>
      </w:r>
      <w:proofErr w:type="spellEnd"/>
      <w:r>
        <w:t>]</w:t>
      </w:r>
    </w:p>
    <w:p w14:paraId="4DB016C6" w14:textId="7122285B" w:rsidR="0097503E" w:rsidRDefault="0097503E" w:rsidP="0097503E">
      <w:r>
        <w:t>s</w:t>
      </w:r>
      <w:r w:rsidRPr="0097503E">
        <w:rPr>
          <w:color w:val="EE0000"/>
        </w:rPr>
        <w:t>eg</w:t>
      </w:r>
      <w:r>
        <w:rPr>
          <w:color w:val="EE0000"/>
        </w:rPr>
        <w:tab/>
      </w:r>
      <w:r>
        <w:rPr>
          <w:color w:val="EE0000"/>
        </w:rPr>
        <w:tab/>
      </w:r>
      <w:r>
        <w:t>[</w:t>
      </w:r>
      <w:proofErr w:type="spellStart"/>
      <w:r>
        <w:t>s</w:t>
      </w:r>
      <w:r>
        <w:t>æi</w:t>
      </w:r>
      <w:proofErr w:type="spellEnd"/>
      <w:r>
        <w:t>]</w:t>
      </w:r>
      <w:r>
        <w:br/>
      </w:r>
      <w:r>
        <w:br/>
        <w:t>kj</w:t>
      </w:r>
      <w:r w:rsidRPr="0097503E">
        <w:rPr>
          <w:color w:val="EE0000"/>
        </w:rPr>
        <w:t>eg</w:t>
      </w:r>
      <w:r>
        <w:t>ler</w:t>
      </w:r>
      <w:r>
        <w:tab/>
      </w:r>
      <w:r>
        <w:tab/>
      </w:r>
      <w:r>
        <w:t>[</w:t>
      </w:r>
      <w:proofErr w:type="spellStart"/>
      <w:r w:rsidRPr="0097503E">
        <w:t>ç</w:t>
      </w:r>
      <w:r>
        <w:t>æi</w:t>
      </w:r>
      <w:r>
        <w:t>-l</w:t>
      </w:r>
      <w:r w:rsidRPr="0097503E">
        <w:t>ə</w:t>
      </w:r>
      <w:r>
        <w:t>r</w:t>
      </w:r>
      <w:proofErr w:type="spellEnd"/>
      <w:r>
        <w:t>-</w:t>
      </w:r>
      <w:r>
        <w:t>]</w:t>
      </w:r>
      <w:r>
        <w:tab/>
      </w:r>
    </w:p>
    <w:p w14:paraId="23E1AE5C" w14:textId="77777777" w:rsidR="003A1101" w:rsidRDefault="003A1101" w:rsidP="0097503E"/>
    <w:p w14:paraId="7F53A269" w14:textId="3F204BB3" w:rsidR="003A1101" w:rsidRDefault="003A1101" w:rsidP="003A1101">
      <w:pPr>
        <w:pStyle w:val="Tittel"/>
      </w:pPr>
      <w:r>
        <w:t>Om verb</w:t>
      </w:r>
    </w:p>
    <w:p w14:paraId="3569DCE5" w14:textId="40FE60AA" w:rsidR="003A1101" w:rsidRDefault="003A1101" w:rsidP="003A1101">
      <w:pPr>
        <w:pStyle w:val="Overskrift2"/>
      </w:pPr>
      <w:r>
        <w:t xml:space="preserve">Presens </w:t>
      </w:r>
    </w:p>
    <w:p w14:paraId="1C4ECE04" w14:textId="3BF3C0C5" w:rsidR="003A1101" w:rsidRDefault="00376CB9" w:rsidP="003A1101">
      <w:r w:rsidRPr="00376CB9">
        <w:rPr>
          <w:b/>
          <w:bCs/>
        </w:rPr>
        <w:t>N</w:t>
      </w:r>
      <w:r w:rsidR="003A1101" w:rsidRPr="00376CB9">
        <w:rPr>
          <w:b/>
          <w:bCs/>
        </w:rPr>
        <w:t>å-tid</w:t>
      </w:r>
      <w:r>
        <w:rPr>
          <w:b/>
          <w:bCs/>
        </w:rPr>
        <w:t>:</w:t>
      </w:r>
      <w:r w:rsidR="003A1101" w:rsidRPr="00376CB9">
        <w:rPr>
          <w:b/>
          <w:bCs/>
        </w:rPr>
        <w:t xml:space="preserve"> </w:t>
      </w:r>
      <w:r w:rsidR="003A1101">
        <w:t>(det som skjer nå)</w:t>
      </w:r>
      <w:r w:rsidR="003A1101">
        <w:br/>
        <w:t>Jeg sitt</w:t>
      </w:r>
      <w:r w:rsidR="003A1101" w:rsidRPr="003A1101">
        <w:rPr>
          <w:color w:val="EE0000"/>
        </w:rPr>
        <w:t xml:space="preserve">er </w:t>
      </w:r>
      <w:r w:rsidR="003A1101">
        <w:t>og se</w:t>
      </w:r>
      <w:r w:rsidR="003A1101" w:rsidRPr="003A1101">
        <w:rPr>
          <w:color w:val="EE0000"/>
        </w:rPr>
        <w:t xml:space="preserve">r </w:t>
      </w:r>
      <w:r w:rsidR="003A1101">
        <w:t xml:space="preserve">på skjermen. </w:t>
      </w:r>
      <w:r w:rsidR="00075750">
        <w:br/>
      </w:r>
      <w:r w:rsidR="00075750">
        <w:br/>
        <w:t xml:space="preserve">Jeg bor i Hvitsten. </w:t>
      </w:r>
    </w:p>
    <w:p w14:paraId="0BAF7052" w14:textId="26E48803" w:rsidR="003A1101" w:rsidRDefault="00376CB9" w:rsidP="003A1101">
      <w:r w:rsidRPr="00376CB9">
        <w:rPr>
          <w:b/>
          <w:bCs/>
        </w:rPr>
        <w:t>Fremtid:</w:t>
      </w:r>
      <w:r>
        <w:br/>
        <w:t xml:space="preserve">Når kommer du til Horten, Barbara? </w:t>
      </w:r>
      <w:r>
        <w:br/>
        <w:t xml:space="preserve">Jeg kommer til Horten til/i helga. </w:t>
      </w:r>
      <w:r>
        <w:br/>
      </w:r>
      <w:r>
        <w:br/>
      </w:r>
      <w:r w:rsidRPr="00376CB9">
        <w:rPr>
          <w:b/>
          <w:bCs/>
        </w:rPr>
        <w:t>Vanligvis:</w:t>
      </w:r>
      <w:r>
        <w:t xml:space="preserve"> </w:t>
      </w:r>
      <w:r>
        <w:br/>
        <w:t xml:space="preserve">Jeg står opp klokka sju hver morgen. </w:t>
      </w:r>
      <w:r>
        <w:br/>
      </w:r>
    </w:p>
    <w:p w14:paraId="6B5E78EA" w14:textId="636590D1" w:rsidR="003A1101" w:rsidRDefault="003A1101" w:rsidP="003A1101">
      <w:pPr>
        <w:pStyle w:val="Overskrift2"/>
      </w:pPr>
      <w:r>
        <w:t xml:space="preserve">Preteritum </w:t>
      </w:r>
    </w:p>
    <w:p w14:paraId="02AAF195" w14:textId="372B39A7" w:rsidR="003A1101" w:rsidRPr="00376CB9" w:rsidRDefault="003A1101" w:rsidP="003A1101">
      <w:pPr>
        <w:rPr>
          <w:b/>
          <w:bCs/>
        </w:rPr>
      </w:pPr>
      <w:r w:rsidRPr="00376CB9">
        <w:rPr>
          <w:b/>
          <w:bCs/>
        </w:rPr>
        <w:t>Brukes om fortid.</w:t>
      </w:r>
    </w:p>
    <w:p w14:paraId="54059D7D" w14:textId="77D34802" w:rsidR="003A1101" w:rsidRPr="003A1101" w:rsidRDefault="00075750" w:rsidP="003A1101">
      <w:r>
        <w:rPr>
          <w:noProof/>
        </w:rPr>
        <mc:AlternateContent>
          <mc:Choice Requires="wps">
            <w:drawing>
              <wp:anchor distT="0" distB="0" distL="114300" distR="114300" simplePos="0" relativeHeight="251663360" behindDoc="0" locked="0" layoutInCell="1" allowOverlap="1" wp14:anchorId="59247431" wp14:editId="0A6913A2">
                <wp:simplePos x="0" y="0"/>
                <wp:positionH relativeFrom="margin">
                  <wp:posOffset>3108960</wp:posOffset>
                </wp:positionH>
                <wp:positionV relativeFrom="paragraph">
                  <wp:posOffset>461645</wp:posOffset>
                </wp:positionV>
                <wp:extent cx="2253615" cy="999490"/>
                <wp:effectExtent l="0" t="0" r="13335" b="10160"/>
                <wp:wrapNone/>
                <wp:docPr id="1089454495" name="Rektangel 1"/>
                <wp:cNvGraphicFramePr/>
                <a:graphic xmlns:a="http://schemas.openxmlformats.org/drawingml/2006/main">
                  <a:graphicData uri="http://schemas.microsoft.com/office/word/2010/wordprocessingShape">
                    <wps:wsp>
                      <wps:cNvSpPr/>
                      <wps:spPr>
                        <a:xfrm>
                          <a:off x="0" y="0"/>
                          <a:ext cx="2253615" cy="9994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839A30" w14:textId="77777777" w:rsidR="00075750" w:rsidRDefault="00075750" w:rsidP="00075750">
                            <w:pPr>
                              <w:jc w:val="center"/>
                            </w:pPr>
                            <w:r>
                              <w:t xml:space="preserve">FOKUS: </w:t>
                            </w:r>
                            <w:r>
                              <w:br/>
                              <w:t>TID</w:t>
                            </w:r>
                            <w:r>
                              <w:br/>
                              <w:t xml:space="preserve">Når skjedde det?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247431" id="Rektangel 1" o:spid="_x0000_s1026" style="position:absolute;margin-left:244.8pt;margin-top:36.35pt;width:177.45pt;height:78.7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" fillcolor="#156082 [3204]" strokecolor="#030e13 [484]" strokeweight="1pt">
                <v:textbox>
                  <w:txbxContent>
                    <w:p w14:paraId="2A839A30" w14:textId="77777777" w:rsidR="00075750" w:rsidRDefault="00075750" w:rsidP="00075750">
                      <w:pPr>
                        <w:jc w:val="center"/>
                      </w:pPr>
                      <w:r>
                        <w:t xml:space="preserve">FOKUS: </w:t>
                      </w:r>
                      <w:r>
                        <w:br/>
                        <w:t>TID</w:t>
                      </w:r>
                      <w:r>
                        <w:br/>
                        <w:t xml:space="preserve">Når skjedde det? </w:t>
                      </w:r>
                    </w:p>
                  </w:txbxContent>
                </v:textbox>
                <w10:wrap anchorx="margin"/>
              </v:rect>
            </w:pict>
          </mc:Fallback>
        </mc:AlternateContent>
      </w:r>
      <w:r w:rsidR="003A1101">
        <w:t xml:space="preserve">Jeg </w:t>
      </w:r>
      <w:r w:rsidR="003A1101" w:rsidRPr="003A1101">
        <w:rPr>
          <w:color w:val="EE0000"/>
        </w:rPr>
        <w:t xml:space="preserve">spiste </w:t>
      </w:r>
      <w:r w:rsidR="003A1101">
        <w:t xml:space="preserve">middag </w:t>
      </w:r>
      <w:r w:rsidR="003A1101" w:rsidRPr="003A1101">
        <w:rPr>
          <w:color w:val="4EA72E" w:themeColor="accent6"/>
        </w:rPr>
        <w:t>for ti minutter siden</w:t>
      </w:r>
      <w:r w:rsidR="003A1101">
        <w:t xml:space="preserve">. </w:t>
      </w:r>
      <w:r w:rsidR="003A1101">
        <w:br/>
        <w:t xml:space="preserve">Jeg </w:t>
      </w:r>
      <w:r w:rsidR="003A1101" w:rsidRPr="003A1101">
        <w:rPr>
          <w:color w:val="EE0000"/>
        </w:rPr>
        <w:t xml:space="preserve">var </w:t>
      </w:r>
      <w:r w:rsidR="003A1101">
        <w:t xml:space="preserve">i Polen </w:t>
      </w:r>
      <w:r w:rsidR="003A1101" w:rsidRPr="003A1101">
        <w:rPr>
          <w:color w:val="4EA72E" w:themeColor="accent6"/>
        </w:rPr>
        <w:t>i 2014</w:t>
      </w:r>
      <w:r w:rsidR="003A1101">
        <w:t xml:space="preserve">. </w:t>
      </w:r>
      <w:r w:rsidR="003A1101">
        <w:br/>
      </w:r>
      <w:r w:rsidR="003A1101" w:rsidRPr="003A1101">
        <w:rPr>
          <w:color w:val="4EA72E" w:themeColor="accent6"/>
        </w:rPr>
        <w:t xml:space="preserve">I går </w:t>
      </w:r>
      <w:r w:rsidR="003A1101" w:rsidRPr="003A1101">
        <w:rPr>
          <w:color w:val="EE0000"/>
        </w:rPr>
        <w:t xml:space="preserve">så </w:t>
      </w:r>
      <w:r w:rsidR="003A1101">
        <w:t xml:space="preserve">jeg en film på TV. </w:t>
      </w:r>
      <w:r w:rsidR="003A1101">
        <w:br/>
      </w:r>
      <w:r w:rsidR="003A1101">
        <w:br/>
        <w:t xml:space="preserve">Hva </w:t>
      </w:r>
      <w:r w:rsidR="003A1101" w:rsidRPr="003A1101">
        <w:rPr>
          <w:color w:val="EE0000"/>
        </w:rPr>
        <w:t xml:space="preserve">gjorde </w:t>
      </w:r>
      <w:r w:rsidR="003A1101">
        <w:t xml:space="preserve">du </w:t>
      </w:r>
      <w:r w:rsidR="003A1101" w:rsidRPr="00376CB9">
        <w:rPr>
          <w:color w:val="4EA72E" w:themeColor="accent6"/>
        </w:rPr>
        <w:t>på lørdag</w:t>
      </w:r>
      <w:r w:rsidR="003A1101">
        <w:t>?</w:t>
      </w:r>
      <w:r w:rsidR="003A1101">
        <w:br/>
        <w:t xml:space="preserve">Jeg </w:t>
      </w:r>
      <w:r w:rsidR="003A1101" w:rsidRPr="00376CB9">
        <w:rPr>
          <w:color w:val="EE0000"/>
        </w:rPr>
        <w:t xml:space="preserve">var </w:t>
      </w:r>
      <w:r w:rsidR="003A1101">
        <w:t xml:space="preserve">på butikken og </w:t>
      </w:r>
      <w:r w:rsidR="003A1101" w:rsidRPr="00376CB9">
        <w:rPr>
          <w:color w:val="EE0000"/>
        </w:rPr>
        <w:t xml:space="preserve">kjøpte </w:t>
      </w:r>
      <w:r w:rsidR="003A1101">
        <w:t xml:space="preserve">godteri. </w:t>
      </w:r>
      <w:r w:rsidR="00376CB9">
        <w:br/>
      </w:r>
      <w:r w:rsidR="00376CB9">
        <w:br/>
        <w:t xml:space="preserve">Når kom du til Norge, Ieva? </w:t>
      </w:r>
      <w:r w:rsidR="00376CB9">
        <w:br/>
        <w:t xml:space="preserve">Jeg kom til Norge </w:t>
      </w:r>
      <w:r w:rsidR="00376CB9" w:rsidRPr="00376CB9">
        <w:rPr>
          <w:color w:val="4EA72E" w:themeColor="accent6"/>
        </w:rPr>
        <w:t>for åtte år siden</w:t>
      </w:r>
      <w:r w:rsidR="00376CB9">
        <w:t xml:space="preserve">. </w:t>
      </w:r>
      <w:r>
        <w:br/>
      </w:r>
      <w:r>
        <w:br/>
        <w:t xml:space="preserve">Jeg bodde i Hvitsten i 2020. </w:t>
      </w:r>
      <w:r w:rsidR="00964A53">
        <w:br/>
      </w:r>
      <w:r w:rsidR="00964A53">
        <w:br/>
        <w:t xml:space="preserve">Han </w:t>
      </w:r>
      <w:r w:rsidR="00964A53" w:rsidRPr="00964A53">
        <w:rPr>
          <w:color w:val="EE0000"/>
        </w:rPr>
        <w:t xml:space="preserve">fikk </w:t>
      </w:r>
      <w:r w:rsidR="00964A53">
        <w:t xml:space="preserve">ny bleie </w:t>
      </w:r>
      <w:r w:rsidR="00964A53" w:rsidRPr="00964A53">
        <w:rPr>
          <w:color w:val="4EA72E" w:themeColor="accent6"/>
        </w:rPr>
        <w:t>for fem minutter siden</w:t>
      </w:r>
      <w:r w:rsidR="00964A53">
        <w:t xml:space="preserve">. </w:t>
      </w:r>
    </w:p>
    <w:p w14:paraId="3A9FEE39" w14:textId="77777777" w:rsidR="00F65725" w:rsidRDefault="00F65725">
      <w:r>
        <w:lastRenderedPageBreak/>
        <w:tab/>
        <w:t xml:space="preserve"> </w:t>
      </w:r>
      <w:r>
        <w:tab/>
      </w:r>
      <w:r>
        <w:tab/>
      </w:r>
    </w:p>
    <w:p w14:paraId="564BEDAE" w14:textId="30CBE3C8" w:rsidR="00376CB9" w:rsidRDefault="00376CB9" w:rsidP="00376CB9">
      <w:pPr>
        <w:pStyle w:val="Overskrift2"/>
      </w:pPr>
      <w:r>
        <w:t xml:space="preserve">Perfektum </w:t>
      </w:r>
    </w:p>
    <w:p w14:paraId="64FA6C70" w14:textId="292A019E" w:rsidR="00376CB9" w:rsidRPr="00075750" w:rsidRDefault="00075750" w:rsidP="00376CB9">
      <w:r>
        <w:rPr>
          <w:noProof/>
        </w:rPr>
        <mc:AlternateContent>
          <mc:Choice Requires="wps">
            <w:drawing>
              <wp:anchor distT="0" distB="0" distL="114300" distR="114300" simplePos="0" relativeHeight="251661312" behindDoc="0" locked="0" layoutInCell="1" allowOverlap="1" wp14:anchorId="70359A76" wp14:editId="557C0C88">
                <wp:simplePos x="0" y="0"/>
                <wp:positionH relativeFrom="column">
                  <wp:posOffset>4236085</wp:posOffset>
                </wp:positionH>
                <wp:positionV relativeFrom="paragraph">
                  <wp:posOffset>4445</wp:posOffset>
                </wp:positionV>
                <wp:extent cx="2253615" cy="999490"/>
                <wp:effectExtent l="0" t="0" r="13335" b="10160"/>
                <wp:wrapNone/>
                <wp:docPr id="1783009156" name="Rektangel 1"/>
                <wp:cNvGraphicFramePr/>
                <a:graphic xmlns:a="http://schemas.openxmlformats.org/drawingml/2006/main">
                  <a:graphicData uri="http://schemas.microsoft.com/office/word/2010/wordprocessingShape">
                    <wps:wsp>
                      <wps:cNvSpPr/>
                      <wps:spPr>
                        <a:xfrm>
                          <a:off x="0" y="0"/>
                          <a:ext cx="2253615" cy="99949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2623EE30" w14:textId="54CC8377" w:rsidR="00075750" w:rsidRDefault="00075750" w:rsidP="00075750">
                            <w:pPr>
                              <w:jc w:val="center"/>
                            </w:pPr>
                            <w:r>
                              <w:t xml:space="preserve">FOKUS: </w:t>
                            </w:r>
                            <w:r>
                              <w:br/>
                            </w:r>
                            <w:r>
                              <w:t>HANDLINGEN</w:t>
                            </w:r>
                            <w:r>
                              <w:br/>
                            </w:r>
                            <w:r>
                              <w:t xml:space="preserve">Har du gjort det?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359A76" id="_x0000_s1027" style="position:absolute;margin-left:333.55pt;margin-top:.35pt;width:177.45pt;height:78.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" fillcolor="#4ea72e [3209]" strokecolor="#0b1807 [489]" strokeweight="1pt">
                <v:textbox>
                  <w:txbxContent>
                    <w:p w14:paraId="2623EE30" w14:textId="54CC8377" w:rsidR="00075750" w:rsidRDefault="00075750" w:rsidP="00075750">
                      <w:pPr>
                        <w:jc w:val="center"/>
                      </w:pPr>
                      <w:r>
                        <w:t xml:space="preserve">FOKUS: </w:t>
                      </w:r>
                      <w:r>
                        <w:br/>
                      </w:r>
                      <w:r>
                        <w:t>HANDLINGEN</w:t>
                      </w:r>
                      <w:r>
                        <w:br/>
                      </w:r>
                      <w:r>
                        <w:t xml:space="preserve">Har du gjort det? </w:t>
                      </w:r>
                      <w:r>
                        <w:t xml:space="preserve"> </w:t>
                      </w:r>
                    </w:p>
                  </w:txbxContent>
                </v:textbox>
              </v:rect>
            </w:pict>
          </mc:Fallback>
        </mc:AlternateContent>
      </w:r>
      <w:r w:rsidR="00376CB9" w:rsidRPr="00376CB9">
        <w:rPr>
          <w:b/>
          <w:bCs/>
        </w:rPr>
        <w:t xml:space="preserve">Brukes om </w:t>
      </w:r>
      <w:r w:rsidR="00376CB9" w:rsidRPr="00376CB9">
        <w:rPr>
          <w:b/>
          <w:bCs/>
          <w:color w:val="0070C0"/>
        </w:rPr>
        <w:t xml:space="preserve">handlinger </w:t>
      </w:r>
      <w:r w:rsidR="00376CB9" w:rsidRPr="00376CB9">
        <w:rPr>
          <w:b/>
          <w:bCs/>
        </w:rPr>
        <w:t xml:space="preserve">som starter og slutter i fortid. </w:t>
      </w:r>
      <w:r w:rsidR="00376CB9">
        <w:rPr>
          <w:b/>
          <w:bCs/>
        </w:rPr>
        <w:br/>
      </w:r>
      <w:r w:rsidR="00376CB9">
        <w:rPr>
          <w:b/>
          <w:bCs/>
        </w:rPr>
        <w:br/>
      </w:r>
      <w:r w:rsidR="00376CB9">
        <w:t xml:space="preserve">Jeg </w:t>
      </w:r>
      <w:r w:rsidR="00376CB9" w:rsidRPr="00376CB9">
        <w:rPr>
          <w:color w:val="EE0000"/>
        </w:rPr>
        <w:t xml:space="preserve">har vært </w:t>
      </w:r>
      <w:r w:rsidR="00376CB9">
        <w:t>i England</w:t>
      </w:r>
      <w:r w:rsidR="00964A53">
        <w:t xml:space="preserve"> mange ganger</w:t>
      </w:r>
      <w:r w:rsidR="00376CB9">
        <w:t xml:space="preserve">. </w:t>
      </w:r>
      <w:r w:rsidR="00376CB9">
        <w:br/>
        <w:t xml:space="preserve">Jeg </w:t>
      </w:r>
      <w:r w:rsidR="00376CB9" w:rsidRPr="00376CB9">
        <w:rPr>
          <w:color w:val="EE0000"/>
        </w:rPr>
        <w:t xml:space="preserve">har spist </w:t>
      </w:r>
      <w:r w:rsidR="00376CB9">
        <w:t xml:space="preserve">middag. </w:t>
      </w:r>
      <w:r w:rsidR="00376CB9">
        <w:br/>
      </w:r>
      <w:r w:rsidR="00376CB9">
        <w:br/>
        <w:t xml:space="preserve">Brukes om </w:t>
      </w:r>
      <w:r w:rsidR="00376CB9" w:rsidRPr="00376CB9">
        <w:rPr>
          <w:b/>
          <w:bCs/>
          <w:color w:val="0070C0"/>
        </w:rPr>
        <w:t xml:space="preserve">handlinger </w:t>
      </w:r>
      <w:r w:rsidR="00376CB9" w:rsidRPr="00376CB9">
        <w:rPr>
          <w:b/>
          <w:bCs/>
        </w:rPr>
        <w:t>som starter</w:t>
      </w:r>
      <w:r w:rsidR="00376CB9">
        <w:rPr>
          <w:b/>
          <w:bCs/>
        </w:rPr>
        <w:t xml:space="preserve"> i fortid – og som fortsatt gjelder. </w:t>
      </w:r>
      <w:r>
        <w:rPr>
          <w:b/>
          <w:bCs/>
        </w:rPr>
        <w:br/>
      </w:r>
      <w:r>
        <w:rPr>
          <w:b/>
          <w:bCs/>
        </w:rPr>
        <w:br/>
      </w:r>
      <w:r>
        <w:t xml:space="preserve">Jeg </w:t>
      </w:r>
      <w:r w:rsidRPr="00964A53">
        <w:rPr>
          <w:color w:val="EE0000"/>
        </w:rPr>
        <w:t xml:space="preserve">har bodd </w:t>
      </w:r>
      <w:r>
        <w:t xml:space="preserve">i Garder i fem år. </w:t>
      </w:r>
      <w:r>
        <w:br/>
        <w:t xml:space="preserve">Jeg </w:t>
      </w:r>
      <w:r w:rsidRPr="00075750">
        <w:rPr>
          <w:color w:val="EE0000"/>
        </w:rPr>
        <w:t xml:space="preserve">har bodd </w:t>
      </w:r>
      <w:r>
        <w:t xml:space="preserve">på Skoppum i 13 år. </w:t>
      </w:r>
      <w:r>
        <w:br/>
        <w:t xml:space="preserve">Jeg </w:t>
      </w:r>
      <w:r w:rsidRPr="00075750">
        <w:rPr>
          <w:color w:val="EE0000"/>
        </w:rPr>
        <w:t xml:space="preserve">har bodd </w:t>
      </w:r>
      <w:r>
        <w:t xml:space="preserve">i Hvitsten i ni år. </w:t>
      </w:r>
      <w:r w:rsidR="00964A53">
        <w:br/>
      </w:r>
      <w:r w:rsidR="00964A53">
        <w:br/>
      </w:r>
      <w:r w:rsidR="00964A53">
        <w:br/>
      </w:r>
      <w:r w:rsidR="00964A53">
        <w:br/>
      </w:r>
      <w:r w:rsidR="00964A53" w:rsidRPr="00964A53">
        <w:rPr>
          <w:color w:val="EE0000"/>
        </w:rPr>
        <w:t xml:space="preserve">Har </w:t>
      </w:r>
      <w:r w:rsidR="00964A53">
        <w:t xml:space="preserve">han </w:t>
      </w:r>
      <w:r w:rsidR="00964A53" w:rsidRPr="00964A53">
        <w:rPr>
          <w:color w:val="EE0000"/>
        </w:rPr>
        <w:t xml:space="preserve">fått </w:t>
      </w:r>
      <w:r w:rsidR="00964A53">
        <w:t xml:space="preserve">ny bleie? </w:t>
      </w:r>
      <w:r w:rsidR="00964A53">
        <w:br/>
      </w:r>
      <w:r w:rsidR="00964A53">
        <w:br/>
        <w:t xml:space="preserve">Ja, han </w:t>
      </w:r>
      <w:r w:rsidR="00964A53" w:rsidRPr="00964A53">
        <w:rPr>
          <w:color w:val="EE0000"/>
        </w:rPr>
        <w:t xml:space="preserve">har fått </w:t>
      </w:r>
      <w:r w:rsidR="00964A53">
        <w:t xml:space="preserve">ny bleie. </w:t>
      </w:r>
      <w:r w:rsidR="00964A53">
        <w:br/>
        <w:t xml:space="preserve">Nei, han </w:t>
      </w:r>
      <w:r w:rsidR="00964A53" w:rsidRPr="00964A53">
        <w:rPr>
          <w:color w:val="EE0000"/>
        </w:rPr>
        <w:t xml:space="preserve">har </w:t>
      </w:r>
      <w:r w:rsidR="00964A53">
        <w:t xml:space="preserve">ikke </w:t>
      </w:r>
      <w:r w:rsidR="00964A53" w:rsidRPr="00964A53">
        <w:rPr>
          <w:color w:val="EE0000"/>
        </w:rPr>
        <w:t xml:space="preserve">fått </w:t>
      </w:r>
      <w:r w:rsidR="00964A53">
        <w:t xml:space="preserve">ny bleie. </w:t>
      </w:r>
      <w:r w:rsidR="00964A53">
        <w:br/>
      </w:r>
    </w:p>
    <w:p w14:paraId="7548AE15" w14:textId="77777777" w:rsidR="00075750" w:rsidRDefault="00075750" w:rsidP="00376CB9">
      <w:pPr>
        <w:rPr>
          <w:b/>
          <w:bCs/>
        </w:rPr>
      </w:pPr>
    </w:p>
    <w:p w14:paraId="037E1EA1" w14:textId="77777777" w:rsidR="00354B15" w:rsidRDefault="00964A53" w:rsidP="00376CB9">
      <w:r>
        <w:rPr>
          <w:b/>
          <w:bCs/>
        </w:rPr>
        <w:t xml:space="preserve">Hvordan kan man bruke tidene i fortellinger/skriftlige arbeider? </w:t>
      </w:r>
      <w:r>
        <w:rPr>
          <w:b/>
          <w:bCs/>
        </w:rPr>
        <w:br/>
      </w:r>
      <w:r>
        <w:rPr>
          <w:b/>
          <w:bCs/>
        </w:rPr>
        <w:br/>
      </w:r>
      <w:r>
        <w:t xml:space="preserve">Jeg liker Cola. Jeg drikker Cola hver dag. Jeg drakk faktisk en Cola for et par timer siden. Når jeg tenker meg om, så kan jeg faktisk si at jeg har drukket Cola hver dag denne uken. </w:t>
      </w:r>
      <w:r>
        <w:br/>
      </w:r>
      <w:r>
        <w:br/>
        <w:t xml:space="preserve">Jeg står på </w:t>
      </w:r>
      <w:proofErr w:type="spellStart"/>
      <w:r>
        <w:t>slalomski</w:t>
      </w:r>
      <w:proofErr w:type="spellEnd"/>
      <w:r>
        <w:t xml:space="preserve"> om vinteren. Sist gang jeg stod på ski var i </w:t>
      </w:r>
      <w:r w:rsidR="00354B15">
        <w:t xml:space="preserve">mars i år. Jeg har stått på </w:t>
      </w:r>
      <w:proofErr w:type="spellStart"/>
      <w:r w:rsidR="00354B15">
        <w:t>slalomski</w:t>
      </w:r>
      <w:proofErr w:type="spellEnd"/>
      <w:r w:rsidR="00354B15">
        <w:t xml:space="preserve"> i mange år. Jeg skal stå på </w:t>
      </w:r>
      <w:proofErr w:type="spellStart"/>
      <w:r w:rsidR="00354B15">
        <w:t>slalom</w:t>
      </w:r>
      <w:proofErr w:type="spellEnd"/>
      <w:r w:rsidR="00354B15">
        <w:t xml:space="preserve"> igjen så snart bakkene åpner. </w:t>
      </w:r>
      <w:r w:rsidR="00354B15">
        <w:br/>
      </w:r>
      <w:r w:rsidR="00354B15">
        <w:br/>
      </w:r>
      <w:r w:rsidR="00354B15">
        <w:br/>
      </w:r>
    </w:p>
    <w:tbl>
      <w:tblPr>
        <w:tblStyle w:val="Tabellrutenett"/>
        <w:tblW w:w="0" w:type="auto"/>
        <w:tblLook w:val="04A0" w:firstRow="1" w:lastRow="0" w:firstColumn="1" w:lastColumn="0" w:noHBand="0" w:noVBand="1"/>
      </w:tblPr>
      <w:tblGrid>
        <w:gridCol w:w="2265"/>
        <w:gridCol w:w="2265"/>
        <w:gridCol w:w="2266"/>
        <w:gridCol w:w="2266"/>
      </w:tblGrid>
      <w:tr w:rsidR="00354B15" w14:paraId="0BCE67A8" w14:textId="77777777" w:rsidTr="00354B15">
        <w:tc>
          <w:tcPr>
            <w:tcW w:w="2265" w:type="dxa"/>
          </w:tcPr>
          <w:p w14:paraId="279E2D59" w14:textId="79CBD621" w:rsidR="00354B15" w:rsidRDefault="00354B15" w:rsidP="00376CB9">
            <w:r>
              <w:t>infinitiv</w:t>
            </w:r>
          </w:p>
        </w:tc>
        <w:tc>
          <w:tcPr>
            <w:tcW w:w="2265" w:type="dxa"/>
          </w:tcPr>
          <w:p w14:paraId="7A3E76CF" w14:textId="5EBA609E" w:rsidR="00354B15" w:rsidRDefault="00354B15" w:rsidP="00376CB9">
            <w:r>
              <w:t>presens</w:t>
            </w:r>
          </w:p>
        </w:tc>
        <w:tc>
          <w:tcPr>
            <w:tcW w:w="2266" w:type="dxa"/>
          </w:tcPr>
          <w:p w14:paraId="4960EE57" w14:textId="33EF1D12" w:rsidR="00354B15" w:rsidRDefault="00354B15" w:rsidP="00376CB9">
            <w:r>
              <w:t>preteritum</w:t>
            </w:r>
          </w:p>
        </w:tc>
        <w:tc>
          <w:tcPr>
            <w:tcW w:w="2266" w:type="dxa"/>
          </w:tcPr>
          <w:p w14:paraId="26A46549" w14:textId="18E6DB73" w:rsidR="00354B15" w:rsidRDefault="00354B15" w:rsidP="00376CB9">
            <w:r>
              <w:t>perfektum</w:t>
            </w:r>
          </w:p>
        </w:tc>
      </w:tr>
      <w:tr w:rsidR="00354B15" w14:paraId="0169858C" w14:textId="77777777" w:rsidTr="00354B15">
        <w:tc>
          <w:tcPr>
            <w:tcW w:w="2265" w:type="dxa"/>
          </w:tcPr>
          <w:p w14:paraId="63AFDAF7" w14:textId="216A09B7" w:rsidR="00354B15" w:rsidRDefault="00354B15" w:rsidP="00376CB9">
            <w:r>
              <w:t>å drikke</w:t>
            </w:r>
          </w:p>
        </w:tc>
        <w:tc>
          <w:tcPr>
            <w:tcW w:w="2265" w:type="dxa"/>
          </w:tcPr>
          <w:p w14:paraId="6C7025D2" w14:textId="4B7C9595" w:rsidR="00354B15" w:rsidRDefault="00354B15" w:rsidP="00376CB9">
            <w:r>
              <w:t>drikker</w:t>
            </w:r>
          </w:p>
        </w:tc>
        <w:tc>
          <w:tcPr>
            <w:tcW w:w="2266" w:type="dxa"/>
          </w:tcPr>
          <w:p w14:paraId="2567DF4E" w14:textId="3171C403" w:rsidR="00354B15" w:rsidRDefault="00354B15" w:rsidP="00376CB9">
            <w:r>
              <w:t>drakk</w:t>
            </w:r>
          </w:p>
        </w:tc>
        <w:tc>
          <w:tcPr>
            <w:tcW w:w="2266" w:type="dxa"/>
          </w:tcPr>
          <w:p w14:paraId="1CEE6A1C" w14:textId="7138F6FA" w:rsidR="00354B15" w:rsidRDefault="00354B15" w:rsidP="00376CB9">
            <w:r>
              <w:t>har drukket</w:t>
            </w:r>
          </w:p>
        </w:tc>
      </w:tr>
    </w:tbl>
    <w:p w14:paraId="07B698A1" w14:textId="5F0FFD87" w:rsidR="00376CB9" w:rsidRDefault="00376CB9" w:rsidP="00376CB9"/>
    <w:p w14:paraId="71817F5C" w14:textId="44B11641" w:rsidR="00354B15" w:rsidRDefault="00354B15" w:rsidP="00376CB9">
      <w:r>
        <w:t xml:space="preserve">Jeg liker å drikke </w:t>
      </w:r>
      <w:r w:rsidR="00990D9B">
        <w:t>Cola</w:t>
      </w:r>
      <w:r>
        <w:t xml:space="preserve">. Jeg drikker av og til en </w:t>
      </w:r>
      <w:r w:rsidR="00990D9B">
        <w:t>Cola</w:t>
      </w:r>
      <w:r>
        <w:t xml:space="preserve"> på kveldene. I helga drakk jeg tre </w:t>
      </w:r>
      <w:r w:rsidR="00990D9B">
        <w:t>Cola</w:t>
      </w:r>
      <w:r>
        <w:t xml:space="preserve">. Jeg har drukket mange </w:t>
      </w:r>
      <w:r w:rsidR="00990D9B">
        <w:t xml:space="preserve">liter </w:t>
      </w:r>
      <w:proofErr w:type="gramStart"/>
      <w:r w:rsidR="00990D9B">
        <w:t xml:space="preserve">Cola </w:t>
      </w:r>
      <w:r>
        <w:t xml:space="preserve"> i</w:t>
      </w:r>
      <w:proofErr w:type="gramEnd"/>
      <w:r>
        <w:t xml:space="preserve"> </w:t>
      </w:r>
      <w:r w:rsidR="00990D9B">
        <w:t xml:space="preserve">løpet av </w:t>
      </w:r>
      <w:r>
        <w:t xml:space="preserve">mitt liv. </w:t>
      </w:r>
    </w:p>
    <w:p w14:paraId="0AB6BB51" w14:textId="77777777" w:rsidR="00964A53" w:rsidRPr="00964A53" w:rsidRDefault="00964A53" w:rsidP="00376CB9"/>
    <w:p w14:paraId="57C424B7" w14:textId="77777777" w:rsidR="00376CB9" w:rsidRPr="00376CB9" w:rsidRDefault="00376CB9" w:rsidP="00376CB9"/>
    <w:sectPr w:rsidR="00376CB9" w:rsidRPr="00376CB9">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CA14" w14:textId="77777777" w:rsidR="0097503E" w:rsidRDefault="0097503E" w:rsidP="00E6735B">
      <w:pPr>
        <w:spacing w:after="0" w:line="240" w:lineRule="auto"/>
      </w:pPr>
      <w:r>
        <w:separator/>
      </w:r>
    </w:p>
  </w:endnote>
  <w:endnote w:type="continuationSeparator" w:id="0">
    <w:p w14:paraId="74CEEE46" w14:textId="77777777" w:rsidR="0097503E" w:rsidRDefault="0097503E" w:rsidP="00E6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2CCE" w14:textId="77777777" w:rsidR="00E6735B" w:rsidRDefault="00E6735B" w:rsidP="00E6735B">
    <w:pPr>
      <w:pStyle w:val="Bunntekst"/>
      <w:jc w:val="right"/>
    </w:pPr>
    <w:r>
      <w:rPr>
        <w:noProof/>
      </w:rPr>
      <w:drawing>
        <wp:inline distT="0" distB="0" distL="0" distR="0" wp14:anchorId="43012853" wp14:editId="1E74C628">
          <wp:extent cx="1600156" cy="360000"/>
          <wp:effectExtent l="0" t="0" r="635" b="2540"/>
          <wp:docPr id="319677531" name="Bilde 1" descr="Et bilde som inneholder Font, tekst, logo,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77531" name="Bilde 1" descr="Et bilde som inneholder Font, tekst, logo, Grafikk&#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1600156" cy="36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9F2D" w14:textId="77777777" w:rsidR="0097503E" w:rsidRDefault="0097503E" w:rsidP="00E6735B">
      <w:pPr>
        <w:spacing w:after="0" w:line="240" w:lineRule="auto"/>
      </w:pPr>
      <w:r>
        <w:separator/>
      </w:r>
    </w:p>
  </w:footnote>
  <w:footnote w:type="continuationSeparator" w:id="0">
    <w:p w14:paraId="685F4F52" w14:textId="77777777" w:rsidR="0097503E" w:rsidRDefault="0097503E" w:rsidP="00E673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03E"/>
    <w:rsid w:val="00026538"/>
    <w:rsid w:val="00075750"/>
    <w:rsid w:val="00354B15"/>
    <w:rsid w:val="00376CB9"/>
    <w:rsid w:val="003A1101"/>
    <w:rsid w:val="004D23F3"/>
    <w:rsid w:val="004D5BDA"/>
    <w:rsid w:val="008B29AD"/>
    <w:rsid w:val="00964A53"/>
    <w:rsid w:val="0097503E"/>
    <w:rsid w:val="00990D9B"/>
    <w:rsid w:val="00A96B70"/>
    <w:rsid w:val="00C0079E"/>
    <w:rsid w:val="00E6735B"/>
    <w:rsid w:val="00F657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29895"/>
  <w15:chartTrackingRefBased/>
  <w15:docId w15:val="{77C33AC1-1557-4953-B037-B387BA28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D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D5BD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D5BD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D5BD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D5BD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5BD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5BD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5BD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D5BD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D5BD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D5BD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D5BD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D5BD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D5BD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D5BD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D5BD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D5BDA"/>
    <w:rPr>
      <w:rFonts w:eastAsiaTheme="majorEastAsia" w:cstheme="majorBidi"/>
      <w:color w:val="272727" w:themeColor="text1" w:themeTint="D8"/>
    </w:rPr>
  </w:style>
  <w:style w:type="paragraph" w:styleId="Tittel">
    <w:name w:val="Title"/>
    <w:basedOn w:val="Normal"/>
    <w:next w:val="Normal"/>
    <w:link w:val="TittelTegn"/>
    <w:uiPriority w:val="10"/>
    <w:qFormat/>
    <w:rsid w:val="004D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D5BD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D5BD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D5BD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D5BD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D5BDA"/>
    <w:rPr>
      <w:i/>
      <w:iCs/>
      <w:color w:val="404040" w:themeColor="text1" w:themeTint="BF"/>
    </w:rPr>
  </w:style>
  <w:style w:type="paragraph" w:styleId="Listeavsnitt">
    <w:name w:val="List Paragraph"/>
    <w:basedOn w:val="Normal"/>
    <w:uiPriority w:val="34"/>
    <w:qFormat/>
    <w:rsid w:val="004D5BDA"/>
    <w:pPr>
      <w:ind w:left="720"/>
      <w:contextualSpacing/>
    </w:pPr>
  </w:style>
  <w:style w:type="character" w:styleId="Sterkutheving">
    <w:name w:val="Intense Emphasis"/>
    <w:basedOn w:val="Standardskriftforavsnitt"/>
    <w:uiPriority w:val="21"/>
    <w:qFormat/>
    <w:rsid w:val="004D5BDA"/>
    <w:rPr>
      <w:i/>
      <w:iCs/>
      <w:color w:val="0F4761" w:themeColor="accent1" w:themeShade="BF"/>
    </w:rPr>
  </w:style>
  <w:style w:type="paragraph" w:styleId="Sterktsitat">
    <w:name w:val="Intense Quote"/>
    <w:basedOn w:val="Normal"/>
    <w:next w:val="Normal"/>
    <w:link w:val="SterktsitatTegn"/>
    <w:uiPriority w:val="30"/>
    <w:qFormat/>
    <w:rsid w:val="004D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D5BDA"/>
    <w:rPr>
      <w:i/>
      <w:iCs/>
      <w:color w:val="0F4761" w:themeColor="accent1" w:themeShade="BF"/>
    </w:rPr>
  </w:style>
  <w:style w:type="character" w:styleId="Sterkreferanse">
    <w:name w:val="Intense Reference"/>
    <w:basedOn w:val="Standardskriftforavsnitt"/>
    <w:uiPriority w:val="32"/>
    <w:qFormat/>
    <w:rsid w:val="004D5BDA"/>
    <w:rPr>
      <w:b/>
      <w:bCs/>
      <w:smallCaps/>
      <w:color w:val="0F4761" w:themeColor="accent1" w:themeShade="BF"/>
      <w:spacing w:val="5"/>
    </w:rPr>
  </w:style>
  <w:style w:type="table" w:styleId="Tabellrutenett">
    <w:name w:val="Table Grid"/>
    <w:basedOn w:val="Vanligtabell"/>
    <w:uiPriority w:val="39"/>
    <w:rsid w:val="004D5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E6735B"/>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6735B"/>
  </w:style>
  <w:style w:type="paragraph" w:styleId="Bunntekst">
    <w:name w:val="footer"/>
    <w:basedOn w:val="Normal"/>
    <w:link w:val="BunntekstTegn"/>
    <w:uiPriority w:val="99"/>
    <w:unhideWhenUsed/>
    <w:rsid w:val="00E6735B"/>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67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n\OneDrive\Dokumenter\Egendefinerte%20Office-maler\Word-ma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Word-mal</Template>
  <TotalTime>77</TotalTime>
  <Pages>2</Pages>
  <Words>278</Words>
  <Characters>1474</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Svenn Ingebrigtsen</dc:creator>
  <cp:keywords/>
  <dc:description/>
  <cp:lastModifiedBy>Svenn Inge Ingebrigtsen</cp:lastModifiedBy>
  <cp:revision>1</cp:revision>
  <dcterms:created xsi:type="dcterms:W3CDTF">2025-11-24T17:16:00Z</dcterms:created>
  <dcterms:modified xsi:type="dcterms:W3CDTF">2025-11-24T19:18:00Z</dcterms:modified>
</cp:coreProperties>
</file>