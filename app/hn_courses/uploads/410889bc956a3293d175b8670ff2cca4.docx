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1C64" w14:textId="5314CE7A" w:rsidR="004D5BDA" w:rsidRDefault="004D5BDA" w:rsidP="004D5BDA">
      <w:pPr>
        <w:pStyle w:val="Overskrift1"/>
      </w:pPr>
      <w:r>
        <w:t xml:space="preserve">Notater fra Zoomundervisning for </w:t>
      </w:r>
      <w:r w:rsidR="001C4FDB">
        <w:t>Vestby 16. mars 2026</w:t>
      </w:r>
    </w:p>
    <w:p w14:paraId="5D083801" w14:textId="77777777" w:rsidR="001C4FDB" w:rsidRDefault="001C4FDB" w:rsidP="001C4FDB"/>
    <w:p w14:paraId="241FDDD7" w14:textId="77777777" w:rsidR="003812C6" w:rsidRPr="00FB6242" w:rsidRDefault="001C4FDB" w:rsidP="003812C6">
      <w:r w:rsidRPr="00FB6242">
        <w:rPr>
          <w:b/>
          <w:bCs/>
        </w:rPr>
        <w:t>Det har vært ganske hektisk i dag.</w:t>
      </w:r>
      <w:r w:rsidRPr="00FB6242">
        <w:br/>
      </w:r>
      <w:r>
        <w:t xml:space="preserve">Det har vært en travel dag. </w:t>
      </w:r>
      <w:r>
        <w:br/>
      </w:r>
      <w:r>
        <w:br/>
      </w:r>
      <w:r w:rsidRPr="00FB6242">
        <w:rPr>
          <w:b/>
          <w:bCs/>
        </w:rPr>
        <w:t>Det har gått i ett hele formiddagen.</w:t>
      </w:r>
      <w:r>
        <w:rPr>
          <w:b/>
          <w:bCs/>
        </w:rPr>
        <w:br/>
      </w:r>
      <w:r w:rsidRPr="00FB6242">
        <w:t>Man har vært opptatt hele tiden uten pause.</w:t>
      </w:r>
      <w:r>
        <w:br/>
      </w:r>
      <w:r>
        <w:br/>
      </w:r>
      <w:r w:rsidRPr="00FB6242">
        <w:rPr>
          <w:b/>
          <w:bCs/>
        </w:rPr>
        <w:t>Det var fullt kjør i garderoben i morges.</w:t>
      </w:r>
      <w:r>
        <w:rPr>
          <w:b/>
          <w:bCs/>
        </w:rPr>
        <w:br/>
      </w:r>
      <w:r w:rsidRPr="00FB6242">
        <w:t>Det var veldig travelt og mye aktivitet samtidig, ofte når mange barn og foreldre kommer samtidig.</w:t>
      </w:r>
      <w:r>
        <w:br/>
      </w:r>
      <w:r>
        <w:br/>
      </w:r>
      <w:r w:rsidRPr="00FB6242">
        <w:rPr>
          <w:b/>
          <w:bCs/>
        </w:rPr>
        <w:t>Det tok helt av ute på lekeplassen.</w:t>
      </w:r>
      <w:r>
        <w:rPr>
          <w:b/>
          <w:bCs/>
        </w:rPr>
        <w:br/>
      </w:r>
      <w:r w:rsidRPr="00FB6242">
        <w:t>Situasjonen ble veldig intens eller kaotisk, for eksempel fordi mange barn ble involvert i samme aktivitet.</w:t>
      </w:r>
      <w:r>
        <w:br/>
      </w:r>
      <w:r>
        <w:br/>
      </w:r>
      <w:r w:rsidRPr="00FB6242">
        <w:rPr>
          <w:b/>
          <w:bCs/>
        </w:rPr>
        <w:t>Det roet seg litt etter lunsj.</w:t>
      </w:r>
      <w:r w:rsidR="003812C6">
        <w:rPr>
          <w:b/>
          <w:bCs/>
        </w:rPr>
        <w:br/>
      </w:r>
      <w:r w:rsidR="003812C6" w:rsidRPr="00FB6242">
        <w:t>Situasjonen ble mer rolig og oversiktlig.</w:t>
      </w:r>
    </w:p>
    <w:p w14:paraId="3ECDA07B" w14:textId="77777777" w:rsidR="003812C6" w:rsidRPr="00FB6242" w:rsidRDefault="003812C6" w:rsidP="003812C6">
      <w:r>
        <w:rPr>
          <w:b/>
          <w:bCs/>
        </w:rPr>
        <w:br/>
      </w:r>
      <w:r w:rsidRPr="00FB6242">
        <w:rPr>
          <w:b/>
          <w:bCs/>
        </w:rPr>
        <w:t>Det var ganske intenst en periode.</w:t>
      </w:r>
      <w:r>
        <w:rPr>
          <w:b/>
          <w:bCs/>
        </w:rPr>
        <w:br/>
      </w:r>
      <w:r w:rsidRPr="00FB6242">
        <w:t>Det var en stund hvor mange ting skjedde samtidig.</w:t>
      </w:r>
      <w:r>
        <w:br/>
      </w:r>
      <w:r>
        <w:br/>
      </w:r>
      <w:r w:rsidRPr="00FB6242">
        <w:rPr>
          <w:b/>
          <w:bCs/>
        </w:rPr>
        <w:t>Det ble litt mye på en gang.</w:t>
      </w:r>
      <w:r>
        <w:rPr>
          <w:b/>
          <w:bCs/>
        </w:rPr>
        <w:br/>
      </w:r>
      <w:r w:rsidRPr="00FB6242">
        <w:t>Flere utfordringer eller oppgaver kom samtidig.</w:t>
      </w:r>
      <w:r>
        <w:br/>
      </w:r>
      <w:r>
        <w:br/>
      </w:r>
      <w:r w:rsidRPr="00FB6242">
        <w:rPr>
          <w:b/>
          <w:bCs/>
        </w:rPr>
        <w:t>Det gikk heldigvis greit til slutt.</w:t>
      </w:r>
      <w:r>
        <w:rPr>
          <w:b/>
          <w:bCs/>
        </w:rPr>
        <w:br/>
      </w:r>
      <w:r w:rsidRPr="00FB6242">
        <w:t>Situasjonen løste seg uten større problemer.</w:t>
      </w:r>
    </w:p>
    <w:p w14:paraId="2828B15E" w14:textId="7C342369" w:rsidR="003812C6" w:rsidRPr="003812C6" w:rsidRDefault="003812C6" w:rsidP="003812C6">
      <w:pPr>
        <w:rPr>
          <w:b/>
          <w:bCs/>
        </w:rPr>
      </w:pPr>
      <w:r>
        <w:br/>
      </w:r>
      <w:r>
        <w:br/>
      </w:r>
      <w:r w:rsidRPr="003812C6">
        <w:rPr>
          <w:b/>
          <w:bCs/>
        </w:rPr>
        <w:t>Oppgave</w:t>
      </w:r>
    </w:p>
    <w:p w14:paraId="3C293100" w14:textId="77777777" w:rsidR="003812C6" w:rsidRPr="003812C6" w:rsidRDefault="003812C6" w:rsidP="003812C6">
      <w:pPr>
        <w:rPr>
          <w:b/>
          <w:bCs/>
        </w:rPr>
      </w:pPr>
      <w:r w:rsidRPr="003812C6">
        <w:rPr>
          <w:b/>
          <w:bCs/>
        </w:rPr>
        <w:t>Maria:</w:t>
      </w:r>
      <w:r w:rsidRPr="003812C6">
        <w:rPr>
          <w:b/>
          <w:bCs/>
        </w:rPr>
        <w:br/>
      </w:r>
      <w:r w:rsidRPr="003812C6">
        <w:t>– For en morgen. Det gikk i ett hele formiddagen.</w:t>
      </w:r>
    </w:p>
    <w:p w14:paraId="13499C47" w14:textId="77777777" w:rsidR="003812C6" w:rsidRDefault="003812C6" w:rsidP="003812C6">
      <w:r w:rsidRPr="003812C6">
        <w:rPr>
          <w:b/>
          <w:bCs/>
        </w:rPr>
        <w:t>Jonas:</w:t>
      </w:r>
      <w:r w:rsidRPr="003812C6">
        <w:rPr>
          <w:b/>
          <w:bCs/>
        </w:rPr>
        <w:br/>
      </w:r>
      <w:r w:rsidRPr="003812C6">
        <w:t>– Ja, det var fullt kjør i garderoben.</w:t>
      </w:r>
    </w:p>
    <w:p w14:paraId="5789970B" w14:textId="0E439BA0" w:rsidR="003812C6" w:rsidRDefault="003812C6" w:rsidP="003812C6">
      <w:r>
        <w:t>--</w:t>
      </w:r>
    </w:p>
    <w:p w14:paraId="713C97D2" w14:textId="77777777" w:rsidR="003812C6" w:rsidRPr="003812C6" w:rsidRDefault="003812C6" w:rsidP="003812C6">
      <w:pPr>
        <w:rPr>
          <w:b/>
          <w:bCs/>
        </w:rPr>
      </w:pPr>
      <w:r w:rsidRPr="003812C6">
        <w:rPr>
          <w:b/>
          <w:bCs/>
        </w:rPr>
        <w:t>Jonas:</w:t>
      </w:r>
      <w:r w:rsidRPr="003812C6">
        <w:rPr>
          <w:b/>
          <w:bCs/>
        </w:rPr>
        <w:br/>
      </w:r>
      <w:r w:rsidRPr="003812C6">
        <w:t>– Hva skjedde ute på lekeplassen?</w:t>
      </w:r>
    </w:p>
    <w:p w14:paraId="3C9940AF" w14:textId="77777777" w:rsidR="003812C6" w:rsidRPr="003812C6" w:rsidRDefault="003812C6" w:rsidP="003812C6">
      <w:pPr>
        <w:rPr>
          <w:b/>
          <w:bCs/>
        </w:rPr>
      </w:pPr>
      <w:r w:rsidRPr="003812C6">
        <w:rPr>
          <w:b/>
          <w:bCs/>
        </w:rPr>
        <w:t>Ausra:</w:t>
      </w:r>
      <w:r w:rsidRPr="003812C6">
        <w:rPr>
          <w:b/>
          <w:bCs/>
        </w:rPr>
        <w:br/>
      </w:r>
      <w:r w:rsidRPr="003812C6">
        <w:t>– Det tok helt av en stund.</w:t>
      </w:r>
    </w:p>
    <w:p w14:paraId="55D55CE8" w14:textId="28F5BBC9" w:rsidR="003812C6" w:rsidRPr="003812C6" w:rsidRDefault="003812C6" w:rsidP="003812C6">
      <w:pPr>
        <w:rPr>
          <w:b/>
          <w:bCs/>
        </w:rPr>
      </w:pPr>
      <w:r>
        <w:rPr>
          <w:b/>
          <w:bCs/>
        </w:rPr>
        <w:lastRenderedPageBreak/>
        <w:br/>
      </w:r>
      <w:r w:rsidRPr="003812C6">
        <w:rPr>
          <w:b/>
          <w:bCs/>
        </w:rPr>
        <w:t>Maria:</w:t>
      </w:r>
      <w:r w:rsidRPr="003812C6">
        <w:rPr>
          <w:b/>
          <w:bCs/>
        </w:rPr>
        <w:br/>
      </w:r>
      <w:r w:rsidRPr="003812C6">
        <w:t>– Hvordan gikk det med Lukas i dag?</w:t>
      </w:r>
    </w:p>
    <w:p w14:paraId="1086D6FB" w14:textId="77777777" w:rsidR="009E4B46" w:rsidRDefault="003812C6" w:rsidP="003812C6">
      <w:r w:rsidRPr="003812C6">
        <w:rPr>
          <w:b/>
          <w:bCs/>
        </w:rPr>
        <w:t>Ausra:</w:t>
      </w:r>
      <w:r w:rsidRPr="003812C6">
        <w:rPr>
          <w:b/>
          <w:bCs/>
        </w:rPr>
        <w:br/>
      </w:r>
      <w:r w:rsidRPr="003812C6">
        <w:t>– Han hadde en litt tung start, men det gikk seg til.</w:t>
      </w:r>
      <w:r>
        <w:br/>
      </w:r>
    </w:p>
    <w:p w14:paraId="659473AD" w14:textId="02945B7F" w:rsidR="003812C6" w:rsidRPr="003812C6" w:rsidRDefault="003812C6" w:rsidP="003812C6">
      <w:pPr>
        <w:rPr>
          <w:b/>
          <w:bCs/>
        </w:rPr>
      </w:pPr>
      <w:r>
        <w:br/>
      </w:r>
      <w:r w:rsidRPr="003812C6">
        <w:rPr>
          <w:b/>
          <w:bCs/>
        </w:rPr>
        <w:t>Jonas:</w:t>
      </w:r>
      <w:r w:rsidRPr="003812C6">
        <w:rPr>
          <w:b/>
          <w:bCs/>
        </w:rPr>
        <w:br/>
      </w:r>
      <w:r w:rsidRPr="003812C6">
        <w:t>– Vi må slå sammen gruppene i dag.</w:t>
      </w:r>
    </w:p>
    <w:p w14:paraId="10BF1889" w14:textId="77777777" w:rsidR="009E4B46" w:rsidRPr="009E4B46" w:rsidRDefault="003812C6" w:rsidP="009E4B46">
      <w:pPr>
        <w:rPr>
          <w:b/>
          <w:bCs/>
        </w:rPr>
      </w:pPr>
      <w:r w:rsidRPr="003812C6">
        <w:rPr>
          <w:b/>
          <w:bCs/>
        </w:rPr>
        <w:t>Maria:</w:t>
      </w:r>
      <w:r w:rsidRPr="003812C6">
        <w:rPr>
          <w:b/>
          <w:bCs/>
        </w:rPr>
        <w:br/>
      </w:r>
      <w:r w:rsidRPr="003812C6">
        <w:t>– Ok, da må vi legge om planen litt.</w:t>
      </w:r>
      <w:r w:rsidR="009E4B46">
        <w:br/>
      </w:r>
      <w:r w:rsidR="009E4B46">
        <w:br/>
      </w:r>
      <w:r w:rsidR="009E4B46">
        <w:br/>
      </w:r>
      <w:r w:rsidR="009E4B46" w:rsidRPr="009E4B46">
        <w:rPr>
          <w:b/>
          <w:bCs/>
        </w:rPr>
        <w:t>Maria:</w:t>
      </w:r>
      <w:r w:rsidR="009E4B46" w:rsidRPr="009E4B46">
        <w:rPr>
          <w:b/>
          <w:bCs/>
        </w:rPr>
        <w:br/>
      </w:r>
      <w:r w:rsidR="009E4B46" w:rsidRPr="009E4B46">
        <w:t>– Skal jeg ta garderoben?</w:t>
      </w:r>
    </w:p>
    <w:p w14:paraId="0E1CF05D" w14:textId="77777777" w:rsidR="009E4B46" w:rsidRPr="009E4B46" w:rsidRDefault="009E4B46" w:rsidP="009E4B46">
      <w:pPr>
        <w:rPr>
          <w:b/>
          <w:bCs/>
        </w:rPr>
      </w:pPr>
      <w:r w:rsidRPr="009E4B46">
        <w:rPr>
          <w:b/>
          <w:bCs/>
        </w:rPr>
        <w:t>Jonas:</w:t>
      </w:r>
      <w:r w:rsidRPr="009E4B46">
        <w:rPr>
          <w:b/>
          <w:bCs/>
        </w:rPr>
        <w:br/>
      </w:r>
      <w:r w:rsidRPr="009E4B46">
        <w:t>– Ja, det hadde vært fint.</w:t>
      </w:r>
    </w:p>
    <w:p w14:paraId="3034C3B0" w14:textId="77777777" w:rsidR="009E4B46" w:rsidRPr="009E4B46" w:rsidRDefault="009E4B46" w:rsidP="009E4B46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9E4B46">
        <w:rPr>
          <w:b/>
          <w:bCs/>
        </w:rPr>
        <w:t>Ausra:</w:t>
      </w:r>
      <w:r w:rsidRPr="009E4B46">
        <w:rPr>
          <w:b/>
          <w:bCs/>
        </w:rPr>
        <w:br/>
      </w:r>
      <w:r w:rsidRPr="009E4B46">
        <w:t>– Kan du ta over litt her?</w:t>
      </w:r>
    </w:p>
    <w:p w14:paraId="7344156B" w14:textId="77777777" w:rsidR="009E4B46" w:rsidRPr="009E4B46" w:rsidRDefault="009E4B46" w:rsidP="009E4B46">
      <w:pPr>
        <w:rPr>
          <w:b/>
          <w:bCs/>
        </w:rPr>
      </w:pPr>
      <w:r w:rsidRPr="009E4B46">
        <w:rPr>
          <w:b/>
          <w:bCs/>
        </w:rPr>
        <w:t>Jonas:</w:t>
      </w:r>
      <w:r w:rsidRPr="009E4B46">
        <w:rPr>
          <w:b/>
          <w:bCs/>
        </w:rPr>
        <w:br/>
      </w:r>
      <w:r w:rsidRPr="009E4B46">
        <w:t>– Ja, selvfølgelig.</w:t>
      </w:r>
    </w:p>
    <w:p w14:paraId="16A8D81B" w14:textId="77777777" w:rsidR="00AE1DB4" w:rsidRDefault="00AE1DB4" w:rsidP="00AE1DB4">
      <w:pPr>
        <w:rPr>
          <w:b/>
          <w:bCs/>
        </w:rPr>
      </w:pPr>
      <w:r>
        <w:rPr>
          <w:b/>
          <w:bCs/>
        </w:rPr>
        <w:t>--</w:t>
      </w:r>
    </w:p>
    <w:p w14:paraId="2C32FDF6" w14:textId="0F5DA5A8" w:rsidR="00AE1DB4" w:rsidRPr="00AE1DB4" w:rsidRDefault="00AE1DB4" w:rsidP="00AE1DB4">
      <w:pPr>
        <w:rPr>
          <w:b/>
          <w:bCs/>
        </w:rPr>
      </w:pPr>
      <w:r w:rsidRPr="00AE1DB4">
        <w:rPr>
          <w:b/>
          <w:bCs/>
        </w:rPr>
        <w:t>Ausra:</w:t>
      </w:r>
      <w:r w:rsidRPr="00AE1DB4">
        <w:rPr>
          <w:b/>
          <w:bCs/>
        </w:rPr>
        <w:br/>
      </w:r>
      <w:r w:rsidRPr="00AE1DB4">
        <w:t>– Nå må vi samle oss litt før neste aktivitet.</w:t>
      </w:r>
    </w:p>
    <w:p w14:paraId="3B45968B" w14:textId="1AC7F0DE" w:rsidR="00AE1DB4" w:rsidRDefault="00AE1DB4" w:rsidP="00AE1DB4">
      <w:pPr>
        <w:rPr>
          <w:lang w:val="sv-SE"/>
        </w:rPr>
      </w:pPr>
      <w:r w:rsidRPr="00AE1DB4">
        <w:rPr>
          <w:b/>
          <w:bCs/>
          <w:lang w:val="sv-SE"/>
        </w:rPr>
        <w:t>Maria:</w:t>
      </w:r>
      <w:r w:rsidRPr="00AE1DB4">
        <w:rPr>
          <w:b/>
          <w:bCs/>
          <w:lang w:val="sv-SE"/>
        </w:rPr>
        <w:br/>
      </w:r>
      <w:r w:rsidRPr="00AE1DB4">
        <w:rPr>
          <w:lang w:val="sv-SE"/>
        </w:rPr>
        <w:t>– Ja, det er en god idé.</w:t>
      </w:r>
      <w:r>
        <w:rPr>
          <w:lang w:val="sv-SE"/>
        </w:rPr>
        <w:br/>
      </w:r>
      <w:r>
        <w:rPr>
          <w:lang w:val="sv-SE"/>
        </w:rPr>
        <w:br/>
      </w:r>
      <w:r>
        <w:rPr>
          <w:lang w:val="sv-SE"/>
        </w:rPr>
        <w:br/>
      </w:r>
    </w:p>
    <w:p w14:paraId="7FFCAE16" w14:textId="77777777" w:rsidR="00AE1DB4" w:rsidRDefault="00AE1DB4" w:rsidP="00AE1DB4">
      <w:pPr>
        <w:rPr>
          <w:lang w:val="sv-SE"/>
        </w:rPr>
      </w:pPr>
    </w:p>
    <w:p w14:paraId="38D1B683" w14:textId="77777777" w:rsidR="00AE1DB4" w:rsidRDefault="00AE1DB4" w:rsidP="00AE1DB4">
      <w:pPr>
        <w:rPr>
          <w:lang w:val="sv-SE"/>
        </w:rPr>
      </w:pPr>
    </w:p>
    <w:p w14:paraId="02853EE3" w14:textId="77777777" w:rsidR="00AE1DB4" w:rsidRDefault="00AE1DB4" w:rsidP="00AE1DB4">
      <w:pPr>
        <w:rPr>
          <w:lang w:val="sv-SE"/>
        </w:rPr>
      </w:pPr>
    </w:p>
    <w:p w14:paraId="04FC40A3" w14:textId="77777777" w:rsidR="00AE1DB4" w:rsidRDefault="00AE1DB4" w:rsidP="00AE1DB4">
      <w:pPr>
        <w:rPr>
          <w:lang w:val="sv-SE"/>
        </w:rPr>
      </w:pPr>
    </w:p>
    <w:p w14:paraId="5D39D46C" w14:textId="77777777" w:rsidR="00AE1DB4" w:rsidRDefault="00AE1DB4" w:rsidP="00AE1DB4">
      <w:pPr>
        <w:rPr>
          <w:lang w:val="sv-SE"/>
        </w:rPr>
      </w:pPr>
    </w:p>
    <w:p w14:paraId="576F7A73" w14:textId="77777777" w:rsidR="00AE1DB4" w:rsidRDefault="00AE1DB4" w:rsidP="00AE1DB4">
      <w:pPr>
        <w:rPr>
          <w:lang w:val="sv-SE"/>
        </w:rPr>
      </w:pPr>
    </w:p>
    <w:p w14:paraId="64CBF573" w14:textId="77777777" w:rsidR="00AE1DB4" w:rsidRDefault="00AE1DB4" w:rsidP="00AE1DB4">
      <w:pPr>
        <w:rPr>
          <w:lang w:val="sv-SE"/>
        </w:rPr>
      </w:pPr>
    </w:p>
    <w:p w14:paraId="71BE1FD7" w14:textId="77777777" w:rsidR="00AE1DB4" w:rsidRDefault="00AE1DB4" w:rsidP="00AE1DB4">
      <w:pPr>
        <w:rPr>
          <w:lang w:val="sv-SE"/>
        </w:rPr>
      </w:pPr>
    </w:p>
    <w:p w14:paraId="7B55EA95" w14:textId="6AC5BAD6" w:rsidR="00AE1DB4" w:rsidRDefault="00AE1DB4" w:rsidP="008178F0">
      <w:pPr>
        <w:rPr>
          <w:b/>
          <w:bCs/>
        </w:rPr>
      </w:pPr>
      <w:r w:rsidRPr="008178F0">
        <w:rPr>
          <w:rStyle w:val="Overskrift2Tegn"/>
        </w:rPr>
        <w:lastRenderedPageBreak/>
        <w:t>Presis beskrivelse av barns adferd</w:t>
      </w:r>
      <w:r w:rsidRPr="008178F0">
        <w:rPr>
          <w:b/>
          <w:bCs/>
        </w:rPr>
        <w:br/>
      </w:r>
      <w:r w:rsidR="008178F0" w:rsidRPr="008178F0">
        <w:rPr>
          <w:rStyle w:val="Overskrift3Tegn"/>
          <w:sz w:val="24"/>
          <w:szCs w:val="24"/>
        </w:rPr>
        <w:t>Mål: utvikle mer presist observasjonsspråk.</w:t>
      </w:r>
      <w:r w:rsidR="008178F0" w:rsidRPr="008178F0">
        <w:rPr>
          <w:b/>
          <w:bCs/>
        </w:rPr>
        <w:br/>
      </w:r>
      <w:r w:rsidR="008178F0" w:rsidRPr="008178F0">
        <w:rPr>
          <w:b/>
          <w:bCs/>
        </w:rPr>
        <w:br/>
        <w:t xml:space="preserve">Hva er forskjellen mellom: </w:t>
      </w:r>
      <w:r w:rsidRPr="008178F0">
        <w:rPr>
          <w:b/>
          <w:bCs/>
        </w:rPr>
        <w:br/>
      </w:r>
    </w:p>
    <w:p w14:paraId="06E69609" w14:textId="4EE5EDEA" w:rsidR="00606566" w:rsidRPr="001F6848" w:rsidRDefault="008178F0" w:rsidP="001F6848">
      <w:pPr>
        <w:rPr>
          <w:b/>
          <w:bCs/>
          <w:highlight w:val="red"/>
        </w:rPr>
      </w:pPr>
      <w:r w:rsidRPr="001F6848">
        <w:rPr>
          <w:b/>
          <w:bCs/>
          <w:i/>
          <w:iCs/>
          <w:highlight w:val="red"/>
        </w:rPr>
        <w:t>Barnet er sint</w:t>
      </w:r>
      <w:r w:rsidR="00606566" w:rsidRPr="001F6848">
        <w:rPr>
          <w:b/>
          <w:bCs/>
          <w:i/>
          <w:iCs/>
          <w:highlight w:val="red"/>
        </w:rPr>
        <w:t>.</w:t>
      </w:r>
      <w:r w:rsidR="00606566" w:rsidRPr="001F6848">
        <w:rPr>
          <w:highlight w:val="red"/>
        </w:rPr>
        <w:tab/>
      </w:r>
      <w:r w:rsidR="00606566" w:rsidRPr="001F6848">
        <w:tab/>
      </w:r>
      <w:r w:rsidR="001F6848">
        <w:t xml:space="preserve">               </w:t>
      </w:r>
      <w:r w:rsidR="00606566" w:rsidRPr="001F6848">
        <w:t xml:space="preserve">Du sier hva du mener barnet føler. </w:t>
      </w:r>
    </w:p>
    <w:p w14:paraId="619CC4A1" w14:textId="798E4150" w:rsidR="00606566" w:rsidRPr="001F6848" w:rsidRDefault="001F6848" w:rsidP="001F6848">
      <w:pPr>
        <w:ind w:left="1416" w:firstLine="708"/>
      </w:pPr>
      <w:r>
        <w:t xml:space="preserve">               </w:t>
      </w:r>
      <w:r w:rsidR="00606566" w:rsidRPr="001F6848">
        <w:t xml:space="preserve">Dette er en beskrivelse av følelser/emosjoner. </w:t>
      </w:r>
    </w:p>
    <w:p w14:paraId="13689A37" w14:textId="77777777" w:rsidR="00606566" w:rsidRPr="001F6848" w:rsidRDefault="00606566" w:rsidP="00606566">
      <w:pPr>
        <w:rPr>
          <w:b/>
          <w:bCs/>
        </w:rPr>
      </w:pPr>
      <w:r w:rsidRPr="001F6848">
        <w:rPr>
          <w:b/>
          <w:bCs/>
        </w:rPr>
        <w:t xml:space="preserve">Eksempel: </w:t>
      </w:r>
    </w:p>
    <w:p w14:paraId="0C328509" w14:textId="77777777" w:rsidR="00606566" w:rsidRPr="001F6848" w:rsidRDefault="00606566" w:rsidP="00606566">
      <w:pPr>
        <w:pStyle w:val="Listeavsnitt"/>
        <w:numPr>
          <w:ilvl w:val="0"/>
          <w:numId w:val="3"/>
        </w:numPr>
        <w:rPr>
          <w:b/>
          <w:bCs/>
        </w:rPr>
      </w:pPr>
      <w:r w:rsidRPr="001F6848">
        <w:t xml:space="preserve">barnet roper. </w:t>
      </w:r>
    </w:p>
    <w:p w14:paraId="42F42801" w14:textId="77777777" w:rsidR="00606566" w:rsidRPr="001F6848" w:rsidRDefault="00606566" w:rsidP="00606566">
      <w:pPr>
        <w:pStyle w:val="Listeavsnitt"/>
        <w:numPr>
          <w:ilvl w:val="0"/>
          <w:numId w:val="3"/>
        </w:numPr>
        <w:rPr>
          <w:b/>
          <w:bCs/>
        </w:rPr>
      </w:pPr>
      <w:r w:rsidRPr="001F6848">
        <w:t>barnet kaster en leke</w:t>
      </w:r>
    </w:p>
    <w:p w14:paraId="7D36B4ED" w14:textId="51B2952D" w:rsidR="008178F0" w:rsidRPr="00606566" w:rsidRDefault="00606566" w:rsidP="00606566">
      <w:pPr>
        <w:ind w:left="45"/>
        <w:rPr>
          <w:b/>
          <w:bCs/>
        </w:rPr>
      </w:pPr>
      <w:r w:rsidRPr="001F6848">
        <w:t>Problemet er at vi ikke alltid vet sikkert hva barnet føler. Vi tolker situasjonen.</w:t>
      </w:r>
      <w:r>
        <w:t xml:space="preserve"> </w:t>
      </w:r>
      <w:r>
        <w:br/>
      </w:r>
    </w:p>
    <w:p w14:paraId="04728581" w14:textId="77777777" w:rsidR="00785F82" w:rsidRPr="00785F82" w:rsidRDefault="008178F0" w:rsidP="00785F82">
      <w:pPr>
        <w:rPr>
          <w:b/>
          <w:bCs/>
          <w:i/>
          <w:iCs/>
          <w:highlight w:val="yellow"/>
        </w:rPr>
      </w:pPr>
      <w:r w:rsidRPr="00785F82">
        <w:rPr>
          <w:b/>
          <w:bCs/>
          <w:i/>
          <w:iCs/>
          <w:highlight w:val="yellow"/>
        </w:rPr>
        <w:t>Barnet viser frustrasjon</w:t>
      </w:r>
      <w:r w:rsidR="00785F82" w:rsidRPr="00785F82">
        <w:rPr>
          <w:b/>
          <w:bCs/>
          <w:i/>
          <w:iCs/>
          <w:highlight w:val="yellow"/>
        </w:rPr>
        <w:tab/>
      </w:r>
      <w:r w:rsidR="00785F82" w:rsidRPr="00785F82">
        <w:rPr>
          <w:b/>
          <w:bCs/>
          <w:i/>
          <w:iCs/>
          <w:highlight w:val="yellow"/>
        </w:rPr>
        <w:tab/>
      </w:r>
    </w:p>
    <w:p w14:paraId="371ADCA2" w14:textId="06D55B6B" w:rsidR="008178F0" w:rsidRPr="001F6848" w:rsidRDefault="00785F82" w:rsidP="00785F82">
      <w:pPr>
        <w:rPr>
          <w:b/>
          <w:bCs/>
        </w:rPr>
      </w:pPr>
      <w:r w:rsidRPr="001F6848">
        <w:t xml:space="preserve">Man sier ikke direkte hva barnet føler, men at adferden tyder på frustrasjon. </w:t>
      </w:r>
      <w:r w:rsidRPr="001F6848">
        <w:br/>
      </w:r>
      <w:r w:rsidRPr="001F6848">
        <w:t xml:space="preserve">Dette er en </w:t>
      </w:r>
      <w:r w:rsidRPr="001F6848">
        <w:rPr>
          <w:b/>
          <w:bCs/>
        </w:rPr>
        <w:t>mer faglig formulering</w:t>
      </w:r>
      <w:r w:rsidRPr="001F6848">
        <w:t xml:space="preserve"> </w:t>
      </w:r>
      <w:r w:rsidRPr="001F6848">
        <w:rPr>
          <w:b/>
          <w:bCs/>
        </w:rPr>
        <w:t>som beskriver atferd</w:t>
      </w:r>
      <w:r w:rsidRPr="001F6848">
        <w:t xml:space="preserve"> som uttrykk for en følelse.</w:t>
      </w:r>
    </w:p>
    <w:p w14:paraId="0F7183D7" w14:textId="77777777" w:rsidR="00785F82" w:rsidRDefault="00785F82" w:rsidP="00785F82">
      <w:pPr>
        <w:rPr>
          <w:highlight w:val="green"/>
        </w:rPr>
      </w:pPr>
    </w:p>
    <w:p w14:paraId="676C31DE" w14:textId="4A62C83A" w:rsidR="00785F82" w:rsidRPr="001F6848" w:rsidRDefault="008178F0" w:rsidP="001F6848">
      <w:pPr>
        <w:rPr>
          <w:b/>
          <w:bCs/>
          <w:highlight w:val="yellow"/>
        </w:rPr>
      </w:pPr>
      <w:r w:rsidRPr="001F6848">
        <w:rPr>
          <w:b/>
          <w:bCs/>
          <w:i/>
          <w:iCs/>
          <w:highlight w:val="green"/>
        </w:rPr>
        <w:t>Barnet reagerer sterkt</w:t>
      </w:r>
      <w:r w:rsidRPr="001F6848">
        <w:t xml:space="preserve"> </w:t>
      </w:r>
      <w:r w:rsidR="00785F82" w:rsidRPr="001F6848">
        <w:br/>
      </w:r>
      <w:r w:rsidR="00785F82" w:rsidRPr="001F6848">
        <w:br/>
        <w:t>Dette er en ren observasjon av intensitet, UTEN å tolke følelser.</w:t>
      </w:r>
      <w:r w:rsidR="00785F82" w:rsidRPr="001F6848">
        <w:br/>
        <w:t xml:space="preserve">Man beskriver kun at reaksjonen er kraftig. </w:t>
      </w:r>
      <w:r w:rsidR="001F6848" w:rsidRPr="001F6848">
        <w:br/>
      </w:r>
      <w:r w:rsidR="001F6848" w:rsidRPr="001F6848">
        <w:rPr>
          <w:b/>
          <w:bCs/>
        </w:rPr>
        <w:t>Her sier man ingenting om hvilken følelse det er.</w:t>
      </w:r>
      <w:r w:rsidR="001F6848" w:rsidRPr="001F6848">
        <w:t xml:space="preserve">  </w:t>
      </w:r>
      <w:r w:rsidR="001F6848" w:rsidRPr="001F6848">
        <w:br/>
      </w:r>
      <w:r w:rsidR="001F6848" w:rsidRPr="001F6848">
        <w:br/>
        <w:t xml:space="preserve">Hvis man uttaler seg skriftlig i </w:t>
      </w:r>
      <w:proofErr w:type="gramStart"/>
      <w:r w:rsidR="001F6848" w:rsidRPr="001F6848">
        <w:t>f. eks.</w:t>
      </w:r>
      <w:proofErr w:type="gramEnd"/>
      <w:r w:rsidR="001F6848" w:rsidRPr="001F6848">
        <w:t xml:space="preserve"> en rapport bør man bruke formuleringer som: </w:t>
      </w:r>
      <w:r w:rsidR="001F6848" w:rsidRPr="001F6848">
        <w:br/>
      </w:r>
      <w:r w:rsidR="001F6848" w:rsidRPr="001F6848">
        <w:br/>
        <w:t xml:space="preserve">Barnet viser frustrasjon. </w:t>
      </w:r>
      <w:r w:rsidR="001F6848" w:rsidRPr="001F6848">
        <w:br/>
        <w:t xml:space="preserve">Barnet reagerer sterkt. </w:t>
      </w:r>
      <w:r w:rsidR="001F6848" w:rsidRPr="001F6848">
        <w:br/>
        <w:t xml:space="preserve">Barnet blir tydelig opprørt. </w:t>
      </w:r>
      <w:r w:rsidR="001F6848" w:rsidRPr="001F6848">
        <w:br/>
      </w:r>
      <w:r w:rsidR="001F6848" w:rsidRPr="001F6848">
        <w:br/>
        <w:t xml:space="preserve">Dette fordi man beskriver adferd uten å slå fast en indre følelse. </w:t>
      </w:r>
      <w:r w:rsidR="001F6848">
        <w:rPr>
          <w:highlight w:val="green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3790"/>
        <w:gridCol w:w="1709"/>
      </w:tblGrid>
      <w:tr w:rsidR="00785F82" w:rsidRPr="00785F82" w14:paraId="63F682EC" w14:textId="77777777" w:rsidTr="001F6848">
        <w:trPr>
          <w:tblHeader/>
          <w:tblCellSpacing w:w="15" w:type="dxa"/>
        </w:trPr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3CC1FF58" w14:textId="77777777" w:rsidR="00785F82" w:rsidRPr="00785F82" w:rsidRDefault="00785F82" w:rsidP="00785F82">
            <w:pPr>
              <w:pStyle w:val="Listeavsnitt"/>
              <w:ind w:left="360"/>
              <w:rPr>
                <w:b/>
                <w:bCs/>
              </w:rPr>
            </w:pPr>
            <w:r w:rsidRPr="00785F82">
              <w:rPr>
                <w:b/>
                <w:bCs/>
              </w:rPr>
              <w:t>Utsagn</w:t>
            </w:r>
          </w:p>
        </w:tc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796DA9CF" w14:textId="77777777" w:rsidR="00785F82" w:rsidRPr="00785F82" w:rsidRDefault="00785F82" w:rsidP="00785F82">
            <w:pPr>
              <w:pStyle w:val="Listeavsnitt"/>
              <w:ind w:left="360"/>
              <w:rPr>
                <w:b/>
                <w:bCs/>
              </w:rPr>
            </w:pPr>
            <w:r w:rsidRPr="00785F82">
              <w:rPr>
                <w:b/>
                <w:bCs/>
              </w:rPr>
              <w:t>Hva beskrives</w:t>
            </w:r>
          </w:p>
        </w:tc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7F18580A" w14:textId="77777777" w:rsidR="00785F82" w:rsidRPr="001F6848" w:rsidRDefault="00785F82" w:rsidP="001F6848">
            <w:pPr>
              <w:rPr>
                <w:b/>
                <w:bCs/>
              </w:rPr>
            </w:pPr>
            <w:r w:rsidRPr="001F6848">
              <w:rPr>
                <w:b/>
                <w:bCs/>
              </w:rPr>
              <w:t>Grad av tolkning</w:t>
            </w:r>
          </w:p>
        </w:tc>
      </w:tr>
      <w:tr w:rsidR="00785F82" w:rsidRPr="00785F82" w14:paraId="34CC283A" w14:textId="77777777" w:rsidTr="00785F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8B5A" w14:textId="77777777" w:rsidR="00785F82" w:rsidRPr="00785F82" w:rsidRDefault="00785F82" w:rsidP="00785F82">
            <w:pPr>
              <w:pStyle w:val="Listeavsnitt"/>
              <w:ind w:left="360"/>
            </w:pPr>
            <w:r w:rsidRPr="00785F82">
              <w:t>Barnet er sint</w:t>
            </w:r>
          </w:p>
        </w:tc>
        <w:tc>
          <w:tcPr>
            <w:tcW w:w="0" w:type="auto"/>
            <w:vAlign w:val="center"/>
            <w:hideMark/>
          </w:tcPr>
          <w:p w14:paraId="2033B997" w14:textId="77777777" w:rsidR="00785F82" w:rsidRPr="00785F82" w:rsidRDefault="00785F82" w:rsidP="00785F82">
            <w:pPr>
              <w:pStyle w:val="Listeavsnitt"/>
              <w:ind w:left="360"/>
            </w:pPr>
            <w:r w:rsidRPr="00785F82">
              <w:t>følelse</w:t>
            </w:r>
          </w:p>
        </w:tc>
        <w:tc>
          <w:tcPr>
            <w:tcW w:w="0" w:type="auto"/>
            <w:vAlign w:val="center"/>
            <w:hideMark/>
          </w:tcPr>
          <w:p w14:paraId="7B638AAE" w14:textId="77777777" w:rsidR="00785F82" w:rsidRPr="00785F82" w:rsidRDefault="00785F82" w:rsidP="00785F82">
            <w:pPr>
              <w:pStyle w:val="Listeavsnitt"/>
              <w:ind w:left="360"/>
            </w:pPr>
            <w:r w:rsidRPr="00785F82">
              <w:t>høy</w:t>
            </w:r>
          </w:p>
        </w:tc>
      </w:tr>
      <w:tr w:rsidR="00785F82" w:rsidRPr="00785F82" w14:paraId="2B81CF7F" w14:textId="77777777" w:rsidTr="00785F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0C05" w14:textId="77777777" w:rsidR="00785F82" w:rsidRPr="00785F82" w:rsidRDefault="00785F82" w:rsidP="00785F82">
            <w:pPr>
              <w:pStyle w:val="Listeavsnitt"/>
              <w:ind w:left="360"/>
            </w:pPr>
            <w:r w:rsidRPr="00785F82">
              <w:t>Barnet viser frustrasjon</w:t>
            </w:r>
          </w:p>
        </w:tc>
        <w:tc>
          <w:tcPr>
            <w:tcW w:w="0" w:type="auto"/>
            <w:vAlign w:val="center"/>
            <w:hideMark/>
          </w:tcPr>
          <w:p w14:paraId="2949D237" w14:textId="77777777" w:rsidR="00785F82" w:rsidRPr="00785F82" w:rsidRDefault="00785F82" w:rsidP="00785F82">
            <w:pPr>
              <w:pStyle w:val="Listeavsnitt"/>
              <w:ind w:left="360"/>
            </w:pPr>
            <w:r w:rsidRPr="00785F82">
              <w:t>mulig følelse uttrykt gjennom atferd</w:t>
            </w:r>
          </w:p>
        </w:tc>
        <w:tc>
          <w:tcPr>
            <w:tcW w:w="0" w:type="auto"/>
            <w:vAlign w:val="center"/>
            <w:hideMark/>
          </w:tcPr>
          <w:p w14:paraId="10125CE1" w14:textId="77777777" w:rsidR="00785F82" w:rsidRPr="00785F82" w:rsidRDefault="00785F82" w:rsidP="00785F82">
            <w:pPr>
              <w:pStyle w:val="Listeavsnitt"/>
              <w:ind w:left="360"/>
            </w:pPr>
            <w:r w:rsidRPr="00785F82">
              <w:t>middels</w:t>
            </w:r>
          </w:p>
        </w:tc>
      </w:tr>
      <w:tr w:rsidR="00785F82" w:rsidRPr="00785F82" w14:paraId="62957C98" w14:textId="77777777" w:rsidTr="00785F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217F9" w14:textId="77777777" w:rsidR="00785F82" w:rsidRPr="00785F82" w:rsidRDefault="00785F82" w:rsidP="00785F82">
            <w:pPr>
              <w:pStyle w:val="Listeavsnitt"/>
              <w:ind w:left="360"/>
            </w:pPr>
            <w:r w:rsidRPr="00785F82">
              <w:t>Barnet reagerer sterkt</w:t>
            </w:r>
          </w:p>
        </w:tc>
        <w:tc>
          <w:tcPr>
            <w:tcW w:w="0" w:type="auto"/>
            <w:vAlign w:val="center"/>
            <w:hideMark/>
          </w:tcPr>
          <w:p w14:paraId="215E8752" w14:textId="77777777" w:rsidR="00785F82" w:rsidRPr="00785F82" w:rsidRDefault="00785F82" w:rsidP="00785F82">
            <w:pPr>
              <w:pStyle w:val="Listeavsnitt"/>
              <w:ind w:left="360"/>
            </w:pPr>
            <w:r w:rsidRPr="00785F82">
              <w:t>reaksjonens styrke</w:t>
            </w:r>
          </w:p>
        </w:tc>
        <w:tc>
          <w:tcPr>
            <w:tcW w:w="0" w:type="auto"/>
            <w:vAlign w:val="center"/>
            <w:hideMark/>
          </w:tcPr>
          <w:p w14:paraId="427A22CA" w14:textId="77777777" w:rsidR="00785F82" w:rsidRPr="00785F82" w:rsidRDefault="00785F82" w:rsidP="00785F82">
            <w:pPr>
              <w:pStyle w:val="Listeavsnitt"/>
              <w:ind w:left="360"/>
            </w:pPr>
            <w:r w:rsidRPr="00785F82">
              <w:t>lav</w:t>
            </w:r>
          </w:p>
        </w:tc>
      </w:tr>
    </w:tbl>
    <w:p w14:paraId="6E7E82D4" w14:textId="68AA46D4" w:rsidR="008178F0" w:rsidRDefault="008178F0" w:rsidP="00785F82">
      <w:pPr>
        <w:pStyle w:val="Listeavsnitt"/>
        <w:ind w:left="360"/>
        <w:rPr>
          <w:b/>
          <w:bCs/>
          <w:highlight w:val="yellow"/>
        </w:rPr>
      </w:pPr>
    </w:p>
    <w:p w14:paraId="2FE9FB03" w14:textId="77777777" w:rsidR="001F6848" w:rsidRDefault="001F6848" w:rsidP="00785F82">
      <w:pPr>
        <w:pStyle w:val="Listeavsnitt"/>
        <w:ind w:left="360"/>
        <w:rPr>
          <w:b/>
          <w:bCs/>
          <w:highlight w:val="yellow"/>
        </w:rPr>
      </w:pPr>
    </w:p>
    <w:p w14:paraId="059521B6" w14:textId="77777777" w:rsidR="001F6848" w:rsidRDefault="001F6848" w:rsidP="00785F82">
      <w:pPr>
        <w:pStyle w:val="Listeavsnitt"/>
        <w:ind w:left="360"/>
        <w:rPr>
          <w:b/>
          <w:bCs/>
          <w:highlight w:val="yellow"/>
        </w:rPr>
      </w:pPr>
    </w:p>
    <w:p w14:paraId="03EA61AF" w14:textId="77777777" w:rsidR="001F6848" w:rsidRDefault="001F6848" w:rsidP="00785F82">
      <w:pPr>
        <w:pStyle w:val="Listeavsnitt"/>
        <w:ind w:left="360"/>
        <w:rPr>
          <w:b/>
          <w:bCs/>
          <w:highlight w:val="yellow"/>
        </w:rPr>
      </w:pPr>
    </w:p>
    <w:p w14:paraId="3D262DD3" w14:textId="2F462C6E" w:rsidR="001F6848" w:rsidRDefault="001F6848" w:rsidP="00785F82">
      <w:pPr>
        <w:pStyle w:val="Listeavsnitt"/>
        <w:ind w:left="360"/>
      </w:pPr>
      <w:r w:rsidRPr="001F6848">
        <w:rPr>
          <w:b/>
          <w:bCs/>
        </w:rPr>
        <w:lastRenderedPageBreak/>
        <w:t>Nyansedifferanser i ord</w:t>
      </w:r>
      <w:r>
        <w:rPr>
          <w:b/>
          <w:bCs/>
        </w:rPr>
        <w:br/>
      </w:r>
      <w:r>
        <w:rPr>
          <w:b/>
          <w:bCs/>
        </w:rPr>
        <w:br/>
      </w:r>
      <w:r>
        <w:t xml:space="preserve">Diskuter forskjellen mellom </w:t>
      </w:r>
    </w:p>
    <w:p w14:paraId="0C2EE361" w14:textId="77777777" w:rsidR="001F6848" w:rsidRDefault="001F6848" w:rsidP="00785F82">
      <w:pPr>
        <w:pStyle w:val="Listeavsnitt"/>
        <w:ind w:left="360"/>
        <w:rPr>
          <w:b/>
          <w:bCs/>
        </w:rPr>
      </w:pPr>
    </w:p>
    <w:p w14:paraId="08C9D743" w14:textId="670FCDB1" w:rsidR="001F6848" w:rsidRDefault="001F6848" w:rsidP="001F6848">
      <w:pPr>
        <w:pStyle w:val="Listeavsnitt"/>
        <w:numPr>
          <w:ilvl w:val="0"/>
          <w:numId w:val="4"/>
        </w:numPr>
      </w:pPr>
      <w:r w:rsidRPr="00901B34">
        <w:t xml:space="preserve">hjelpe / støtte </w:t>
      </w:r>
    </w:p>
    <w:p w14:paraId="1D49CFD4" w14:textId="6527D0FB" w:rsidR="00901B34" w:rsidRDefault="00901B34" w:rsidP="001F6848">
      <w:pPr>
        <w:pStyle w:val="Listeavsnitt"/>
        <w:numPr>
          <w:ilvl w:val="0"/>
          <w:numId w:val="4"/>
        </w:numPr>
      </w:pPr>
      <w:r>
        <w:t>forklare / utdype</w:t>
      </w:r>
    </w:p>
    <w:p w14:paraId="7CF5EACB" w14:textId="74B8B73C" w:rsidR="00901B34" w:rsidRDefault="00901B34" w:rsidP="001F6848">
      <w:pPr>
        <w:pStyle w:val="Listeavsnitt"/>
        <w:numPr>
          <w:ilvl w:val="0"/>
          <w:numId w:val="4"/>
        </w:numPr>
      </w:pPr>
      <w:r>
        <w:t xml:space="preserve">observere / legge merke til </w:t>
      </w:r>
    </w:p>
    <w:p w14:paraId="3F29517B" w14:textId="3CE56A4E" w:rsidR="00901B34" w:rsidRPr="00901B34" w:rsidRDefault="00901B34" w:rsidP="001F6848">
      <w:pPr>
        <w:pStyle w:val="Listeavsnitt"/>
        <w:numPr>
          <w:ilvl w:val="0"/>
          <w:numId w:val="4"/>
        </w:numPr>
      </w:pPr>
      <w:r>
        <w:t>veilede / instruere</w:t>
      </w:r>
      <w:r>
        <w:br/>
      </w:r>
    </w:p>
    <w:tbl>
      <w:tblPr>
        <w:tblStyle w:val="Rutenettabell1lysuthevingsfarge1"/>
        <w:tblW w:w="0" w:type="auto"/>
        <w:tblLook w:val="04A0" w:firstRow="1" w:lastRow="0" w:firstColumn="1" w:lastColumn="0" w:noHBand="0" w:noVBand="1"/>
      </w:tblPr>
      <w:tblGrid>
        <w:gridCol w:w="1676"/>
        <w:gridCol w:w="2967"/>
      </w:tblGrid>
      <w:tr w:rsidR="00901B34" w:rsidRPr="00901B34" w14:paraId="0AD060D3" w14:textId="77777777" w:rsidTr="00901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AB114" w14:textId="54362990" w:rsidR="00901B34" w:rsidRPr="00901B34" w:rsidRDefault="00F65725" w:rsidP="00901B34">
            <w:pPr>
              <w:spacing w:after="160" w:line="259" w:lineRule="auto"/>
            </w:pPr>
            <w:r w:rsidRPr="00AE1DB4">
              <w:t xml:space="preserve"> </w:t>
            </w:r>
            <w:r w:rsidR="00901B34" w:rsidRPr="00901B34">
              <w:t>Begrep</w:t>
            </w:r>
          </w:p>
        </w:tc>
        <w:tc>
          <w:tcPr>
            <w:tcW w:w="0" w:type="auto"/>
            <w:hideMark/>
          </w:tcPr>
          <w:p w14:paraId="0D0819BF" w14:textId="77777777" w:rsidR="00901B34" w:rsidRPr="00901B34" w:rsidRDefault="00901B34" w:rsidP="00901B3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1B34">
              <w:t>Betydning</w:t>
            </w:r>
          </w:p>
        </w:tc>
      </w:tr>
      <w:tr w:rsidR="00901B34" w:rsidRPr="00901B34" w14:paraId="1E8577EF" w14:textId="77777777" w:rsidTr="00901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F271C" w14:textId="77777777" w:rsidR="00901B34" w:rsidRPr="00901B34" w:rsidRDefault="00901B34" w:rsidP="00901B34">
            <w:pPr>
              <w:spacing w:after="160" w:line="259" w:lineRule="auto"/>
            </w:pPr>
            <w:r w:rsidRPr="00901B34">
              <w:t>hjelpe</w:t>
            </w:r>
          </w:p>
        </w:tc>
        <w:tc>
          <w:tcPr>
            <w:tcW w:w="0" w:type="auto"/>
            <w:hideMark/>
          </w:tcPr>
          <w:p w14:paraId="012C60AD" w14:textId="77777777" w:rsidR="00901B34" w:rsidRPr="00901B34" w:rsidRDefault="00901B34" w:rsidP="00901B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1B34">
              <w:t>gjøre noe praktisk for noen</w:t>
            </w:r>
          </w:p>
        </w:tc>
      </w:tr>
      <w:tr w:rsidR="00901B34" w:rsidRPr="00901B34" w14:paraId="73C8BAA9" w14:textId="77777777" w:rsidTr="00901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6D050" w14:textId="77777777" w:rsidR="00901B34" w:rsidRPr="00901B34" w:rsidRDefault="00901B34" w:rsidP="00901B34">
            <w:pPr>
              <w:spacing w:after="160" w:line="259" w:lineRule="auto"/>
            </w:pPr>
            <w:r w:rsidRPr="00901B34">
              <w:t>støtte</w:t>
            </w:r>
          </w:p>
        </w:tc>
        <w:tc>
          <w:tcPr>
            <w:tcW w:w="0" w:type="auto"/>
            <w:hideMark/>
          </w:tcPr>
          <w:p w14:paraId="7A824CC9" w14:textId="77777777" w:rsidR="00901B34" w:rsidRPr="00901B34" w:rsidRDefault="00901B34" w:rsidP="00901B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1B34">
              <w:t>gi trygghet og oppmuntring</w:t>
            </w:r>
          </w:p>
        </w:tc>
      </w:tr>
      <w:tr w:rsidR="00901B34" w:rsidRPr="00901B34" w14:paraId="1C1DDA40" w14:textId="77777777" w:rsidTr="00901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DC7EC" w14:textId="77777777" w:rsidR="00901B34" w:rsidRPr="00901B34" w:rsidRDefault="00901B34" w:rsidP="00901B34">
            <w:pPr>
              <w:spacing w:after="160" w:line="259" w:lineRule="auto"/>
            </w:pPr>
            <w:r w:rsidRPr="00901B34">
              <w:t>forklare</w:t>
            </w:r>
          </w:p>
        </w:tc>
        <w:tc>
          <w:tcPr>
            <w:tcW w:w="0" w:type="auto"/>
            <w:hideMark/>
          </w:tcPr>
          <w:p w14:paraId="03DBA38C" w14:textId="77777777" w:rsidR="00901B34" w:rsidRPr="00901B34" w:rsidRDefault="00901B34" w:rsidP="00901B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1B34">
              <w:t>gjøre noe forståelig</w:t>
            </w:r>
          </w:p>
        </w:tc>
      </w:tr>
      <w:tr w:rsidR="00901B34" w:rsidRPr="00901B34" w14:paraId="63B18845" w14:textId="77777777" w:rsidTr="00901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A790E" w14:textId="77777777" w:rsidR="00901B34" w:rsidRPr="00901B34" w:rsidRDefault="00901B34" w:rsidP="00901B34">
            <w:pPr>
              <w:spacing w:after="160" w:line="259" w:lineRule="auto"/>
            </w:pPr>
            <w:r w:rsidRPr="00901B34">
              <w:t>utdype</w:t>
            </w:r>
          </w:p>
        </w:tc>
        <w:tc>
          <w:tcPr>
            <w:tcW w:w="0" w:type="auto"/>
            <w:hideMark/>
          </w:tcPr>
          <w:p w14:paraId="0412E395" w14:textId="77777777" w:rsidR="00901B34" w:rsidRPr="00901B34" w:rsidRDefault="00901B34" w:rsidP="00901B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1B34">
              <w:t>gi mer detaljer</w:t>
            </w:r>
          </w:p>
        </w:tc>
      </w:tr>
      <w:tr w:rsidR="00901B34" w:rsidRPr="00901B34" w14:paraId="3AC336C9" w14:textId="77777777" w:rsidTr="00901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5A14D" w14:textId="77777777" w:rsidR="00901B34" w:rsidRPr="00901B34" w:rsidRDefault="00901B34" w:rsidP="00901B34">
            <w:pPr>
              <w:spacing w:after="160" w:line="259" w:lineRule="auto"/>
            </w:pPr>
            <w:r w:rsidRPr="00901B34">
              <w:t>observere</w:t>
            </w:r>
          </w:p>
        </w:tc>
        <w:tc>
          <w:tcPr>
            <w:tcW w:w="0" w:type="auto"/>
            <w:hideMark/>
          </w:tcPr>
          <w:p w14:paraId="34C9BF78" w14:textId="77777777" w:rsidR="00901B34" w:rsidRPr="00901B34" w:rsidRDefault="00901B34" w:rsidP="00901B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1B34">
              <w:t>følge nøye med</w:t>
            </w:r>
          </w:p>
        </w:tc>
      </w:tr>
      <w:tr w:rsidR="00901B34" w:rsidRPr="00901B34" w14:paraId="6F022961" w14:textId="77777777" w:rsidTr="00901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98ED7" w14:textId="77777777" w:rsidR="00901B34" w:rsidRPr="00901B34" w:rsidRDefault="00901B34" w:rsidP="00901B34">
            <w:pPr>
              <w:spacing w:after="160" w:line="259" w:lineRule="auto"/>
            </w:pPr>
            <w:r w:rsidRPr="00901B34">
              <w:t>legge merke til</w:t>
            </w:r>
          </w:p>
        </w:tc>
        <w:tc>
          <w:tcPr>
            <w:tcW w:w="0" w:type="auto"/>
            <w:hideMark/>
          </w:tcPr>
          <w:p w14:paraId="6589B56E" w14:textId="77777777" w:rsidR="00901B34" w:rsidRPr="00901B34" w:rsidRDefault="00901B34" w:rsidP="00901B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1B34">
              <w:t>oppdage noe</w:t>
            </w:r>
          </w:p>
        </w:tc>
      </w:tr>
      <w:tr w:rsidR="00901B34" w:rsidRPr="00901B34" w14:paraId="3BF247A2" w14:textId="77777777" w:rsidTr="00901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A6812" w14:textId="77777777" w:rsidR="00901B34" w:rsidRPr="00901B34" w:rsidRDefault="00901B34" w:rsidP="00901B34">
            <w:pPr>
              <w:spacing w:after="160" w:line="259" w:lineRule="auto"/>
            </w:pPr>
            <w:r w:rsidRPr="00901B34">
              <w:t>veilede</w:t>
            </w:r>
          </w:p>
        </w:tc>
        <w:tc>
          <w:tcPr>
            <w:tcW w:w="0" w:type="auto"/>
            <w:hideMark/>
          </w:tcPr>
          <w:p w14:paraId="617761DD" w14:textId="77777777" w:rsidR="00901B34" w:rsidRPr="00901B34" w:rsidRDefault="00901B34" w:rsidP="00901B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1B34">
              <w:t>hjelpe noen til å finne løsning</w:t>
            </w:r>
          </w:p>
        </w:tc>
      </w:tr>
      <w:tr w:rsidR="00901B34" w:rsidRPr="00901B34" w14:paraId="336AA74F" w14:textId="77777777" w:rsidTr="00901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2DE5A" w14:textId="77777777" w:rsidR="00901B34" w:rsidRPr="00901B34" w:rsidRDefault="00901B34" w:rsidP="00901B34">
            <w:pPr>
              <w:spacing w:after="160" w:line="259" w:lineRule="auto"/>
            </w:pPr>
            <w:r w:rsidRPr="00901B34">
              <w:t>instruere</w:t>
            </w:r>
          </w:p>
        </w:tc>
        <w:tc>
          <w:tcPr>
            <w:tcW w:w="0" w:type="auto"/>
            <w:hideMark/>
          </w:tcPr>
          <w:p w14:paraId="61090DFE" w14:textId="77777777" w:rsidR="00901B34" w:rsidRPr="00901B34" w:rsidRDefault="00901B34" w:rsidP="00901B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1B34">
              <w:t>gi tydelige beskjeder</w:t>
            </w:r>
          </w:p>
        </w:tc>
      </w:tr>
    </w:tbl>
    <w:p w14:paraId="147B1055" w14:textId="13EB85F6" w:rsidR="00F65725" w:rsidRDefault="00F65725">
      <w:r w:rsidRPr="00AE1DB4">
        <w:tab/>
      </w:r>
      <w:r w:rsidRPr="00AE1DB4">
        <w:tab/>
      </w:r>
    </w:p>
    <w:p w14:paraId="138DC7F1" w14:textId="77777777" w:rsidR="00B8049F" w:rsidRDefault="00B8049F"/>
    <w:p w14:paraId="7D2F0591" w14:textId="77777777" w:rsidR="00B8049F" w:rsidRPr="00FB6242" w:rsidRDefault="00B8049F" w:rsidP="00B8049F">
      <w:pPr>
        <w:pStyle w:val="Tittel"/>
        <w:jc w:val="center"/>
      </w:pPr>
      <w:r>
        <w:t xml:space="preserve">Uttrykk og forklaringer </w:t>
      </w:r>
      <w:r w:rsidRPr="00FB6242">
        <w:t xml:space="preserve">av </w:t>
      </w:r>
      <w:r>
        <w:t xml:space="preserve">uttrykk brukt av </w:t>
      </w:r>
      <w:r w:rsidRPr="00FB6242">
        <w:t>ansatte i barnehage</w:t>
      </w:r>
    </w:p>
    <w:p w14:paraId="0FF59852" w14:textId="77777777" w:rsidR="00B8049F" w:rsidRPr="00FB6242" w:rsidRDefault="00B8049F" w:rsidP="00B8049F">
      <w:pPr>
        <w:pStyle w:val="Overskrift2"/>
      </w:pPr>
      <w:r w:rsidRPr="00FB6242">
        <w:t>A. Når man snakker om hvordan dagen går</w:t>
      </w:r>
    </w:p>
    <w:p w14:paraId="5BE13304" w14:textId="77777777" w:rsidR="00B8049F" w:rsidRPr="00FB6242" w:rsidRDefault="00B8049F" w:rsidP="00B8049F">
      <w:r w:rsidRPr="00FB6242">
        <w:rPr>
          <w:b/>
          <w:bCs/>
        </w:rPr>
        <w:t>Det har vært ganske hektisk i dag.</w:t>
      </w:r>
      <w:r w:rsidRPr="00FB6242">
        <w:br/>
        <w:t>Dagen har vært travel med mange aktiviteter eller situasjoner som krever oppmerksomhet.</w:t>
      </w:r>
    </w:p>
    <w:p w14:paraId="696F0741" w14:textId="77777777" w:rsidR="00B8049F" w:rsidRPr="00FB6242" w:rsidRDefault="00B8049F" w:rsidP="00B8049F">
      <w:r w:rsidRPr="00FB6242">
        <w:rPr>
          <w:b/>
          <w:bCs/>
        </w:rPr>
        <w:t>Det har gått i ett hele formiddagen.</w:t>
      </w:r>
      <w:r w:rsidRPr="00FB6242">
        <w:br/>
        <w:t>Man har vært opptatt hele tiden uten pause.</w:t>
      </w:r>
    </w:p>
    <w:p w14:paraId="63762A8B" w14:textId="77777777" w:rsidR="00B8049F" w:rsidRPr="00FB6242" w:rsidRDefault="00B8049F" w:rsidP="00B8049F">
      <w:r w:rsidRPr="00FB6242">
        <w:rPr>
          <w:b/>
          <w:bCs/>
        </w:rPr>
        <w:t>Det var fullt kjør i garderoben i morges.</w:t>
      </w:r>
      <w:r w:rsidRPr="00FB6242">
        <w:br/>
        <w:t>Det var veldig travelt og mye aktivitet samtidig, ofte når mange barn og foreldre kommer samtidig.</w:t>
      </w:r>
    </w:p>
    <w:p w14:paraId="474AFFD8" w14:textId="77777777" w:rsidR="00B8049F" w:rsidRPr="00FB6242" w:rsidRDefault="00B8049F" w:rsidP="00B8049F">
      <w:r w:rsidRPr="00FB6242">
        <w:rPr>
          <w:b/>
          <w:bCs/>
        </w:rPr>
        <w:t>Det tok helt av ute på lekeplassen.</w:t>
      </w:r>
      <w:r w:rsidRPr="00FB6242">
        <w:br/>
        <w:t>Situasjonen ble veldig intens eller kaotisk, for eksempel fordi mange barn ble involvert i samme aktivitet.</w:t>
      </w:r>
    </w:p>
    <w:p w14:paraId="2345EA25" w14:textId="77777777" w:rsidR="00B8049F" w:rsidRPr="00FB6242" w:rsidRDefault="00B8049F" w:rsidP="00B8049F">
      <w:r w:rsidRPr="00FB6242">
        <w:rPr>
          <w:b/>
          <w:bCs/>
        </w:rPr>
        <w:t>Det roet seg litt etter lunsj.</w:t>
      </w:r>
      <w:r w:rsidRPr="00FB6242">
        <w:br/>
        <w:t>Situasjonen ble mer rolig og oversiktlig.</w:t>
      </w:r>
    </w:p>
    <w:p w14:paraId="0FFDF741" w14:textId="77777777" w:rsidR="00B8049F" w:rsidRPr="00FB6242" w:rsidRDefault="00B8049F" w:rsidP="00B8049F">
      <w:r w:rsidRPr="00FB6242">
        <w:rPr>
          <w:b/>
          <w:bCs/>
        </w:rPr>
        <w:lastRenderedPageBreak/>
        <w:t>Det ble litt mye på en gang.</w:t>
      </w:r>
      <w:r w:rsidRPr="00FB6242">
        <w:br/>
        <w:t>Flere utfordringer eller oppgaver kom samtidig.</w:t>
      </w:r>
    </w:p>
    <w:p w14:paraId="1D03444B" w14:textId="77777777" w:rsidR="00B8049F" w:rsidRPr="00FB6242" w:rsidRDefault="00B8049F" w:rsidP="00B8049F">
      <w:r w:rsidRPr="00FB6242">
        <w:rPr>
          <w:b/>
          <w:bCs/>
        </w:rPr>
        <w:t>Det gikk heldigvis greit til slutt.</w:t>
      </w:r>
      <w:r w:rsidRPr="00FB6242">
        <w:br/>
        <w:t>Situasjonen løste seg uten større problemer.</w:t>
      </w:r>
    </w:p>
    <w:p w14:paraId="215FB642" w14:textId="77777777" w:rsidR="00B8049F" w:rsidRPr="00FB6242" w:rsidRDefault="00B8049F" w:rsidP="00B8049F">
      <w:r w:rsidRPr="00FB6242">
        <w:rPr>
          <w:b/>
          <w:bCs/>
        </w:rPr>
        <w:t>Det var litt kaotisk en stund.</w:t>
      </w:r>
      <w:r w:rsidRPr="00FB6242">
        <w:br/>
        <w:t>Det var en periode med lite struktur eller oversikt.</w:t>
      </w:r>
    </w:p>
    <w:p w14:paraId="6FDFC09D" w14:textId="77777777" w:rsidR="00B8049F" w:rsidRPr="00FB6242" w:rsidRDefault="00B8049F" w:rsidP="00B8049F">
      <w:r w:rsidRPr="00FB6242">
        <w:rPr>
          <w:b/>
          <w:bCs/>
        </w:rPr>
        <w:t>Det var en roligere dag enn vanlig.</w:t>
      </w:r>
      <w:r w:rsidRPr="00FB6242">
        <w:br/>
        <w:t>Dagen hadde mindre aktivitet eller færre utfordringer enn normalt.</w:t>
      </w:r>
    </w:p>
    <w:p w14:paraId="75ED418A" w14:textId="70022FE4" w:rsidR="00B8049F" w:rsidRPr="00FB6242" w:rsidRDefault="00B8049F" w:rsidP="00B8049F"/>
    <w:p w14:paraId="29F84ABD" w14:textId="77777777" w:rsidR="00B8049F" w:rsidRPr="00FB6242" w:rsidRDefault="00B8049F" w:rsidP="00B8049F">
      <w:pPr>
        <w:pStyle w:val="Overskrift2"/>
      </w:pPr>
      <w:r w:rsidRPr="00FB6242">
        <w:t>B. Om barns atferd</w:t>
      </w:r>
    </w:p>
    <w:p w14:paraId="3557F506" w14:textId="77777777" w:rsidR="00B8049F" w:rsidRPr="00FB6242" w:rsidRDefault="00B8049F" w:rsidP="00B8049F">
      <w:r w:rsidRPr="00FB6242">
        <w:rPr>
          <w:b/>
          <w:bCs/>
        </w:rPr>
        <w:t>Han hadde en litt tung start på dagen.</w:t>
      </w:r>
      <w:r w:rsidRPr="00FB6242">
        <w:br/>
        <w:t>Barnet var kanskje trist, urolig eller hadde problemer ved levering.</w:t>
      </w:r>
    </w:p>
    <w:p w14:paraId="0A5FC225" w14:textId="77777777" w:rsidR="00B8049F" w:rsidRPr="00FB6242" w:rsidRDefault="00B8049F" w:rsidP="00B8049F">
      <w:r w:rsidRPr="00FB6242">
        <w:rPr>
          <w:b/>
          <w:bCs/>
        </w:rPr>
        <w:t>Hun trengte litt ekstra støtte.</w:t>
      </w:r>
      <w:r w:rsidRPr="00FB6242">
        <w:br/>
        <w:t>Barnet trengte mer hjelp eller oppfølging enn vanlig.</w:t>
      </w:r>
    </w:p>
    <w:p w14:paraId="16A7CC8D" w14:textId="77777777" w:rsidR="00B8049F" w:rsidRPr="00FB6242" w:rsidRDefault="00B8049F" w:rsidP="00B8049F">
      <w:r w:rsidRPr="00FB6242">
        <w:rPr>
          <w:b/>
          <w:bCs/>
        </w:rPr>
        <w:t>Han falt litt utenfor leken.</w:t>
      </w:r>
      <w:r w:rsidRPr="00FB6242">
        <w:br/>
        <w:t>Barnet ble ikke inkludert eller klarte ikke å bli med i leken.</w:t>
      </w:r>
    </w:p>
    <w:p w14:paraId="3E5EFF29" w14:textId="77777777" w:rsidR="00B8049F" w:rsidRPr="00FB6242" w:rsidRDefault="00B8049F" w:rsidP="00B8049F">
      <w:r w:rsidRPr="00FB6242">
        <w:rPr>
          <w:b/>
          <w:bCs/>
        </w:rPr>
        <w:t>Hun kom seg heldigvis inn i leken etter hvert.</w:t>
      </w:r>
      <w:r w:rsidRPr="00FB6242">
        <w:br/>
        <w:t>Barnet klarte etter en stund å bli en del av leken.</w:t>
      </w:r>
    </w:p>
    <w:p w14:paraId="5D6F9BBD" w14:textId="77777777" w:rsidR="00B8049F" w:rsidRPr="00FB6242" w:rsidRDefault="00B8049F" w:rsidP="00B8049F">
      <w:r w:rsidRPr="00FB6242">
        <w:rPr>
          <w:b/>
          <w:bCs/>
        </w:rPr>
        <w:t>Han ble ganske frustrert.</w:t>
      </w:r>
      <w:r w:rsidRPr="00FB6242">
        <w:br/>
        <w:t>Barnet reagerte sterkt fordi noe ikke gikk som ønsket.</w:t>
      </w:r>
    </w:p>
    <w:p w14:paraId="1DB68551" w14:textId="77777777" w:rsidR="00B8049F" w:rsidRPr="00FB6242" w:rsidRDefault="00B8049F" w:rsidP="00B8049F">
      <w:r w:rsidRPr="00FB6242">
        <w:rPr>
          <w:b/>
          <w:bCs/>
        </w:rPr>
        <w:t>Hun tok det litt tungt.</w:t>
      </w:r>
      <w:r w:rsidRPr="00FB6242">
        <w:br/>
        <w:t>Barnet ble følelsesmessig påvirket eller lei seg.</w:t>
      </w:r>
    </w:p>
    <w:p w14:paraId="7E253E3A" w14:textId="77777777" w:rsidR="00B8049F" w:rsidRPr="00FB6242" w:rsidRDefault="00B8049F" w:rsidP="00B8049F">
      <w:r w:rsidRPr="00FB6242">
        <w:rPr>
          <w:b/>
          <w:bCs/>
        </w:rPr>
        <w:t>Han trenger litt hjelp til å komme i gang.</w:t>
      </w:r>
      <w:r w:rsidRPr="00FB6242">
        <w:br/>
        <w:t>Barnet trenger støtte for å starte en aktivitet eller lek.</w:t>
      </w:r>
    </w:p>
    <w:p w14:paraId="75D1340C" w14:textId="77777777" w:rsidR="00B8049F" w:rsidRPr="00FB6242" w:rsidRDefault="00B8049F" w:rsidP="00B8049F">
      <w:r w:rsidRPr="00FB6242">
        <w:rPr>
          <w:b/>
          <w:bCs/>
        </w:rPr>
        <w:t>Hun liker å observere før hun blir med.</w:t>
      </w:r>
      <w:r w:rsidRPr="00FB6242">
        <w:br/>
        <w:t>Barnet ser på hva som skjer før hun deltar.</w:t>
      </w:r>
    </w:p>
    <w:p w14:paraId="75C6AFA9" w14:textId="77777777" w:rsidR="00B8049F" w:rsidRPr="00FB6242" w:rsidRDefault="00B8049F" w:rsidP="00B8049F">
      <w:r w:rsidRPr="00FB6242">
        <w:rPr>
          <w:b/>
          <w:bCs/>
        </w:rPr>
        <w:t>Han tester nok grensene litt.</w:t>
      </w:r>
      <w:r w:rsidRPr="00FB6242">
        <w:br/>
        <w:t>Barnet prøver å finne ut hvilke regler som gjelder.</w:t>
      </w:r>
    </w:p>
    <w:p w14:paraId="624DD79C" w14:textId="77777777" w:rsidR="00B8049F" w:rsidRPr="00FB6242" w:rsidRDefault="00B8049F" w:rsidP="00B8049F">
      <w:r w:rsidRPr="00FB6242">
        <w:rPr>
          <w:b/>
          <w:bCs/>
        </w:rPr>
        <w:t>Hun virker mer trygg nå.</w:t>
      </w:r>
      <w:r w:rsidRPr="00FB6242">
        <w:br/>
        <w:t>Barnet fremstår mer komfortabel og sikker i situasjonen.</w:t>
      </w:r>
    </w:p>
    <w:p w14:paraId="5F556731" w14:textId="39BBADAA" w:rsidR="00B8049F" w:rsidRPr="00FB6242" w:rsidRDefault="00B8049F" w:rsidP="00B8049F"/>
    <w:p w14:paraId="6A64B5BD" w14:textId="77777777" w:rsidR="00B8049F" w:rsidRPr="00FB6242" w:rsidRDefault="00B8049F" w:rsidP="00B8049F">
      <w:pPr>
        <w:pStyle w:val="Overskrift2"/>
      </w:pPr>
      <w:r w:rsidRPr="00FB6242">
        <w:t>C. Om lek</w:t>
      </w:r>
    </w:p>
    <w:p w14:paraId="349D05ED" w14:textId="77777777" w:rsidR="00B8049F" w:rsidRPr="00FB6242" w:rsidRDefault="00B8049F" w:rsidP="00B8049F">
      <w:r w:rsidRPr="00FB6242">
        <w:rPr>
          <w:b/>
          <w:bCs/>
        </w:rPr>
        <w:t>De var veldig inne i leken.</w:t>
      </w:r>
      <w:r w:rsidRPr="00FB6242">
        <w:br/>
        <w:t>Barna var sterkt engasjert og konsentrert.</w:t>
      </w:r>
    </w:p>
    <w:p w14:paraId="06F92F04" w14:textId="77777777" w:rsidR="00B8049F" w:rsidRPr="00FB6242" w:rsidRDefault="00B8049F" w:rsidP="00B8049F">
      <w:r w:rsidRPr="00FB6242">
        <w:rPr>
          <w:b/>
          <w:bCs/>
        </w:rPr>
        <w:t>Det utviklet seg til en rollelek.</w:t>
      </w:r>
      <w:r w:rsidRPr="00FB6242">
        <w:br/>
        <w:t>Leken ble en type lek hvor barna spiller roller.</w:t>
      </w:r>
    </w:p>
    <w:p w14:paraId="208D5EBB" w14:textId="77777777" w:rsidR="00B8049F" w:rsidRPr="00FB6242" w:rsidRDefault="00B8049F" w:rsidP="00B8049F">
      <w:r w:rsidRPr="00FB6242">
        <w:rPr>
          <w:b/>
          <w:bCs/>
        </w:rPr>
        <w:lastRenderedPageBreak/>
        <w:t>Flere barn hang seg på etter hvert.</w:t>
      </w:r>
      <w:r w:rsidRPr="00FB6242">
        <w:br/>
        <w:t>Flere barn ble med i leken gradvis.</w:t>
      </w:r>
    </w:p>
    <w:p w14:paraId="6A780133" w14:textId="77777777" w:rsidR="00B8049F" w:rsidRPr="00FB6242" w:rsidRDefault="00B8049F" w:rsidP="00B8049F">
      <w:r w:rsidRPr="00FB6242">
        <w:rPr>
          <w:b/>
          <w:bCs/>
        </w:rPr>
        <w:t>De fant en felles lek.</w:t>
      </w:r>
      <w:r w:rsidRPr="00FB6242">
        <w:br/>
        <w:t>Barna ble enige om en aktivitet de kunne gjøre sammen.</w:t>
      </w:r>
    </w:p>
    <w:p w14:paraId="18D2F67E" w14:textId="77777777" w:rsidR="00B8049F" w:rsidRPr="00FB6242" w:rsidRDefault="00B8049F" w:rsidP="00B8049F">
      <w:r w:rsidRPr="00FB6242">
        <w:rPr>
          <w:b/>
          <w:bCs/>
        </w:rPr>
        <w:t>Leken stoppet litt opp.</w:t>
      </w:r>
      <w:r w:rsidRPr="00FB6242">
        <w:br/>
        <w:t>Aktiviteten mistet energi eller flyt.</w:t>
      </w:r>
    </w:p>
    <w:p w14:paraId="70470800" w14:textId="77777777" w:rsidR="00B8049F" w:rsidRPr="00FB6242" w:rsidRDefault="00B8049F" w:rsidP="00B8049F">
      <w:r w:rsidRPr="00FB6242">
        <w:rPr>
          <w:b/>
          <w:bCs/>
        </w:rPr>
        <w:t>Vi måtte hjelpe dem i gang igjen.</w:t>
      </w:r>
      <w:r w:rsidRPr="00FB6242">
        <w:br/>
        <w:t>En voksen måtte støtte barna for å få leken i gang.</w:t>
      </w:r>
    </w:p>
    <w:p w14:paraId="700AEC19" w14:textId="77777777" w:rsidR="00B8049F" w:rsidRPr="00FB6242" w:rsidRDefault="00B8049F" w:rsidP="00B8049F">
      <w:r w:rsidRPr="00FB6242">
        <w:rPr>
          <w:b/>
          <w:bCs/>
        </w:rPr>
        <w:t>Det ble en ganske god lek til slutt.</w:t>
      </w:r>
      <w:r w:rsidRPr="00FB6242">
        <w:br/>
        <w:t>Leken utviklet seg positivt etter hvert.</w:t>
      </w:r>
    </w:p>
    <w:p w14:paraId="6E105DE9" w14:textId="77777777" w:rsidR="00B8049F" w:rsidRPr="00FB6242" w:rsidRDefault="00B8049F" w:rsidP="00B8049F">
      <w:r w:rsidRPr="00FB6242">
        <w:rPr>
          <w:b/>
          <w:bCs/>
        </w:rPr>
        <w:t>De klarte å løse det selv.</w:t>
      </w:r>
      <w:r w:rsidRPr="00FB6242">
        <w:br/>
        <w:t>Barna fant en løsning uten hjelp fra voksne.</w:t>
      </w:r>
    </w:p>
    <w:p w14:paraId="04EFA3F7" w14:textId="77777777" w:rsidR="00B8049F" w:rsidRPr="00FB6242" w:rsidRDefault="00B8049F" w:rsidP="00B8049F">
      <w:r w:rsidRPr="00FB6242">
        <w:rPr>
          <w:b/>
          <w:bCs/>
        </w:rPr>
        <w:t>Det ble litt uenighet i starten.</w:t>
      </w:r>
      <w:r w:rsidRPr="00FB6242">
        <w:br/>
        <w:t>Barna var først ikke enige.</w:t>
      </w:r>
    </w:p>
    <w:p w14:paraId="7871F8FE" w14:textId="77777777" w:rsidR="00B8049F" w:rsidRPr="00FB6242" w:rsidRDefault="00B8049F" w:rsidP="00B8049F">
      <w:r w:rsidRPr="00FB6242">
        <w:rPr>
          <w:b/>
          <w:bCs/>
        </w:rPr>
        <w:t>Etter hvert fant de en løsning.</w:t>
      </w:r>
      <w:r w:rsidRPr="00FB6242">
        <w:br/>
        <w:t>De klarte senere å bli enige.</w:t>
      </w:r>
    </w:p>
    <w:p w14:paraId="476A264D" w14:textId="77777777" w:rsidR="00B8049F" w:rsidRDefault="00B8049F" w:rsidP="00B8049F"/>
    <w:p w14:paraId="3C5513E2" w14:textId="77777777" w:rsidR="00B8049F" w:rsidRPr="00FB6242" w:rsidRDefault="00B8049F" w:rsidP="00B8049F">
      <w:pPr>
        <w:pStyle w:val="Overskrift2"/>
        <w:rPr>
          <w:b/>
          <w:bCs/>
        </w:rPr>
      </w:pPr>
      <w:r w:rsidRPr="00FB6242">
        <w:rPr>
          <w:b/>
          <w:bCs/>
        </w:rPr>
        <w:t>D. Om konflikter</w:t>
      </w:r>
    </w:p>
    <w:p w14:paraId="26E8AB02" w14:textId="77777777" w:rsidR="00B8049F" w:rsidRPr="00FB6242" w:rsidRDefault="00B8049F" w:rsidP="00B8049F">
      <w:r w:rsidRPr="00FB6242">
        <w:rPr>
          <w:b/>
          <w:bCs/>
        </w:rPr>
        <w:t>Det oppstod en liten konflikt.</w:t>
      </w:r>
      <w:r w:rsidRPr="00FB6242">
        <w:br/>
        <w:t>To eller flere barn ble uenige.</w:t>
      </w:r>
    </w:p>
    <w:p w14:paraId="46F52067" w14:textId="77777777" w:rsidR="00B8049F" w:rsidRPr="00FB6242" w:rsidRDefault="00B8049F" w:rsidP="00B8049F">
      <w:r w:rsidRPr="00FB6242">
        <w:rPr>
          <w:b/>
          <w:bCs/>
        </w:rPr>
        <w:t>Vi måtte gripe litt inn.</w:t>
      </w:r>
      <w:r w:rsidRPr="00FB6242">
        <w:br/>
        <w:t>En voksen måtte involvere seg i situasjonen.</w:t>
      </w:r>
    </w:p>
    <w:p w14:paraId="44E8DD7E" w14:textId="77777777" w:rsidR="00B8049F" w:rsidRPr="00FB6242" w:rsidRDefault="00B8049F" w:rsidP="00B8049F">
      <w:r w:rsidRPr="00FB6242">
        <w:rPr>
          <w:b/>
          <w:bCs/>
        </w:rPr>
        <w:t>Vi måtte veilede litt.</w:t>
      </w:r>
      <w:r w:rsidRPr="00FB6242">
        <w:br/>
        <w:t>En voksen hjalp barna med å finne en løsning.</w:t>
      </w:r>
    </w:p>
    <w:p w14:paraId="34860EF4" w14:textId="77777777" w:rsidR="00B8049F" w:rsidRPr="00FB6242" w:rsidRDefault="00B8049F" w:rsidP="00B8049F">
      <w:r w:rsidRPr="00FB6242">
        <w:rPr>
          <w:b/>
          <w:bCs/>
        </w:rPr>
        <w:t>Situasjonen eskalerte litt.</w:t>
      </w:r>
      <w:r w:rsidRPr="00FB6242">
        <w:br/>
        <w:t>Konflikten ble mer alvorlig eller intens.</w:t>
      </w:r>
    </w:p>
    <w:p w14:paraId="15F87ADD" w14:textId="77777777" w:rsidR="00B8049F" w:rsidRPr="00FB6242" w:rsidRDefault="00B8049F" w:rsidP="00B8049F">
      <w:r w:rsidRPr="00FB6242">
        <w:rPr>
          <w:b/>
          <w:bCs/>
        </w:rPr>
        <w:t>Vi fikk roet det ned.</w:t>
      </w:r>
      <w:r w:rsidRPr="00FB6242">
        <w:br/>
        <w:t>Situasjonen ble mindre konfliktfylt.</w:t>
      </w:r>
    </w:p>
    <w:p w14:paraId="788E2A0D" w14:textId="77777777" w:rsidR="00B8049F" w:rsidRPr="00FB6242" w:rsidRDefault="00B8049F" w:rsidP="00B8049F">
      <w:r w:rsidRPr="00FB6242">
        <w:rPr>
          <w:b/>
          <w:bCs/>
        </w:rPr>
        <w:t>De klarte heldigvis å ordne opp.</w:t>
      </w:r>
      <w:r w:rsidRPr="00FB6242">
        <w:br/>
        <w:t>Barna løste problemet selv.</w:t>
      </w:r>
    </w:p>
    <w:p w14:paraId="00F036A7" w14:textId="77777777" w:rsidR="00B8049F" w:rsidRPr="00FB6242" w:rsidRDefault="00B8049F" w:rsidP="00B8049F">
      <w:r w:rsidRPr="00FB6242">
        <w:rPr>
          <w:b/>
          <w:bCs/>
        </w:rPr>
        <w:t>Det var mest en misforståelse.</w:t>
      </w:r>
      <w:r w:rsidRPr="00FB6242">
        <w:br/>
        <w:t>Problemet oppstod fordi barna misforstod hverandre.</w:t>
      </w:r>
    </w:p>
    <w:p w14:paraId="1A6D56F3" w14:textId="77777777" w:rsidR="00B8049F" w:rsidRPr="00FB6242" w:rsidRDefault="00B8049F" w:rsidP="00B8049F">
      <w:r w:rsidRPr="00FB6242">
        <w:rPr>
          <w:b/>
          <w:bCs/>
        </w:rPr>
        <w:t>Vi måtte sette noen grenser.</w:t>
      </w:r>
      <w:r w:rsidRPr="00FB6242">
        <w:br/>
        <w:t>Voksne måtte tydeliggjøre regler.</w:t>
      </w:r>
    </w:p>
    <w:p w14:paraId="6FAD572E" w14:textId="77777777" w:rsidR="00B8049F" w:rsidRPr="00FB6242" w:rsidRDefault="00B8049F" w:rsidP="00B8049F">
      <w:r w:rsidRPr="00FB6242">
        <w:rPr>
          <w:b/>
          <w:bCs/>
        </w:rPr>
        <w:t>Det løste seg etter hvert.</w:t>
      </w:r>
      <w:r w:rsidRPr="00FB6242">
        <w:br/>
        <w:t>Situasjonen ble bedre over tid.</w:t>
      </w:r>
    </w:p>
    <w:p w14:paraId="67F6802C" w14:textId="77777777" w:rsidR="00B8049F" w:rsidRPr="00FB6242" w:rsidRDefault="00B8049F" w:rsidP="00B8049F">
      <w:r w:rsidRPr="00FB6242">
        <w:rPr>
          <w:b/>
          <w:bCs/>
        </w:rPr>
        <w:lastRenderedPageBreak/>
        <w:t>Vi tok en liten prat med dem.</w:t>
      </w:r>
      <w:r w:rsidRPr="00FB6242">
        <w:br/>
        <w:t>En voksen snakket med barna om situasjonen.</w:t>
      </w:r>
    </w:p>
    <w:p w14:paraId="76A01556" w14:textId="549648ED" w:rsidR="00B8049F" w:rsidRPr="00FB6242" w:rsidRDefault="00B8049F" w:rsidP="00B8049F"/>
    <w:p w14:paraId="765F8005" w14:textId="77777777" w:rsidR="00B8049F" w:rsidRPr="00FB6242" w:rsidRDefault="00B8049F" w:rsidP="00B8049F">
      <w:pPr>
        <w:pStyle w:val="Overskrift2"/>
      </w:pPr>
      <w:r w:rsidRPr="00FB6242">
        <w:t>E. Om samarbeid mellom ansatte</w:t>
      </w:r>
    </w:p>
    <w:p w14:paraId="48BF42B7" w14:textId="77777777" w:rsidR="00B8049F" w:rsidRPr="00FB6242" w:rsidRDefault="00B8049F" w:rsidP="00B8049F">
      <w:r w:rsidRPr="00FB6242">
        <w:rPr>
          <w:b/>
          <w:bCs/>
        </w:rPr>
        <w:t>Kan du ta over litt her?</w:t>
      </w:r>
      <w:r w:rsidRPr="00FB6242">
        <w:br/>
        <w:t>En kollega blir bedt om å fortsette en oppgave.</w:t>
      </w:r>
    </w:p>
    <w:p w14:paraId="6C6F4CE8" w14:textId="77777777" w:rsidR="00B8049F" w:rsidRPr="00FB6242" w:rsidRDefault="00B8049F" w:rsidP="00B8049F">
      <w:r w:rsidRPr="00FB6242">
        <w:rPr>
          <w:b/>
          <w:bCs/>
        </w:rPr>
        <w:t>Skal jeg følge ham ut?</w:t>
      </w:r>
      <w:r w:rsidRPr="00FB6242">
        <w:br/>
        <w:t>Tilbud om å hjelpe et barn videre til en aktivitet eller et sted.</w:t>
      </w:r>
    </w:p>
    <w:p w14:paraId="04E645BD" w14:textId="77777777" w:rsidR="00B8049F" w:rsidRPr="00FB6242" w:rsidRDefault="00B8049F" w:rsidP="00B8049F">
      <w:r w:rsidRPr="00FB6242">
        <w:rPr>
          <w:b/>
          <w:bCs/>
        </w:rPr>
        <w:t>Jeg kan ta den gruppa.</w:t>
      </w:r>
      <w:r w:rsidRPr="00FB6242">
        <w:br/>
        <w:t>En ansatt tar ansvar for en gruppe barn.</w:t>
      </w:r>
    </w:p>
    <w:p w14:paraId="110E150B" w14:textId="77777777" w:rsidR="00B8049F" w:rsidRPr="00FB6242" w:rsidRDefault="00B8049F" w:rsidP="00B8049F">
      <w:r w:rsidRPr="00FB6242">
        <w:rPr>
          <w:b/>
          <w:bCs/>
        </w:rPr>
        <w:t>Vi kan dele oss litt opp.</w:t>
      </w:r>
      <w:r w:rsidRPr="00FB6242">
        <w:br/>
        <w:t>Ansatte fordeler seg for å håndtere situasjonen bedre.</w:t>
      </w:r>
    </w:p>
    <w:p w14:paraId="6449EF02" w14:textId="77777777" w:rsidR="00B8049F" w:rsidRPr="00FB6242" w:rsidRDefault="00B8049F" w:rsidP="00B8049F">
      <w:r w:rsidRPr="00FB6242">
        <w:rPr>
          <w:b/>
          <w:bCs/>
        </w:rPr>
        <w:t>Jeg tar garderoben.</w:t>
      </w:r>
      <w:r w:rsidRPr="00FB6242">
        <w:br/>
        <w:t>En ansatt tar ansvar for garderobeaktiviteten.</w:t>
      </w:r>
    </w:p>
    <w:p w14:paraId="0362F96B" w14:textId="77777777" w:rsidR="00B8049F" w:rsidRPr="00FB6242" w:rsidRDefault="00B8049F" w:rsidP="00B8049F">
      <w:r w:rsidRPr="00FB6242">
        <w:rPr>
          <w:b/>
          <w:bCs/>
        </w:rPr>
        <w:t>Kan du ta samlingsstunden?</w:t>
      </w:r>
      <w:r w:rsidRPr="00FB6242">
        <w:br/>
        <w:t>En kollega blir bedt om å lede en aktivitet.</w:t>
      </w:r>
    </w:p>
    <w:p w14:paraId="0707419C" w14:textId="77777777" w:rsidR="00B8049F" w:rsidRPr="00FB6242" w:rsidRDefault="00B8049F" w:rsidP="00B8049F">
      <w:r w:rsidRPr="00FB6242">
        <w:rPr>
          <w:b/>
          <w:bCs/>
        </w:rPr>
        <w:t>Jeg kan følge opp dette.</w:t>
      </w:r>
      <w:r w:rsidRPr="00FB6242">
        <w:br/>
        <w:t>En ansatt tar ansvar for videre arbeid med en sak.</w:t>
      </w:r>
    </w:p>
    <w:p w14:paraId="3C6CB8F1" w14:textId="77777777" w:rsidR="00B8049F" w:rsidRPr="00FB6242" w:rsidRDefault="00B8049F" w:rsidP="00B8049F">
      <w:r w:rsidRPr="00FB6242">
        <w:rPr>
          <w:b/>
          <w:bCs/>
        </w:rPr>
        <w:t>Vi får koordinere litt underveis.</w:t>
      </w:r>
      <w:r w:rsidRPr="00FB6242">
        <w:br/>
        <w:t>Ansatte må samarbeide og tilpasse seg under arbeidet.</w:t>
      </w:r>
    </w:p>
    <w:p w14:paraId="31FFC307" w14:textId="77777777" w:rsidR="00B8049F" w:rsidRPr="00FB6242" w:rsidRDefault="00B8049F" w:rsidP="00B8049F">
      <w:r w:rsidRPr="00FB6242">
        <w:rPr>
          <w:b/>
          <w:bCs/>
        </w:rPr>
        <w:t>Skal vi bytte litt på?</w:t>
      </w:r>
      <w:r w:rsidRPr="00FB6242">
        <w:br/>
        <w:t>Forslag om å dele på en oppgave.</w:t>
      </w:r>
    </w:p>
    <w:p w14:paraId="3BE9B657" w14:textId="77777777" w:rsidR="00B8049F" w:rsidRPr="00FB6242" w:rsidRDefault="00B8049F" w:rsidP="00B8049F">
      <w:r w:rsidRPr="00FB6242">
        <w:rPr>
          <w:b/>
          <w:bCs/>
        </w:rPr>
        <w:t>Jeg kan hjelpe deg etterpå.</w:t>
      </w:r>
      <w:r w:rsidRPr="00FB6242">
        <w:br/>
        <w:t>Tilbud om støtte når man er ferdig med noe annet.</w:t>
      </w:r>
    </w:p>
    <w:p w14:paraId="1004F66F" w14:textId="521FACF4" w:rsidR="00B8049F" w:rsidRPr="00FB6242" w:rsidRDefault="00B8049F" w:rsidP="00B8049F">
      <w:pPr>
        <w:pStyle w:val="Overskrift2"/>
      </w:pPr>
    </w:p>
    <w:p w14:paraId="296EB719" w14:textId="77777777" w:rsidR="00B8049F" w:rsidRPr="00FB6242" w:rsidRDefault="00B8049F" w:rsidP="00B8049F">
      <w:pPr>
        <w:pStyle w:val="Overskrift2"/>
        <w:rPr>
          <w:b/>
          <w:bCs/>
        </w:rPr>
      </w:pPr>
      <w:r w:rsidRPr="00FB6242">
        <w:rPr>
          <w:b/>
          <w:bCs/>
        </w:rPr>
        <w:t>F. Når planer må endres</w:t>
      </w:r>
    </w:p>
    <w:p w14:paraId="17730B75" w14:textId="77777777" w:rsidR="00B8049F" w:rsidRPr="00FB6242" w:rsidRDefault="00B8049F" w:rsidP="00B8049F">
      <w:r w:rsidRPr="00FB6242">
        <w:rPr>
          <w:b/>
          <w:bCs/>
        </w:rPr>
        <w:t>Vi må legge om planen litt.</w:t>
      </w:r>
      <w:r w:rsidRPr="00FB6242">
        <w:br/>
        <w:t>Den opprinnelige planen må justeres.</w:t>
      </w:r>
    </w:p>
    <w:p w14:paraId="338B4505" w14:textId="77777777" w:rsidR="00B8049F" w:rsidRPr="00FB6242" w:rsidRDefault="00B8049F" w:rsidP="00B8049F">
      <w:r w:rsidRPr="00FB6242">
        <w:rPr>
          <w:b/>
          <w:bCs/>
        </w:rPr>
        <w:t>Vi får ta det på sparket.</w:t>
      </w:r>
      <w:r w:rsidRPr="00FB6242">
        <w:br/>
        <w:t>Man må improvisere uten en fast plan.</w:t>
      </w:r>
    </w:p>
    <w:p w14:paraId="00E3AF88" w14:textId="77777777" w:rsidR="00B8049F" w:rsidRPr="00FB6242" w:rsidRDefault="00B8049F" w:rsidP="00B8049F">
      <w:r w:rsidRPr="00FB6242">
        <w:rPr>
          <w:b/>
          <w:bCs/>
        </w:rPr>
        <w:t>Vi får se hvordan det utvikler seg.</w:t>
      </w:r>
      <w:r w:rsidRPr="00FB6242">
        <w:br/>
        <w:t>Man avventer situasjonen før man bestemmer seg.</w:t>
      </w:r>
    </w:p>
    <w:p w14:paraId="39D1984C" w14:textId="77777777" w:rsidR="00B8049F" w:rsidRPr="00FB6242" w:rsidRDefault="00B8049F" w:rsidP="00B8049F">
      <w:r w:rsidRPr="00FB6242">
        <w:rPr>
          <w:b/>
          <w:bCs/>
        </w:rPr>
        <w:t>Vi tilpasser oss etter situasjonen.</w:t>
      </w:r>
      <w:r w:rsidRPr="00FB6242">
        <w:br/>
        <w:t>Man endrer planene etter behov.</w:t>
      </w:r>
    </w:p>
    <w:p w14:paraId="38CC75AD" w14:textId="77777777" w:rsidR="00B8049F" w:rsidRPr="00FB6242" w:rsidRDefault="00B8049F" w:rsidP="00B8049F">
      <w:r w:rsidRPr="00FB6242">
        <w:rPr>
          <w:b/>
          <w:bCs/>
        </w:rPr>
        <w:t>Vi får ta det som det kommer.</w:t>
      </w:r>
      <w:r w:rsidRPr="00FB6242">
        <w:br/>
        <w:t>Man håndterer situasjoner etter hvert som de oppstår.</w:t>
      </w:r>
    </w:p>
    <w:p w14:paraId="16CB3987" w14:textId="77777777" w:rsidR="00B8049F" w:rsidRPr="00FB6242" w:rsidRDefault="00B8049F" w:rsidP="00B8049F">
      <w:r w:rsidRPr="00FB6242">
        <w:rPr>
          <w:b/>
          <w:bCs/>
        </w:rPr>
        <w:lastRenderedPageBreak/>
        <w:t>Vi må improvisere litt.</w:t>
      </w:r>
      <w:r w:rsidRPr="00FB6242">
        <w:br/>
        <w:t>Man må finne løsninger uten forberedelse.</w:t>
      </w:r>
    </w:p>
    <w:p w14:paraId="0D6AB50E" w14:textId="77777777" w:rsidR="00B8049F" w:rsidRPr="00FB6242" w:rsidRDefault="00B8049F" w:rsidP="00B8049F">
      <w:r w:rsidRPr="00FB6242">
        <w:rPr>
          <w:b/>
          <w:bCs/>
        </w:rPr>
        <w:t>Vi justerer litt underveis.</w:t>
      </w:r>
      <w:r w:rsidRPr="00FB6242">
        <w:br/>
        <w:t>Man gjør små endringer mens man jobber.</w:t>
      </w:r>
    </w:p>
    <w:p w14:paraId="51B098BA" w14:textId="77777777" w:rsidR="00B8049F" w:rsidRPr="00FB6242" w:rsidRDefault="00B8049F" w:rsidP="00B8049F">
      <w:r w:rsidRPr="00FB6242">
        <w:rPr>
          <w:b/>
          <w:bCs/>
        </w:rPr>
        <w:t>Vi får finne en løsning.</w:t>
      </w:r>
      <w:r w:rsidRPr="00FB6242">
        <w:br/>
        <w:t>Man må samarbeide om å løse et problem.</w:t>
      </w:r>
    </w:p>
    <w:p w14:paraId="7EDFEBB6" w14:textId="77777777" w:rsidR="00B8049F" w:rsidRPr="00FB6242" w:rsidRDefault="00B8049F" w:rsidP="00B8049F">
      <w:r w:rsidRPr="00FB6242">
        <w:rPr>
          <w:b/>
          <w:bCs/>
        </w:rPr>
        <w:t>Vi gjør det litt annerledes i dag.</w:t>
      </w:r>
      <w:r w:rsidRPr="00FB6242">
        <w:br/>
        <w:t>Planen endres.</w:t>
      </w:r>
    </w:p>
    <w:p w14:paraId="6F62A4A5" w14:textId="77777777" w:rsidR="00B8049F" w:rsidRPr="00FB6242" w:rsidRDefault="00B8049F" w:rsidP="00B8049F">
      <w:r w:rsidRPr="00FB6242">
        <w:rPr>
          <w:b/>
          <w:bCs/>
        </w:rPr>
        <w:t>Vi må bare være litt fleksible.</w:t>
      </w:r>
      <w:r w:rsidRPr="00FB6242">
        <w:br/>
        <w:t>Man må være villig til å tilpasse seg.</w:t>
      </w:r>
    </w:p>
    <w:p w14:paraId="36532DC7" w14:textId="73FF029A" w:rsidR="00B8049F" w:rsidRPr="00FB6242" w:rsidRDefault="00B8049F" w:rsidP="00B8049F"/>
    <w:p w14:paraId="300FEB0F" w14:textId="77777777" w:rsidR="00B8049F" w:rsidRPr="00FB6242" w:rsidRDefault="00B8049F" w:rsidP="00B8049F">
      <w:pPr>
        <w:pStyle w:val="Overskrift2"/>
      </w:pPr>
      <w:r w:rsidRPr="00FB6242">
        <w:t>G. Om observasjon og refleksjon</w:t>
      </w:r>
    </w:p>
    <w:p w14:paraId="6DB96807" w14:textId="77777777" w:rsidR="00B8049F" w:rsidRPr="00FB6242" w:rsidRDefault="00B8049F" w:rsidP="00B8049F">
      <w:r w:rsidRPr="00FB6242">
        <w:rPr>
          <w:b/>
          <w:bCs/>
        </w:rPr>
        <w:t>Jeg la merke til noe interessant.</w:t>
      </w:r>
      <w:r w:rsidRPr="00FB6242">
        <w:br/>
        <w:t>En ansatt observerte noe som kan være relevant.</w:t>
      </w:r>
    </w:p>
    <w:p w14:paraId="7CD8BC9D" w14:textId="77777777" w:rsidR="00B8049F" w:rsidRPr="00FB6242" w:rsidRDefault="00B8049F" w:rsidP="00B8049F">
      <w:r w:rsidRPr="00FB6242">
        <w:rPr>
          <w:b/>
          <w:bCs/>
        </w:rPr>
        <w:t>Har du sett hvordan hun deltar nå?</w:t>
      </w:r>
      <w:r w:rsidRPr="00FB6242">
        <w:br/>
        <w:t>Spørsmål om endringer i barnets atferd.</w:t>
      </w:r>
    </w:p>
    <w:p w14:paraId="21C8DEC7" w14:textId="77777777" w:rsidR="00B8049F" w:rsidRPr="00FB6242" w:rsidRDefault="00B8049F" w:rsidP="00B8049F">
      <w:r w:rsidRPr="00FB6242">
        <w:rPr>
          <w:b/>
          <w:bCs/>
        </w:rPr>
        <w:t>Jeg tror han prøver å finne plassen sin i gruppa.</w:t>
      </w:r>
      <w:r w:rsidRPr="00FB6242">
        <w:br/>
        <w:t>Barnet forsøker å forstå sin rolle sosialt.</w:t>
      </w:r>
    </w:p>
    <w:p w14:paraId="321748FE" w14:textId="77777777" w:rsidR="00B8049F" w:rsidRPr="00FB6242" w:rsidRDefault="00B8049F" w:rsidP="00B8049F">
      <w:r w:rsidRPr="00FB6242">
        <w:rPr>
          <w:b/>
          <w:bCs/>
        </w:rPr>
        <w:t>Hun virker mer trygg enn før.</w:t>
      </w:r>
      <w:r w:rsidRPr="00FB6242">
        <w:br/>
        <w:t>Barnet viser tegn til økt selvtillit.</w:t>
      </w:r>
    </w:p>
    <w:p w14:paraId="425803CD" w14:textId="77777777" w:rsidR="00B8049F" w:rsidRPr="00FB6242" w:rsidRDefault="00B8049F" w:rsidP="00B8049F">
      <w:r w:rsidRPr="00FB6242">
        <w:rPr>
          <w:b/>
          <w:bCs/>
        </w:rPr>
        <w:t>Han søker mer kontakt nå.</w:t>
      </w:r>
      <w:r w:rsidRPr="00FB6242">
        <w:br/>
        <w:t>Barnet tar mer initiativ til samspill.</w:t>
      </w:r>
    </w:p>
    <w:p w14:paraId="4596ACE9" w14:textId="77777777" w:rsidR="00B8049F" w:rsidRPr="00FB6242" w:rsidRDefault="00B8049F" w:rsidP="00B8049F">
      <w:r w:rsidRPr="00FB6242">
        <w:rPr>
          <w:b/>
          <w:bCs/>
        </w:rPr>
        <w:t>Hun trenger kanskje litt mer tid.</w:t>
      </w:r>
      <w:r w:rsidRPr="00FB6242">
        <w:br/>
        <w:t>Barnet trenger mer tid til å utvikle ferdigheter.</w:t>
      </w:r>
    </w:p>
    <w:p w14:paraId="40742D87" w14:textId="77777777" w:rsidR="00B8049F" w:rsidRPr="00FB6242" w:rsidRDefault="00B8049F" w:rsidP="00B8049F">
      <w:r w:rsidRPr="00FB6242">
        <w:rPr>
          <w:b/>
          <w:bCs/>
        </w:rPr>
        <w:t>Jeg synes han utvikler seg mye.</w:t>
      </w:r>
      <w:r w:rsidRPr="00FB6242">
        <w:br/>
        <w:t>Barnet viser positiv progresjon.</w:t>
      </w:r>
    </w:p>
    <w:p w14:paraId="44036770" w14:textId="77777777" w:rsidR="00B8049F" w:rsidRPr="00FB6242" w:rsidRDefault="00B8049F" w:rsidP="00B8049F">
      <w:r w:rsidRPr="00FB6242">
        <w:rPr>
          <w:b/>
          <w:bCs/>
        </w:rPr>
        <w:t>Hun virker mer komfortabel i gruppa.</w:t>
      </w:r>
      <w:r w:rsidRPr="00FB6242">
        <w:br/>
        <w:t>Barnet føler seg mer hjemme sosialt.</w:t>
      </w:r>
    </w:p>
    <w:p w14:paraId="51A413E5" w14:textId="77777777" w:rsidR="00B8049F" w:rsidRPr="00FB6242" w:rsidRDefault="00B8049F" w:rsidP="00B8049F">
      <w:r w:rsidRPr="00FB6242">
        <w:rPr>
          <w:b/>
          <w:bCs/>
        </w:rPr>
        <w:t>Jeg tror hun prøver å teste ut noe nytt.</w:t>
      </w:r>
      <w:r w:rsidRPr="00FB6242">
        <w:br/>
        <w:t>Barnet eksperimenterer med nye roller eller aktiviteter.</w:t>
      </w:r>
    </w:p>
    <w:p w14:paraId="1E9C1AB9" w14:textId="77777777" w:rsidR="00B8049F" w:rsidRPr="00FB6242" w:rsidRDefault="00B8049F" w:rsidP="00B8049F">
      <w:r w:rsidRPr="00FB6242">
        <w:rPr>
          <w:b/>
          <w:bCs/>
        </w:rPr>
        <w:t>Han virker mer selvstendig.</w:t>
      </w:r>
      <w:r w:rsidRPr="00FB6242">
        <w:br/>
        <w:t>Barnet klarer mer på egen hånd.</w:t>
      </w:r>
    </w:p>
    <w:p w14:paraId="65B9FF93" w14:textId="51338EDB" w:rsidR="00B8049F" w:rsidRDefault="00B8049F" w:rsidP="00B8049F"/>
    <w:p w14:paraId="3013EC8E" w14:textId="77777777" w:rsidR="00B8049F" w:rsidRPr="00FB6242" w:rsidRDefault="00B8049F" w:rsidP="00B8049F"/>
    <w:p w14:paraId="2B8E9879" w14:textId="77777777" w:rsidR="00B8049F" w:rsidRPr="00FB6242" w:rsidRDefault="00B8049F" w:rsidP="00B8049F">
      <w:pPr>
        <w:pStyle w:val="Overskrift2"/>
      </w:pPr>
      <w:r w:rsidRPr="00FB6242">
        <w:lastRenderedPageBreak/>
        <w:t>H. Om energi og arbeid</w:t>
      </w:r>
    </w:p>
    <w:p w14:paraId="187C2D48" w14:textId="77777777" w:rsidR="00B8049F" w:rsidRPr="00FB6242" w:rsidRDefault="00B8049F" w:rsidP="00B8049F">
      <w:r w:rsidRPr="00FB6242">
        <w:rPr>
          <w:b/>
          <w:bCs/>
        </w:rPr>
        <w:t>Det er godt med en liten pause.</w:t>
      </w:r>
      <w:r w:rsidRPr="00FB6242">
        <w:br/>
        <w:t>Man trenger hvile etter arbeid.</w:t>
      </w:r>
    </w:p>
    <w:p w14:paraId="6EE1D608" w14:textId="77777777" w:rsidR="00B8049F" w:rsidRPr="00FB6242" w:rsidRDefault="00B8049F" w:rsidP="00B8049F">
      <w:r w:rsidRPr="00FB6242">
        <w:rPr>
          <w:b/>
          <w:bCs/>
        </w:rPr>
        <w:t>Jeg trenger en kopp kaffe nå.</w:t>
      </w:r>
      <w:r w:rsidRPr="00FB6242">
        <w:br/>
        <w:t>Uformell måte å uttrykke behov for pause.</w:t>
      </w:r>
    </w:p>
    <w:p w14:paraId="68DCD78E" w14:textId="77777777" w:rsidR="00B8049F" w:rsidRPr="00FB6242" w:rsidRDefault="00B8049F" w:rsidP="00B8049F">
      <w:r w:rsidRPr="00FB6242">
        <w:rPr>
          <w:b/>
          <w:bCs/>
        </w:rPr>
        <w:t>Det har vært en lang dag.</w:t>
      </w:r>
      <w:r w:rsidRPr="00FB6242">
        <w:br/>
        <w:t>Dagen har vært krevende eller travel.</w:t>
      </w:r>
    </w:p>
    <w:p w14:paraId="7B465D17" w14:textId="77777777" w:rsidR="00B8049F" w:rsidRPr="00FB6242" w:rsidRDefault="00B8049F" w:rsidP="00B8049F">
      <w:r w:rsidRPr="00FB6242">
        <w:rPr>
          <w:b/>
          <w:bCs/>
        </w:rPr>
        <w:t>Nå begynner energien å gå litt ned.</w:t>
      </w:r>
      <w:r w:rsidRPr="00FB6242">
        <w:br/>
        <w:t>Man begynner å bli sliten.</w:t>
      </w:r>
    </w:p>
    <w:p w14:paraId="556E3AE2" w14:textId="77777777" w:rsidR="00B8049F" w:rsidRPr="00FB6242" w:rsidRDefault="00B8049F" w:rsidP="00B8049F">
      <w:r w:rsidRPr="00FB6242">
        <w:rPr>
          <w:b/>
          <w:bCs/>
        </w:rPr>
        <w:t>Nå trenger vi en liten pust i bakken.</w:t>
      </w:r>
      <w:r w:rsidRPr="00FB6242">
        <w:br/>
        <w:t>Man trenger en kort pause.</w:t>
      </w:r>
    </w:p>
    <w:p w14:paraId="00D5CFF0" w14:textId="77777777" w:rsidR="00B8049F" w:rsidRPr="00FB6242" w:rsidRDefault="00B8049F" w:rsidP="00B8049F">
      <w:r w:rsidRPr="00FB6242">
        <w:rPr>
          <w:b/>
          <w:bCs/>
        </w:rPr>
        <w:t>Det var godt å komme seg litt ut.</w:t>
      </w:r>
      <w:r w:rsidRPr="00FB6242">
        <w:br/>
        <w:t>Frisk luft eller aktivitet føles bra.</w:t>
      </w:r>
    </w:p>
    <w:p w14:paraId="2596E9E1" w14:textId="77777777" w:rsidR="00B8049F" w:rsidRPr="00FB6242" w:rsidRDefault="00B8049F" w:rsidP="00B8049F">
      <w:r w:rsidRPr="00FB6242">
        <w:rPr>
          <w:b/>
          <w:bCs/>
        </w:rPr>
        <w:t>Nå er vi klare for neste økt.</w:t>
      </w:r>
      <w:r w:rsidRPr="00FB6242">
        <w:br/>
        <w:t>Man er klar til å starte en ny aktivitet.</w:t>
      </w:r>
    </w:p>
    <w:p w14:paraId="29971F5A" w14:textId="77777777" w:rsidR="00B8049F" w:rsidRPr="00FB6242" w:rsidRDefault="00B8049F" w:rsidP="00B8049F">
      <w:r w:rsidRPr="00FB6242">
        <w:rPr>
          <w:b/>
          <w:bCs/>
        </w:rPr>
        <w:t>Det hjelper med litt frisk luft.</w:t>
      </w:r>
      <w:r w:rsidRPr="00FB6242">
        <w:br/>
        <w:t>Uteaktivitet gir ny energi.</w:t>
      </w:r>
    </w:p>
    <w:p w14:paraId="259A9108" w14:textId="77777777" w:rsidR="00B8049F" w:rsidRPr="00FB6242" w:rsidRDefault="00B8049F" w:rsidP="00B8049F">
      <w:r w:rsidRPr="00FB6242">
        <w:rPr>
          <w:b/>
          <w:bCs/>
        </w:rPr>
        <w:t>Nå må vi samle oss litt.</w:t>
      </w:r>
      <w:r w:rsidRPr="00FB6242">
        <w:br/>
        <w:t>Man må fokusere igjen etter pause eller kaos.</w:t>
      </w:r>
    </w:p>
    <w:p w14:paraId="35BAAD1F" w14:textId="77777777" w:rsidR="00B8049F" w:rsidRPr="00FB6242" w:rsidRDefault="00B8049F" w:rsidP="00B8049F">
      <w:r w:rsidRPr="00FB6242">
        <w:rPr>
          <w:b/>
          <w:bCs/>
        </w:rPr>
        <w:t>Det er godt å få satt seg ned litt.</w:t>
      </w:r>
      <w:r w:rsidRPr="00FB6242">
        <w:br/>
        <w:t>Kort hvile føles bra.</w:t>
      </w:r>
    </w:p>
    <w:p w14:paraId="55904BD9" w14:textId="0766D0B1" w:rsidR="00B8049F" w:rsidRPr="00FB6242" w:rsidRDefault="00B8049F" w:rsidP="00B8049F">
      <w:pPr>
        <w:pStyle w:val="Overskrift2"/>
      </w:pPr>
    </w:p>
    <w:p w14:paraId="1BBAB43A" w14:textId="77777777" w:rsidR="00B8049F" w:rsidRPr="00FB6242" w:rsidRDefault="00B8049F" w:rsidP="00B8049F">
      <w:pPr>
        <w:pStyle w:val="Overskrift2"/>
        <w:rPr>
          <w:b/>
          <w:bCs/>
        </w:rPr>
      </w:pPr>
      <w:r w:rsidRPr="00FB6242">
        <w:rPr>
          <w:b/>
          <w:bCs/>
        </w:rPr>
        <w:t>I. Om oppsummering av dagen</w:t>
      </w:r>
    </w:p>
    <w:p w14:paraId="64A0DA3A" w14:textId="77777777" w:rsidR="00B8049F" w:rsidRPr="00FB6242" w:rsidRDefault="00B8049F" w:rsidP="00B8049F">
      <w:r w:rsidRPr="00FB6242">
        <w:rPr>
          <w:b/>
          <w:bCs/>
        </w:rPr>
        <w:t>Det ble egentlig en ganske god dag.</w:t>
      </w:r>
      <w:r w:rsidRPr="00FB6242">
        <w:br/>
        <w:t>Dagen fungerte bedre enn forventet.</w:t>
      </w:r>
    </w:p>
    <w:p w14:paraId="09E0D604" w14:textId="77777777" w:rsidR="00B8049F" w:rsidRPr="00FB6242" w:rsidRDefault="00B8049F" w:rsidP="00B8049F">
      <w:r w:rsidRPr="00FB6242">
        <w:rPr>
          <w:b/>
          <w:bCs/>
        </w:rPr>
        <w:t>Det gikk bedre enn forventet.</w:t>
      </w:r>
      <w:r w:rsidRPr="00FB6242">
        <w:br/>
        <w:t>Resultatet var mer positivt enn antatt.</w:t>
      </w:r>
    </w:p>
    <w:p w14:paraId="117EFCFF" w14:textId="77777777" w:rsidR="00B8049F" w:rsidRPr="00FB6242" w:rsidRDefault="00B8049F" w:rsidP="00B8049F">
      <w:r w:rsidRPr="00FB6242">
        <w:rPr>
          <w:b/>
          <w:bCs/>
        </w:rPr>
        <w:t>Det startet litt vanskelig.</w:t>
      </w:r>
      <w:r w:rsidRPr="00FB6242">
        <w:br/>
        <w:t>Begynnelsen av dagen var utfordrende.</w:t>
      </w:r>
    </w:p>
    <w:p w14:paraId="4FBC7630" w14:textId="77777777" w:rsidR="00B8049F" w:rsidRPr="00FB6242" w:rsidRDefault="00B8049F" w:rsidP="00B8049F">
      <w:r w:rsidRPr="00FB6242">
        <w:rPr>
          <w:b/>
          <w:bCs/>
        </w:rPr>
        <w:t>Det fungerte bra til slutt.</w:t>
      </w:r>
      <w:r w:rsidRPr="00FB6242">
        <w:br/>
        <w:t>Situasjonen utviklet seg positivt.</w:t>
      </w:r>
    </w:p>
    <w:p w14:paraId="0C0EE815" w14:textId="77777777" w:rsidR="00B8049F" w:rsidRPr="00FB6242" w:rsidRDefault="00B8049F" w:rsidP="00B8049F">
      <w:r w:rsidRPr="00FB6242">
        <w:rPr>
          <w:b/>
          <w:bCs/>
        </w:rPr>
        <w:t>Vi fant en god løsning.</w:t>
      </w:r>
      <w:r w:rsidRPr="00FB6242">
        <w:br/>
        <w:t>Problemet ble løst på en god måte.</w:t>
      </w:r>
    </w:p>
    <w:p w14:paraId="32EA1C89" w14:textId="77777777" w:rsidR="00B8049F" w:rsidRPr="00FB6242" w:rsidRDefault="00B8049F" w:rsidP="00B8049F">
      <w:r w:rsidRPr="00FB6242">
        <w:rPr>
          <w:b/>
          <w:bCs/>
        </w:rPr>
        <w:t>Det ble en fin avslutning på dagen.</w:t>
      </w:r>
      <w:r w:rsidRPr="00FB6242">
        <w:br/>
        <w:t>Dagen endte på en positiv måte.</w:t>
      </w:r>
    </w:p>
    <w:p w14:paraId="5A55825E" w14:textId="77777777" w:rsidR="00B8049F" w:rsidRPr="00FB6242" w:rsidRDefault="00B8049F" w:rsidP="00B8049F">
      <w:r w:rsidRPr="00FB6242">
        <w:rPr>
          <w:b/>
          <w:bCs/>
        </w:rPr>
        <w:t>Barna var veldig engasjerte i dag.</w:t>
      </w:r>
      <w:r w:rsidRPr="00FB6242">
        <w:br/>
        <w:t>Barna viste stor interesse og aktivitet.</w:t>
      </w:r>
    </w:p>
    <w:p w14:paraId="1D773EBF" w14:textId="77777777" w:rsidR="00B8049F" w:rsidRPr="00FB6242" w:rsidRDefault="00B8049F" w:rsidP="00B8049F">
      <w:r w:rsidRPr="00FB6242">
        <w:rPr>
          <w:b/>
          <w:bCs/>
        </w:rPr>
        <w:lastRenderedPageBreak/>
        <w:t>Det var mye aktivitet i dag.</w:t>
      </w:r>
      <w:r w:rsidRPr="00FB6242">
        <w:br/>
        <w:t>Mange aktiviteter eller hendelser fant sted.</w:t>
      </w:r>
    </w:p>
    <w:p w14:paraId="02AEDCC3" w14:textId="77777777" w:rsidR="00B8049F" w:rsidRPr="00FB6242" w:rsidRDefault="00B8049F" w:rsidP="00B8049F">
      <w:r w:rsidRPr="00FB6242">
        <w:rPr>
          <w:b/>
          <w:bCs/>
        </w:rPr>
        <w:t>Det var en lærerik dag.</w:t>
      </w:r>
      <w:r w:rsidRPr="00FB6242">
        <w:br/>
        <w:t>Man fikk nye erfaringer eller innsikt.</w:t>
      </w:r>
    </w:p>
    <w:p w14:paraId="0957E13C" w14:textId="77777777" w:rsidR="00B8049F" w:rsidRPr="00FB6242" w:rsidRDefault="00B8049F" w:rsidP="00B8049F">
      <w:r w:rsidRPr="00FB6242">
        <w:rPr>
          <w:b/>
          <w:bCs/>
        </w:rPr>
        <w:t>Det var mye som skjedde.</w:t>
      </w:r>
      <w:r w:rsidRPr="00FB6242">
        <w:br/>
        <w:t>Dagen inneholdt mange hendelser.</w:t>
      </w:r>
    </w:p>
    <w:p w14:paraId="0B687DB7" w14:textId="694A6214" w:rsidR="00B8049F" w:rsidRPr="00FB6242" w:rsidRDefault="00B8049F" w:rsidP="00B8049F"/>
    <w:p w14:paraId="42AB8174" w14:textId="77777777" w:rsidR="00B8049F" w:rsidRPr="00FB6242" w:rsidRDefault="00B8049F" w:rsidP="00B8049F">
      <w:pPr>
        <w:pStyle w:val="Overskrift2"/>
      </w:pPr>
      <w:r w:rsidRPr="00FB6242">
        <w:t>J. Små uformelle kommentarer</w:t>
      </w:r>
    </w:p>
    <w:p w14:paraId="489221A0" w14:textId="77777777" w:rsidR="00B8049F" w:rsidRPr="00FB6242" w:rsidRDefault="00B8049F" w:rsidP="00B8049F">
      <w:r w:rsidRPr="00FB6242">
        <w:rPr>
          <w:b/>
          <w:bCs/>
        </w:rPr>
        <w:t>Det ordner seg.</w:t>
      </w:r>
      <w:r w:rsidRPr="00FB6242">
        <w:br/>
        <w:t>Situasjonen vil sannsynligvis løse seg.</w:t>
      </w:r>
    </w:p>
    <w:p w14:paraId="2920CBF2" w14:textId="77777777" w:rsidR="00B8049F" w:rsidRPr="00FB6242" w:rsidRDefault="00B8049F" w:rsidP="00B8049F">
      <w:r w:rsidRPr="00FB6242">
        <w:rPr>
          <w:b/>
          <w:bCs/>
        </w:rPr>
        <w:t>Vi tar det etter hvert.</w:t>
      </w:r>
      <w:r w:rsidRPr="00FB6242">
        <w:br/>
        <w:t>Man håndterer det senere.</w:t>
      </w:r>
    </w:p>
    <w:p w14:paraId="6A3CCE11" w14:textId="77777777" w:rsidR="00B8049F" w:rsidRPr="00FB6242" w:rsidRDefault="00B8049F" w:rsidP="00B8049F">
      <w:r w:rsidRPr="00FB6242">
        <w:rPr>
          <w:b/>
          <w:bCs/>
        </w:rPr>
        <w:t>Det går seg til.</w:t>
      </w:r>
      <w:r w:rsidRPr="00FB6242">
        <w:br/>
        <w:t>Situasjonen vil forbedre seg med tid.</w:t>
      </w:r>
    </w:p>
    <w:p w14:paraId="39BA4322" w14:textId="77777777" w:rsidR="00B8049F" w:rsidRPr="00FB6242" w:rsidRDefault="00B8049F" w:rsidP="00B8049F">
      <w:r w:rsidRPr="00FB6242">
        <w:rPr>
          <w:b/>
          <w:bCs/>
        </w:rPr>
        <w:t>Det er sånn det kan bli noen ganger.</w:t>
      </w:r>
      <w:r w:rsidRPr="00FB6242">
        <w:br/>
        <w:t>Dette er en normal utfordring.</w:t>
      </w:r>
    </w:p>
    <w:p w14:paraId="39AE4AD7" w14:textId="77777777" w:rsidR="00B8049F" w:rsidRPr="00FB6242" w:rsidRDefault="00B8049F" w:rsidP="00B8049F">
      <w:r w:rsidRPr="00FB6242">
        <w:rPr>
          <w:b/>
          <w:bCs/>
        </w:rPr>
        <w:t>Vi får ta en prat senere.</w:t>
      </w:r>
      <w:r w:rsidRPr="00FB6242">
        <w:br/>
        <w:t>Temaet bør diskuteres senere.</w:t>
      </w:r>
    </w:p>
    <w:p w14:paraId="6E79EBA0" w14:textId="77777777" w:rsidR="00B8049F" w:rsidRPr="00FB6242" w:rsidRDefault="00B8049F" w:rsidP="00B8049F">
      <w:r w:rsidRPr="00FB6242">
        <w:rPr>
          <w:b/>
          <w:bCs/>
        </w:rPr>
        <w:t>Det var litt av en situasjon.</w:t>
      </w:r>
      <w:r w:rsidRPr="00FB6242">
        <w:br/>
        <w:t>Situasjonen var overraskende eller krevende.</w:t>
      </w:r>
    </w:p>
    <w:p w14:paraId="56514AF1" w14:textId="77777777" w:rsidR="00B8049F" w:rsidRPr="00FB6242" w:rsidRDefault="00B8049F" w:rsidP="00B8049F">
      <w:r w:rsidRPr="00FB6242">
        <w:rPr>
          <w:b/>
          <w:bCs/>
        </w:rPr>
        <w:t>Sånn kan det gå.</w:t>
      </w:r>
      <w:r w:rsidRPr="00FB6242">
        <w:br/>
        <w:t>Man aksepterer at ting ikke alltid går som planlagt.</w:t>
      </w:r>
    </w:p>
    <w:p w14:paraId="07B4D619" w14:textId="77777777" w:rsidR="00B8049F" w:rsidRPr="00FB6242" w:rsidRDefault="00B8049F" w:rsidP="00B8049F">
      <w:r w:rsidRPr="00FB6242">
        <w:rPr>
          <w:b/>
          <w:bCs/>
        </w:rPr>
        <w:t>Vi får ta en vurdering etterpå.</w:t>
      </w:r>
      <w:r w:rsidRPr="00FB6242">
        <w:br/>
        <w:t>Man analyserer situasjonen senere.</w:t>
      </w:r>
    </w:p>
    <w:p w14:paraId="3F8628B1" w14:textId="77777777" w:rsidR="00B8049F" w:rsidRPr="00FB6242" w:rsidRDefault="00B8049F" w:rsidP="00B8049F">
      <w:r w:rsidRPr="00FB6242">
        <w:rPr>
          <w:b/>
          <w:bCs/>
        </w:rPr>
        <w:t>Det får vi følge litt med på.</w:t>
      </w:r>
      <w:r w:rsidRPr="00FB6242">
        <w:br/>
        <w:t>Man må observere utviklingen videre.</w:t>
      </w:r>
    </w:p>
    <w:p w14:paraId="18D3DD34" w14:textId="77777777" w:rsidR="00B8049F" w:rsidRPr="00FB6242" w:rsidRDefault="00B8049F" w:rsidP="00B8049F">
      <w:r w:rsidRPr="00FB6242">
        <w:rPr>
          <w:b/>
          <w:bCs/>
        </w:rPr>
        <w:t>Det er noe vi kan jobbe videre med.</w:t>
      </w:r>
      <w:r w:rsidRPr="00FB6242">
        <w:br/>
        <w:t>Dette er et område for videre utvikling.</w:t>
      </w:r>
    </w:p>
    <w:p w14:paraId="12D9D1A2" w14:textId="08CBDEE0" w:rsidR="00B8049F" w:rsidRPr="00FB6242" w:rsidRDefault="00B8049F" w:rsidP="00B8049F"/>
    <w:p w14:paraId="494C011A" w14:textId="77777777" w:rsidR="00B8049F" w:rsidRDefault="00B8049F" w:rsidP="00B8049F"/>
    <w:p w14:paraId="55CA69E3" w14:textId="77777777" w:rsidR="00B8049F" w:rsidRPr="00B8049F" w:rsidRDefault="00B8049F" w:rsidP="00B8049F"/>
    <w:sectPr w:rsidR="00B8049F" w:rsidRPr="00B8049F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36242" w14:textId="77777777" w:rsidR="0088129D" w:rsidRDefault="0088129D" w:rsidP="00E6735B">
      <w:pPr>
        <w:spacing w:after="0" w:line="240" w:lineRule="auto"/>
      </w:pPr>
      <w:r>
        <w:separator/>
      </w:r>
    </w:p>
  </w:endnote>
  <w:endnote w:type="continuationSeparator" w:id="0">
    <w:p w14:paraId="2A4913AA" w14:textId="77777777" w:rsidR="0088129D" w:rsidRDefault="0088129D" w:rsidP="00E67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BFEE7" w14:textId="77777777" w:rsidR="00E6735B" w:rsidRDefault="00E6735B" w:rsidP="00E6735B">
    <w:pPr>
      <w:pStyle w:val="Bunntekst"/>
      <w:jc w:val="right"/>
    </w:pPr>
    <w:r>
      <w:rPr>
        <w:noProof/>
      </w:rPr>
      <w:drawing>
        <wp:inline distT="0" distB="0" distL="0" distR="0" wp14:anchorId="3920B7EB" wp14:editId="071C137A">
          <wp:extent cx="1600156" cy="360000"/>
          <wp:effectExtent l="0" t="0" r="635" b="2540"/>
          <wp:docPr id="319677531" name="Bilde 1" descr="Et bilde som inneholder Font, tekst, logo, Grafikk&#10;&#10;KI-generert innhold kan være feil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9677531" name="Bilde 1" descr="Et bilde som inneholder Font, tekst, logo, Grafikk&#10;&#10;KI-generert innhold kan være feil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156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5D6DB" w14:textId="77777777" w:rsidR="0088129D" w:rsidRDefault="0088129D" w:rsidP="00E6735B">
      <w:pPr>
        <w:spacing w:after="0" w:line="240" w:lineRule="auto"/>
      </w:pPr>
      <w:r>
        <w:separator/>
      </w:r>
    </w:p>
  </w:footnote>
  <w:footnote w:type="continuationSeparator" w:id="0">
    <w:p w14:paraId="633F4F3E" w14:textId="77777777" w:rsidR="0088129D" w:rsidRDefault="0088129D" w:rsidP="00E673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D0E42"/>
    <w:multiLevelType w:val="hybridMultilevel"/>
    <w:tmpl w:val="7C44CC9A"/>
    <w:lvl w:ilvl="0" w:tplc="FB50EC72">
      <w:numFmt w:val="bullet"/>
      <w:lvlText w:val="-"/>
      <w:lvlJc w:val="left"/>
      <w:pPr>
        <w:ind w:left="765" w:hanging="360"/>
      </w:pPr>
      <w:rPr>
        <w:rFonts w:ascii="Aptos" w:eastAsiaTheme="minorHAnsi" w:hAnsi="Aptos" w:cstheme="minorBidi" w:hint="default"/>
        <w:b w:val="0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2631CFD"/>
    <w:multiLevelType w:val="hybridMultilevel"/>
    <w:tmpl w:val="9748285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9E563C"/>
    <w:multiLevelType w:val="hybridMultilevel"/>
    <w:tmpl w:val="16120BF0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62B18A0"/>
    <w:multiLevelType w:val="hybridMultilevel"/>
    <w:tmpl w:val="80223A76"/>
    <w:lvl w:ilvl="0" w:tplc="FB50EC72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  <w:b w:val="0"/>
      </w:rPr>
    </w:lvl>
    <w:lvl w:ilvl="1" w:tplc="0414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050492312">
    <w:abstractNumId w:val="1"/>
  </w:num>
  <w:num w:numId="2" w16cid:durableId="544368608">
    <w:abstractNumId w:val="2"/>
  </w:num>
  <w:num w:numId="3" w16cid:durableId="1861505325">
    <w:abstractNumId w:val="3"/>
  </w:num>
  <w:num w:numId="4" w16cid:durableId="671956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FDB"/>
    <w:rsid w:val="001C4FDB"/>
    <w:rsid w:val="001F6848"/>
    <w:rsid w:val="003812C6"/>
    <w:rsid w:val="004D23F3"/>
    <w:rsid w:val="004D5BDA"/>
    <w:rsid w:val="00606566"/>
    <w:rsid w:val="00785F82"/>
    <w:rsid w:val="008178F0"/>
    <w:rsid w:val="00874013"/>
    <w:rsid w:val="0088129D"/>
    <w:rsid w:val="008B29AD"/>
    <w:rsid w:val="00901B34"/>
    <w:rsid w:val="009E4B46"/>
    <w:rsid w:val="00A96B70"/>
    <w:rsid w:val="00AE1DB4"/>
    <w:rsid w:val="00B8049F"/>
    <w:rsid w:val="00C0079E"/>
    <w:rsid w:val="00E6735B"/>
    <w:rsid w:val="00F6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FD93EF"/>
  <w15:chartTrackingRefBased/>
  <w15:docId w15:val="{127AF4E8-A9AB-407E-A7F3-449AE0E96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D5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4D5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4D5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D5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D5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D5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D5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D5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D5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D5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4D5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4D5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D5BD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D5BD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D5BD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D5BD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D5BD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D5BD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D5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D5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D5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D5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D5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D5BD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D5BD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D5BD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D5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D5BD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D5BDA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4D5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E6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735B"/>
  </w:style>
  <w:style w:type="paragraph" w:styleId="Bunntekst">
    <w:name w:val="footer"/>
    <w:basedOn w:val="Normal"/>
    <w:link w:val="BunntekstTegn"/>
    <w:uiPriority w:val="99"/>
    <w:unhideWhenUsed/>
    <w:rsid w:val="00E6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735B"/>
  </w:style>
  <w:style w:type="paragraph" w:styleId="NormalWeb">
    <w:name w:val="Normal (Web)"/>
    <w:basedOn w:val="Normal"/>
    <w:uiPriority w:val="99"/>
    <w:semiHidden/>
    <w:unhideWhenUsed/>
    <w:rsid w:val="003812C6"/>
    <w:rPr>
      <w:rFonts w:ascii="Times New Roman" w:hAnsi="Times New Roman" w:cs="Times New Roman"/>
      <w:sz w:val="24"/>
      <w:szCs w:val="24"/>
    </w:rPr>
  </w:style>
  <w:style w:type="table" w:styleId="Rutenettabell1lysuthevingsfarge1">
    <w:name w:val="Grid Table 1 Light Accent 1"/>
    <w:basedOn w:val="Vanligtabell"/>
    <w:uiPriority w:val="46"/>
    <w:rsid w:val="00901B34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n\OneDrive\Dokumenter\Egendefinerte%20Office-maler\Word-mal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Word-mal</Template>
  <TotalTime>89</TotalTime>
  <Pages>10</Pages>
  <Words>1700</Words>
  <Characters>9015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Svenn Ingebrigtsen</dc:creator>
  <cp:keywords/>
  <dc:description/>
  <cp:lastModifiedBy>Svenn Inge Ingebrigtsen</cp:lastModifiedBy>
  <cp:revision>1</cp:revision>
  <dcterms:created xsi:type="dcterms:W3CDTF">2026-03-16T17:27:00Z</dcterms:created>
  <dcterms:modified xsi:type="dcterms:W3CDTF">2026-03-16T19:08:00Z</dcterms:modified>
</cp:coreProperties>
</file>