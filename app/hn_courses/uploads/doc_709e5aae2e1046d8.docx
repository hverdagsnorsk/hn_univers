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DD42" w14:textId="6B9E9BEB" w:rsidR="004D5BDA" w:rsidRDefault="004D5BDA" w:rsidP="004D5BDA">
      <w:pPr>
        <w:pStyle w:val="Overskrift1"/>
      </w:pPr>
      <w:r>
        <w:t xml:space="preserve">Notater fra Zoomundervisning for </w:t>
      </w:r>
      <w:r w:rsidR="00A26EB9">
        <w:t>Vestby 2. mars 2026</w:t>
      </w:r>
    </w:p>
    <w:p w14:paraId="5B550ADC" w14:textId="0CBD7C4D" w:rsidR="00F65725" w:rsidRPr="00A26EB9" w:rsidRDefault="00F65725">
      <w:pPr>
        <w:rPr>
          <w:sz w:val="20"/>
          <w:szCs w:val="20"/>
        </w:rPr>
      </w:pPr>
    </w:p>
    <w:p w14:paraId="75AB6E2E" w14:textId="3272A65F" w:rsidR="00A26EB9" w:rsidRDefault="00A26EB9" w:rsidP="00A26EB9">
      <w:pPr>
        <w:pStyle w:val="Tittel"/>
      </w:pPr>
      <w:r w:rsidRPr="00A26EB9">
        <w:t>Norske subjunksjoner</w:t>
      </w:r>
    </w:p>
    <w:p w14:paraId="56A32A21" w14:textId="77777777" w:rsidR="00A26EB9" w:rsidRDefault="00A26EB9" w:rsidP="00A26EB9">
      <w:pPr>
        <w:rPr>
          <w:b/>
          <w:bCs/>
        </w:rPr>
        <w:sectPr w:rsidR="00A26EB9">
          <w:footerReference w:type="default" r:id="rId7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768CDFF0" w14:textId="77777777" w:rsidR="00A26EB9" w:rsidRPr="00A26EB9" w:rsidRDefault="00A26EB9" w:rsidP="00A26EB9">
      <w:pPr>
        <w:rPr>
          <w:b/>
          <w:bCs/>
        </w:rPr>
      </w:pPr>
      <w:r w:rsidRPr="00A26EB9">
        <w:rPr>
          <w:b/>
          <w:bCs/>
        </w:rPr>
        <w:t>1. Vanlige subjunksjoner</w:t>
      </w:r>
    </w:p>
    <w:p w14:paraId="1577F364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at</w:t>
      </w:r>
    </w:p>
    <w:p w14:paraId="35C0F335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om</w:t>
      </w:r>
    </w:p>
    <w:p w14:paraId="463F14B7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fordi</w:t>
      </w:r>
    </w:p>
    <w:p w14:paraId="7D0A8FDC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da</w:t>
      </w:r>
    </w:p>
    <w:p w14:paraId="193DF3E5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når</w:t>
      </w:r>
    </w:p>
    <w:p w14:paraId="78C24D2A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siden</w:t>
      </w:r>
    </w:p>
    <w:p w14:paraId="51172E35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mens</w:t>
      </w:r>
    </w:p>
    <w:p w14:paraId="01547B1A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før</w:t>
      </w:r>
    </w:p>
    <w:p w14:paraId="210351BD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etter</w:t>
      </w:r>
    </w:p>
    <w:p w14:paraId="17638978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idet</w:t>
      </w:r>
    </w:p>
    <w:p w14:paraId="609D7C59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slik at</w:t>
      </w:r>
    </w:p>
    <w:p w14:paraId="14B849EC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så (… at)</w:t>
      </w:r>
    </w:p>
    <w:p w14:paraId="7CF8ADF6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dersom</w:t>
      </w:r>
    </w:p>
    <w:p w14:paraId="6B369E4A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hvis</w:t>
      </w:r>
    </w:p>
    <w:p w14:paraId="29637AB0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enda</w:t>
      </w:r>
    </w:p>
    <w:p w14:paraId="68668AE0" w14:textId="77777777" w:rsidR="00A26EB9" w:rsidRPr="00A26EB9" w:rsidRDefault="00A26EB9" w:rsidP="00A26EB9">
      <w:pPr>
        <w:numPr>
          <w:ilvl w:val="0"/>
          <w:numId w:val="1"/>
        </w:numPr>
      </w:pPr>
      <w:r w:rsidRPr="00A26EB9">
        <w:t>enn</w:t>
      </w:r>
    </w:p>
    <w:p w14:paraId="6E9C709C" w14:textId="77777777" w:rsidR="00A26EB9" w:rsidRPr="00A26EB9" w:rsidRDefault="00A26EB9" w:rsidP="00A26EB9">
      <w:pPr>
        <w:rPr>
          <w:b/>
          <w:bCs/>
        </w:rPr>
      </w:pPr>
      <w:r w:rsidRPr="00A26EB9">
        <w:rPr>
          <w:b/>
          <w:bCs/>
        </w:rPr>
        <w:t>2. Betingelse</w:t>
      </w:r>
    </w:p>
    <w:p w14:paraId="02990FAE" w14:textId="77777777" w:rsidR="00A26EB9" w:rsidRPr="00A26EB9" w:rsidRDefault="00A26EB9" w:rsidP="00A26EB9">
      <w:pPr>
        <w:numPr>
          <w:ilvl w:val="0"/>
          <w:numId w:val="2"/>
        </w:numPr>
      </w:pPr>
      <w:r w:rsidRPr="00A26EB9">
        <w:t>hvis</w:t>
      </w:r>
    </w:p>
    <w:p w14:paraId="44FB3531" w14:textId="77777777" w:rsidR="00A26EB9" w:rsidRPr="00A26EB9" w:rsidRDefault="00A26EB9" w:rsidP="00A26EB9">
      <w:pPr>
        <w:numPr>
          <w:ilvl w:val="0"/>
          <w:numId w:val="2"/>
        </w:numPr>
      </w:pPr>
      <w:r w:rsidRPr="00A26EB9">
        <w:t>dersom</w:t>
      </w:r>
    </w:p>
    <w:p w14:paraId="74346E5E" w14:textId="77777777" w:rsidR="00A26EB9" w:rsidRPr="00A26EB9" w:rsidRDefault="00A26EB9" w:rsidP="00A26EB9">
      <w:pPr>
        <w:numPr>
          <w:ilvl w:val="0"/>
          <w:numId w:val="2"/>
        </w:numPr>
      </w:pPr>
      <w:r w:rsidRPr="00A26EB9">
        <w:t>om (i betydningen «hvis»)</w:t>
      </w:r>
    </w:p>
    <w:p w14:paraId="1A7B0DA1" w14:textId="77777777" w:rsidR="00A26EB9" w:rsidRPr="00A26EB9" w:rsidRDefault="00A26EB9" w:rsidP="00A26EB9">
      <w:pPr>
        <w:numPr>
          <w:ilvl w:val="0"/>
          <w:numId w:val="2"/>
        </w:numPr>
      </w:pPr>
      <w:r w:rsidRPr="00A26EB9">
        <w:t>så sant</w:t>
      </w:r>
    </w:p>
    <w:p w14:paraId="7DC6882A" w14:textId="77777777" w:rsidR="00A26EB9" w:rsidRPr="00A26EB9" w:rsidRDefault="00A26EB9" w:rsidP="00A26EB9">
      <w:pPr>
        <w:numPr>
          <w:ilvl w:val="0"/>
          <w:numId w:val="2"/>
        </w:numPr>
      </w:pPr>
      <w:proofErr w:type="gramStart"/>
      <w:r w:rsidRPr="00A26EB9">
        <w:t>så fremt</w:t>
      </w:r>
      <w:proofErr w:type="gramEnd"/>
    </w:p>
    <w:p w14:paraId="4462B9AE" w14:textId="77777777" w:rsidR="00A26EB9" w:rsidRPr="00A26EB9" w:rsidRDefault="00A26EB9" w:rsidP="00A26EB9">
      <w:pPr>
        <w:numPr>
          <w:ilvl w:val="0"/>
          <w:numId w:val="2"/>
        </w:numPr>
      </w:pPr>
      <w:r w:rsidRPr="00A26EB9">
        <w:t>så lenge</w:t>
      </w:r>
    </w:p>
    <w:p w14:paraId="31A9B9B8" w14:textId="5846A8DE" w:rsidR="00A26EB9" w:rsidRDefault="00A26EB9" w:rsidP="00A26EB9"/>
    <w:p w14:paraId="24F319CA" w14:textId="77777777" w:rsidR="00A26EB9" w:rsidRPr="00A26EB9" w:rsidRDefault="00A26EB9" w:rsidP="00A26EB9"/>
    <w:p w14:paraId="574699BD" w14:textId="77777777" w:rsidR="00A26EB9" w:rsidRPr="00A26EB9" w:rsidRDefault="00A26EB9" w:rsidP="00A26EB9">
      <w:pPr>
        <w:rPr>
          <w:b/>
          <w:bCs/>
        </w:rPr>
      </w:pPr>
      <w:r w:rsidRPr="00A26EB9">
        <w:rPr>
          <w:b/>
          <w:bCs/>
        </w:rPr>
        <w:t>3. Årsak</w:t>
      </w:r>
    </w:p>
    <w:p w14:paraId="4A84D5F4" w14:textId="77777777" w:rsidR="00A26EB9" w:rsidRPr="00A26EB9" w:rsidRDefault="00A26EB9" w:rsidP="00A26EB9">
      <w:pPr>
        <w:numPr>
          <w:ilvl w:val="0"/>
          <w:numId w:val="3"/>
        </w:numPr>
      </w:pPr>
      <w:r w:rsidRPr="00A26EB9">
        <w:t>fordi</w:t>
      </w:r>
    </w:p>
    <w:p w14:paraId="6510D9DD" w14:textId="77777777" w:rsidR="00A26EB9" w:rsidRPr="00A26EB9" w:rsidRDefault="00A26EB9" w:rsidP="00A26EB9">
      <w:pPr>
        <w:numPr>
          <w:ilvl w:val="0"/>
          <w:numId w:val="3"/>
        </w:numPr>
      </w:pPr>
      <w:r w:rsidRPr="00A26EB9">
        <w:t>siden</w:t>
      </w:r>
    </w:p>
    <w:p w14:paraId="5282E686" w14:textId="77777777" w:rsidR="00A26EB9" w:rsidRPr="00A26EB9" w:rsidRDefault="00A26EB9" w:rsidP="00A26EB9">
      <w:pPr>
        <w:numPr>
          <w:ilvl w:val="0"/>
          <w:numId w:val="3"/>
        </w:numPr>
      </w:pPr>
      <w:r w:rsidRPr="00A26EB9">
        <w:t>ettersom</w:t>
      </w:r>
    </w:p>
    <w:p w14:paraId="02D28A76" w14:textId="77777777" w:rsidR="00A26EB9" w:rsidRPr="00A26EB9" w:rsidRDefault="00A26EB9" w:rsidP="00A26EB9">
      <w:pPr>
        <w:numPr>
          <w:ilvl w:val="0"/>
          <w:numId w:val="3"/>
        </w:numPr>
      </w:pPr>
      <w:r w:rsidRPr="00A26EB9">
        <w:t>da (årsak i fortid)</w:t>
      </w:r>
    </w:p>
    <w:p w14:paraId="110C951C" w14:textId="77777777" w:rsidR="00A26EB9" w:rsidRPr="00A26EB9" w:rsidRDefault="00A26EB9" w:rsidP="00A26EB9">
      <w:pPr>
        <w:rPr>
          <w:b/>
          <w:bCs/>
        </w:rPr>
      </w:pPr>
      <w:r>
        <w:br/>
      </w:r>
      <w:r w:rsidRPr="00A26EB9">
        <w:rPr>
          <w:b/>
          <w:bCs/>
        </w:rPr>
        <w:t>4. Tid</w:t>
      </w:r>
    </w:p>
    <w:p w14:paraId="2AC10766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da</w:t>
      </w:r>
    </w:p>
    <w:p w14:paraId="4A459EAF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når</w:t>
      </w:r>
    </w:p>
    <w:p w14:paraId="6BE5761D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mens</w:t>
      </w:r>
    </w:p>
    <w:p w14:paraId="5CF12EDE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idet</w:t>
      </w:r>
    </w:p>
    <w:p w14:paraId="2B9FF010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før</w:t>
      </w:r>
    </w:p>
    <w:p w14:paraId="31C9617E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etter</w:t>
      </w:r>
    </w:p>
    <w:p w14:paraId="15ADE3C9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siden (tid)</w:t>
      </w:r>
    </w:p>
    <w:p w14:paraId="4B0854A9" w14:textId="77777777" w:rsidR="00A26EB9" w:rsidRPr="00A26EB9" w:rsidRDefault="00A26EB9" w:rsidP="00A26EB9">
      <w:pPr>
        <w:numPr>
          <w:ilvl w:val="0"/>
          <w:numId w:val="4"/>
        </w:numPr>
      </w:pPr>
      <w:r w:rsidRPr="00A26EB9">
        <w:t>så snart</w:t>
      </w:r>
    </w:p>
    <w:p w14:paraId="19A4AB8B" w14:textId="2608F392" w:rsidR="00A26EB9" w:rsidRPr="00A26EB9" w:rsidRDefault="00A26EB9" w:rsidP="00A26EB9">
      <w:pPr>
        <w:numPr>
          <w:ilvl w:val="0"/>
          <w:numId w:val="4"/>
        </w:numPr>
      </w:pPr>
      <w:r w:rsidRPr="00A26EB9">
        <w:t>straks</w:t>
      </w:r>
      <w:r>
        <w:br/>
      </w:r>
    </w:p>
    <w:p w14:paraId="72D3FFDF" w14:textId="77777777" w:rsidR="00A26EB9" w:rsidRPr="00A26EB9" w:rsidRDefault="00A26EB9" w:rsidP="00A26EB9">
      <w:pPr>
        <w:rPr>
          <w:b/>
          <w:bCs/>
        </w:rPr>
      </w:pPr>
      <w:r w:rsidRPr="00A26EB9">
        <w:rPr>
          <w:b/>
          <w:bCs/>
        </w:rPr>
        <w:t>5. Hensikt</w:t>
      </w:r>
    </w:p>
    <w:p w14:paraId="4A0C10B0" w14:textId="77777777" w:rsidR="00A26EB9" w:rsidRPr="00A26EB9" w:rsidRDefault="00A26EB9" w:rsidP="00A26EB9">
      <w:pPr>
        <w:numPr>
          <w:ilvl w:val="0"/>
          <w:numId w:val="5"/>
        </w:numPr>
      </w:pPr>
      <w:r w:rsidRPr="00A26EB9">
        <w:t>for at</w:t>
      </w:r>
    </w:p>
    <w:p w14:paraId="4BE90162" w14:textId="77777777" w:rsidR="00A26EB9" w:rsidRPr="00A26EB9" w:rsidRDefault="00A26EB9" w:rsidP="00A26EB9">
      <w:pPr>
        <w:numPr>
          <w:ilvl w:val="0"/>
          <w:numId w:val="5"/>
        </w:numPr>
      </w:pPr>
      <w:r w:rsidRPr="00A26EB9">
        <w:t>slik at</w:t>
      </w:r>
    </w:p>
    <w:p w14:paraId="44E6F773" w14:textId="77777777" w:rsidR="00A26EB9" w:rsidRPr="00A26EB9" w:rsidRDefault="00A26EB9" w:rsidP="00A26EB9">
      <w:pPr>
        <w:numPr>
          <w:ilvl w:val="0"/>
          <w:numId w:val="5"/>
        </w:numPr>
      </w:pPr>
      <w:r w:rsidRPr="00A26EB9">
        <w:t>så (… at)</w:t>
      </w:r>
    </w:p>
    <w:p w14:paraId="511CB746" w14:textId="1D4D2AAB" w:rsidR="00A26EB9" w:rsidRPr="00A26EB9" w:rsidRDefault="00A26EB9" w:rsidP="00A26EB9">
      <w:pPr>
        <w:rPr>
          <w:b/>
          <w:bCs/>
        </w:rPr>
      </w:pPr>
      <w:r w:rsidRPr="00A26EB9">
        <w:rPr>
          <w:b/>
          <w:bCs/>
        </w:rPr>
        <w:t xml:space="preserve">7. Innrømmelse </w:t>
      </w:r>
    </w:p>
    <w:p w14:paraId="55AFC814" w14:textId="77777777" w:rsidR="00A26EB9" w:rsidRPr="00A26EB9" w:rsidRDefault="00A26EB9" w:rsidP="00A26EB9">
      <w:pPr>
        <w:numPr>
          <w:ilvl w:val="0"/>
          <w:numId w:val="6"/>
        </w:numPr>
      </w:pPr>
      <w:r w:rsidRPr="00A26EB9">
        <w:t>selv om</w:t>
      </w:r>
    </w:p>
    <w:p w14:paraId="539B8453" w14:textId="77777777" w:rsidR="00A26EB9" w:rsidRPr="00A26EB9" w:rsidRDefault="00A26EB9" w:rsidP="00A26EB9">
      <w:pPr>
        <w:numPr>
          <w:ilvl w:val="0"/>
          <w:numId w:val="6"/>
        </w:numPr>
      </w:pPr>
      <w:r w:rsidRPr="00A26EB9">
        <w:t>enda</w:t>
      </w:r>
    </w:p>
    <w:p w14:paraId="103054EC" w14:textId="77777777" w:rsidR="00A26EB9" w:rsidRPr="00A26EB9" w:rsidRDefault="00A26EB9" w:rsidP="00A26EB9">
      <w:pPr>
        <w:numPr>
          <w:ilvl w:val="0"/>
          <w:numId w:val="6"/>
        </w:numPr>
      </w:pPr>
      <w:r w:rsidRPr="00A26EB9">
        <w:t>enda om</w:t>
      </w:r>
    </w:p>
    <w:p w14:paraId="2936A360" w14:textId="77777777" w:rsidR="00A26EB9" w:rsidRPr="00A26EB9" w:rsidRDefault="00A26EB9" w:rsidP="00A26EB9">
      <w:pPr>
        <w:numPr>
          <w:ilvl w:val="0"/>
          <w:numId w:val="6"/>
        </w:numPr>
      </w:pPr>
      <w:r w:rsidRPr="00A26EB9">
        <w:t>skjønt</w:t>
      </w:r>
    </w:p>
    <w:p w14:paraId="302651D9" w14:textId="77777777" w:rsidR="00A26EB9" w:rsidRPr="00A26EB9" w:rsidRDefault="00A26EB9" w:rsidP="00A26EB9">
      <w:pPr>
        <w:numPr>
          <w:ilvl w:val="0"/>
          <w:numId w:val="6"/>
        </w:numPr>
      </w:pPr>
      <w:r w:rsidRPr="00A26EB9">
        <w:t>om (innrømmende)</w:t>
      </w:r>
    </w:p>
    <w:p w14:paraId="316E4B86" w14:textId="5FFBB6DD" w:rsidR="00A26EB9" w:rsidRPr="00A26EB9" w:rsidRDefault="00A26EB9" w:rsidP="00A26EB9">
      <w:pPr>
        <w:rPr>
          <w:b/>
          <w:bCs/>
        </w:rPr>
      </w:pPr>
      <w:r>
        <w:br/>
      </w:r>
      <w:r>
        <w:rPr>
          <w:b/>
          <w:bCs/>
        </w:rPr>
        <w:t xml:space="preserve">8. </w:t>
      </w:r>
      <w:r w:rsidRPr="00A26EB9">
        <w:rPr>
          <w:b/>
          <w:bCs/>
        </w:rPr>
        <w:t xml:space="preserve">Sammensatte </w:t>
      </w:r>
      <w:proofErr w:type="spellStart"/>
      <w:r w:rsidRPr="00A26EB9">
        <w:rPr>
          <w:b/>
          <w:bCs/>
        </w:rPr>
        <w:t>subjunksjonale</w:t>
      </w:r>
      <w:proofErr w:type="spellEnd"/>
      <w:r w:rsidRPr="00A26EB9">
        <w:rPr>
          <w:b/>
          <w:bCs/>
        </w:rPr>
        <w:t xml:space="preserve"> uttrykk</w:t>
      </w:r>
    </w:p>
    <w:p w14:paraId="6F5420EE" w14:textId="77777777" w:rsidR="00A26EB9" w:rsidRPr="00A26EB9" w:rsidRDefault="00A26EB9" w:rsidP="00A26EB9">
      <w:r w:rsidRPr="00A26EB9">
        <w:t>Disse fungerer som faste uttrykk og oppfører seg grammatisk som subjunksjoner:</w:t>
      </w:r>
    </w:p>
    <w:p w14:paraId="09802EB8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i det</w:t>
      </w:r>
    </w:p>
    <w:p w14:paraId="158CFDD2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i det øyeblikk (som)</w:t>
      </w:r>
    </w:p>
    <w:p w14:paraId="5CF224DF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i det samme</w:t>
      </w:r>
    </w:p>
    <w:p w14:paraId="507D7912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på det tidspunkt (da)</w:t>
      </w:r>
    </w:p>
    <w:p w14:paraId="789A7D41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under forutsetning av at</w:t>
      </w:r>
    </w:p>
    <w:p w14:paraId="59C41F06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i tilfelle</w:t>
      </w:r>
    </w:p>
    <w:p w14:paraId="53E6FF1F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i fall</w:t>
      </w:r>
    </w:p>
    <w:p w14:paraId="5FD62F36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forutsatt at</w:t>
      </w:r>
    </w:p>
    <w:p w14:paraId="36DE1A7C" w14:textId="77777777" w:rsidR="00A26EB9" w:rsidRPr="00A26EB9" w:rsidRDefault="00A26EB9" w:rsidP="00A26EB9">
      <w:pPr>
        <w:numPr>
          <w:ilvl w:val="0"/>
          <w:numId w:val="7"/>
        </w:numPr>
      </w:pPr>
      <w:r w:rsidRPr="00A26EB9">
        <w:t>med mindre</w:t>
      </w:r>
    </w:p>
    <w:p w14:paraId="01AAE828" w14:textId="77777777" w:rsidR="00A26EB9" w:rsidRDefault="00A26EB9" w:rsidP="00A26EB9">
      <w:pPr>
        <w:numPr>
          <w:ilvl w:val="0"/>
          <w:numId w:val="7"/>
        </w:numPr>
      </w:pPr>
      <w:r w:rsidRPr="00A26EB9">
        <w:t>uten at</w:t>
      </w:r>
    </w:p>
    <w:p w14:paraId="6886FCCE" w14:textId="77777777" w:rsidR="00A26EB9" w:rsidRDefault="00A26EB9" w:rsidP="00A26EB9"/>
    <w:p w14:paraId="3720DE58" w14:textId="77777777" w:rsidR="00A26EB9" w:rsidRDefault="00A26EB9" w:rsidP="00A26EB9"/>
    <w:p w14:paraId="00FE9A9D" w14:textId="77777777" w:rsidR="00A26EB9" w:rsidRDefault="00A26EB9" w:rsidP="00A26EB9"/>
    <w:p w14:paraId="7F4A7190" w14:textId="77777777" w:rsidR="00A26EB9" w:rsidRDefault="00A26EB9" w:rsidP="00A26EB9"/>
    <w:p w14:paraId="4EE9D24D" w14:textId="77777777" w:rsidR="00A26EB9" w:rsidRDefault="00A26EB9" w:rsidP="00A26EB9"/>
    <w:p w14:paraId="585393F6" w14:textId="77777777" w:rsidR="00A26EB9" w:rsidRDefault="00A26EB9" w:rsidP="00A26EB9"/>
    <w:p w14:paraId="1A760645" w14:textId="77777777" w:rsidR="00A26EB9" w:rsidRDefault="00A26EB9" w:rsidP="00A26EB9"/>
    <w:p w14:paraId="423A30FA" w14:textId="77777777" w:rsidR="00A26EB9" w:rsidRDefault="00A26EB9" w:rsidP="00A26EB9"/>
    <w:p w14:paraId="399AE2FF" w14:textId="77777777" w:rsidR="00A26EB9" w:rsidRDefault="00A26EB9" w:rsidP="00A26EB9"/>
    <w:p w14:paraId="440E0A25" w14:textId="77777777" w:rsidR="00A26EB9" w:rsidRDefault="00A26EB9" w:rsidP="00A26EB9"/>
    <w:p w14:paraId="6F1D9BF6" w14:textId="77777777" w:rsidR="00A26EB9" w:rsidRPr="00A26EB9" w:rsidRDefault="00A26EB9" w:rsidP="00A26EB9"/>
    <w:p w14:paraId="1115C169" w14:textId="14990998" w:rsidR="00A26EB9" w:rsidRPr="00A26EB9" w:rsidRDefault="00A26EB9" w:rsidP="00A26EB9"/>
    <w:sectPr w:rsidR="00A26EB9" w:rsidRPr="00A26EB9" w:rsidSect="00A26EB9">
      <w:type w:val="continuous"/>
      <w:pgSz w:w="11906" w:h="16838"/>
      <w:pgMar w:top="1417" w:right="1417" w:bottom="1417" w:left="1417" w:header="708" w:footer="708" w:gutter="0"/>
      <w:cols w:num="3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B717F6" w14:textId="77777777" w:rsidR="001A32F8" w:rsidRDefault="001A32F8" w:rsidP="00E6735B">
      <w:pPr>
        <w:spacing w:after="0" w:line="240" w:lineRule="auto"/>
      </w:pPr>
      <w:r>
        <w:separator/>
      </w:r>
    </w:p>
  </w:endnote>
  <w:endnote w:type="continuationSeparator" w:id="0">
    <w:p w14:paraId="6E62E662" w14:textId="77777777" w:rsidR="001A32F8" w:rsidRDefault="001A32F8" w:rsidP="00E673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83FE4" w14:textId="77777777" w:rsidR="00E6735B" w:rsidRDefault="00E6735B" w:rsidP="00E6735B">
    <w:pPr>
      <w:pStyle w:val="Bunntekst"/>
      <w:jc w:val="right"/>
    </w:pPr>
    <w:r>
      <w:rPr>
        <w:noProof/>
      </w:rPr>
      <w:drawing>
        <wp:inline distT="0" distB="0" distL="0" distR="0" wp14:anchorId="3920B7EB" wp14:editId="071C137A">
          <wp:extent cx="1600156" cy="360000"/>
          <wp:effectExtent l="0" t="0" r="635" b="2540"/>
          <wp:docPr id="319677531" name="Bilde 1" descr="Et bilde som inneholder Font, tekst, logo, Grafikk&#10;&#10;KI-generert innhold kan være feil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9677531" name="Bilde 1" descr="Et bilde som inneholder Font, tekst, logo, Grafikk&#10;&#10;KI-generert innhold kan være feil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0156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459EB" w14:textId="77777777" w:rsidR="001A32F8" w:rsidRDefault="001A32F8" w:rsidP="00E6735B">
      <w:pPr>
        <w:spacing w:after="0" w:line="240" w:lineRule="auto"/>
      </w:pPr>
      <w:r>
        <w:separator/>
      </w:r>
    </w:p>
  </w:footnote>
  <w:footnote w:type="continuationSeparator" w:id="0">
    <w:p w14:paraId="58B1579F" w14:textId="77777777" w:rsidR="001A32F8" w:rsidRDefault="001A32F8" w:rsidP="00E673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314B4"/>
    <w:multiLevelType w:val="multilevel"/>
    <w:tmpl w:val="C31A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2DB5"/>
    <w:multiLevelType w:val="multilevel"/>
    <w:tmpl w:val="586C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6560DD"/>
    <w:multiLevelType w:val="multilevel"/>
    <w:tmpl w:val="96CE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01A42"/>
    <w:multiLevelType w:val="multilevel"/>
    <w:tmpl w:val="24B8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53042"/>
    <w:multiLevelType w:val="multilevel"/>
    <w:tmpl w:val="2CD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B1536F"/>
    <w:multiLevelType w:val="multilevel"/>
    <w:tmpl w:val="2C96C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DE4063E"/>
    <w:multiLevelType w:val="multilevel"/>
    <w:tmpl w:val="34144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223519">
    <w:abstractNumId w:val="5"/>
  </w:num>
  <w:num w:numId="2" w16cid:durableId="629016518">
    <w:abstractNumId w:val="0"/>
  </w:num>
  <w:num w:numId="3" w16cid:durableId="2023120874">
    <w:abstractNumId w:val="1"/>
  </w:num>
  <w:num w:numId="4" w16cid:durableId="99952549">
    <w:abstractNumId w:val="4"/>
  </w:num>
  <w:num w:numId="5" w16cid:durableId="1309018746">
    <w:abstractNumId w:val="3"/>
  </w:num>
  <w:num w:numId="6" w16cid:durableId="501898450">
    <w:abstractNumId w:val="2"/>
  </w:num>
  <w:num w:numId="7" w16cid:durableId="651053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EB9"/>
    <w:rsid w:val="000E133C"/>
    <w:rsid w:val="001A32F8"/>
    <w:rsid w:val="004D23F3"/>
    <w:rsid w:val="004D5BDA"/>
    <w:rsid w:val="008B29AD"/>
    <w:rsid w:val="00A26EB9"/>
    <w:rsid w:val="00A96B70"/>
    <w:rsid w:val="00B92840"/>
    <w:rsid w:val="00C0079E"/>
    <w:rsid w:val="00E6735B"/>
    <w:rsid w:val="00F6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DAFCF6A"/>
  <w15:chartTrackingRefBased/>
  <w15:docId w15:val="{1D661D61-8F6A-40F1-BDAC-7CD2DB883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D5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4D5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4D5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4D5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4D5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4D5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4D5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4D5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4D5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4D5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foravsnitt"/>
    <w:link w:val="Overskrift2"/>
    <w:uiPriority w:val="9"/>
    <w:semiHidden/>
    <w:rsid w:val="004D5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foravsnitt"/>
    <w:link w:val="Overskrift3"/>
    <w:uiPriority w:val="9"/>
    <w:semiHidden/>
    <w:rsid w:val="004D5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4D5BDA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4D5BDA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4D5BDA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4D5BDA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4D5BDA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4D5BDA"/>
    <w:rPr>
      <w:rFonts w:eastAsiaTheme="majorEastAsia" w:cstheme="majorBidi"/>
      <w:color w:val="272727" w:themeColor="text1" w:themeTint="D8"/>
    </w:rPr>
  </w:style>
  <w:style w:type="paragraph" w:styleId="Tittel">
    <w:name w:val="Title"/>
    <w:basedOn w:val="Normal"/>
    <w:next w:val="Normal"/>
    <w:link w:val="TittelTegn"/>
    <w:uiPriority w:val="10"/>
    <w:qFormat/>
    <w:rsid w:val="004D5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4D5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4D5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4D5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itat">
    <w:name w:val="Quote"/>
    <w:basedOn w:val="Normal"/>
    <w:next w:val="Normal"/>
    <w:link w:val="SitatTegn"/>
    <w:uiPriority w:val="29"/>
    <w:qFormat/>
    <w:rsid w:val="004D5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4D5BDA"/>
    <w:rPr>
      <w:i/>
      <w:iCs/>
      <w:color w:val="404040" w:themeColor="text1" w:themeTint="BF"/>
    </w:rPr>
  </w:style>
  <w:style w:type="paragraph" w:styleId="Listeavsnitt">
    <w:name w:val="List Paragraph"/>
    <w:basedOn w:val="Normal"/>
    <w:uiPriority w:val="34"/>
    <w:qFormat/>
    <w:rsid w:val="004D5BDA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4D5BDA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4D5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4D5BDA"/>
    <w:rPr>
      <w:i/>
      <w:iCs/>
      <w:color w:val="0F4761" w:themeColor="accent1" w:themeShade="BF"/>
    </w:rPr>
  </w:style>
  <w:style w:type="character" w:styleId="Sterkreferanse">
    <w:name w:val="Intense Reference"/>
    <w:basedOn w:val="Standardskriftforavsnitt"/>
    <w:uiPriority w:val="32"/>
    <w:qFormat/>
    <w:rsid w:val="004D5BDA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4D5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pptekst">
    <w:name w:val="header"/>
    <w:basedOn w:val="Normal"/>
    <w:link w:val="Topp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735B"/>
  </w:style>
  <w:style w:type="paragraph" w:styleId="Bunntekst">
    <w:name w:val="footer"/>
    <w:basedOn w:val="Normal"/>
    <w:link w:val="BunntekstTegn"/>
    <w:uiPriority w:val="99"/>
    <w:unhideWhenUsed/>
    <w:rsid w:val="00E6735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7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venn\OneDrive\Dokumenter\Egendefinerte%20Office-maler\Word-mal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Word-mal</Template>
  <TotalTime>380</TotalTime>
  <Pages>2</Pages>
  <Words>117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Svenn Ingebrigtsen</dc:creator>
  <cp:keywords/>
  <dc:description/>
  <cp:lastModifiedBy>Svenn Inge Ingebrigtsen</cp:lastModifiedBy>
  <cp:revision>1</cp:revision>
  <dcterms:created xsi:type="dcterms:W3CDTF">2026-03-02T17:08:00Z</dcterms:created>
  <dcterms:modified xsi:type="dcterms:W3CDTF">2026-03-03T17:06:00Z</dcterms:modified>
</cp:coreProperties>
</file>