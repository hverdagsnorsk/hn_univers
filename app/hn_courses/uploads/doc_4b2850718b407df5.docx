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6C6F" w14:textId="7E19BF96" w:rsidR="004D5BDA" w:rsidRPr="00BB3EAB" w:rsidRDefault="004D5BDA" w:rsidP="004D5BDA">
      <w:pPr>
        <w:pStyle w:val="Overskrift1"/>
        <w:rPr>
          <w:sz w:val="32"/>
          <w:szCs w:val="32"/>
        </w:rPr>
      </w:pPr>
      <w:r w:rsidRPr="00BB3EAB">
        <w:rPr>
          <w:sz w:val="32"/>
          <w:szCs w:val="32"/>
        </w:rPr>
        <w:t xml:space="preserve">Notater fra Zoomundervisning for </w:t>
      </w:r>
      <w:r w:rsidR="00BB3EAB" w:rsidRPr="00BB3EAB">
        <w:rPr>
          <w:sz w:val="32"/>
          <w:szCs w:val="32"/>
        </w:rPr>
        <w:t xml:space="preserve">Vestby </w:t>
      </w:r>
      <w:proofErr w:type="spellStart"/>
      <w:r w:rsidR="00BB3EAB" w:rsidRPr="00BB3EAB">
        <w:rPr>
          <w:sz w:val="32"/>
          <w:szCs w:val="32"/>
        </w:rPr>
        <w:t>bhg</w:t>
      </w:r>
      <w:proofErr w:type="spellEnd"/>
      <w:r w:rsidR="00BB3EAB" w:rsidRPr="00BB3EAB">
        <w:rPr>
          <w:sz w:val="32"/>
          <w:szCs w:val="32"/>
        </w:rPr>
        <w:t xml:space="preserve"> 2. februar 2026</w:t>
      </w:r>
    </w:p>
    <w:p w14:paraId="5F9DC952" w14:textId="65A6A520" w:rsidR="00F65725" w:rsidRDefault="00BB3EAB">
      <w:pPr>
        <w:rPr>
          <w:b/>
          <w:bCs/>
        </w:rPr>
      </w:pPr>
      <w:r>
        <w:t xml:space="preserve">Når man bruker preteritum, må man plassere handlingen i tid. </w:t>
      </w:r>
      <w:r>
        <w:t xml:space="preserve">Preteritum bruker vi for å fortelle om noe som skjedde i fortiden. </w:t>
      </w:r>
      <w:r>
        <w:br/>
      </w:r>
      <w:r>
        <w:br/>
      </w:r>
      <w:r w:rsidRPr="00BB3EAB">
        <w:rPr>
          <w:b/>
          <w:bCs/>
        </w:rPr>
        <w:t>I oppgaven som dere skal skrive</w:t>
      </w:r>
      <w:r>
        <w:rPr>
          <w:b/>
          <w:bCs/>
        </w:rPr>
        <w:t>,</w:t>
      </w:r>
      <w:r w:rsidRPr="00BB3EAB">
        <w:rPr>
          <w:b/>
          <w:bCs/>
        </w:rPr>
        <w:t xml:space="preserve"> må dere bruke preteritum </w:t>
      </w:r>
      <w:r w:rsidRPr="00BB3EAB">
        <w:rPr>
          <w:b/>
          <w:bCs/>
        </w:rPr>
        <w:t>for å fortelle hva som skjedde</w:t>
      </w:r>
      <w:r w:rsidRPr="00BB3EAB">
        <w:rPr>
          <w:b/>
          <w:bCs/>
        </w:rPr>
        <w:t>.</w:t>
      </w:r>
      <w:r>
        <w:t xml:space="preserve"> </w:t>
      </w:r>
      <w:r>
        <w:br/>
      </w:r>
      <w:r>
        <w:br/>
        <w:t xml:space="preserve">Presens bruker man for å fortelle om noe som skjer </w:t>
      </w:r>
      <w:proofErr w:type="gramStart"/>
      <w:r>
        <w:t>nå,  fremtiden</w:t>
      </w:r>
      <w:proofErr w:type="gramEnd"/>
      <w:r>
        <w:t xml:space="preserve"> eller vanligvis. </w:t>
      </w:r>
      <w:r>
        <w:br/>
      </w:r>
      <w:r>
        <w:br/>
      </w:r>
      <w:r w:rsidRPr="00BB3EAB">
        <w:rPr>
          <w:b/>
          <w:bCs/>
        </w:rPr>
        <w:t>I oppgaven som dere skal skrive</w:t>
      </w:r>
      <w:r>
        <w:rPr>
          <w:b/>
          <w:bCs/>
        </w:rPr>
        <w:t>,</w:t>
      </w:r>
      <w:r>
        <w:rPr>
          <w:b/>
          <w:bCs/>
        </w:rPr>
        <w:t xml:space="preserve"> skal dere bruke presens for refleksjon, generelle tanker og læring.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BB3EAB">
        <w:rPr>
          <w:rStyle w:val="Overskrift2Tegn"/>
        </w:rPr>
        <w:t>Preteritum – hva skjedde (fortid)</w:t>
      </w:r>
      <w:r>
        <w:rPr>
          <w:b/>
          <w:bCs/>
        </w:rPr>
        <w:t xml:space="preserve"> </w:t>
      </w:r>
      <w:r>
        <w:rPr>
          <w:b/>
          <w:bCs/>
        </w:rPr>
        <w:br/>
        <w:t xml:space="preserve">Eks. </w:t>
      </w:r>
    </w:p>
    <w:p w14:paraId="11351E65" w14:textId="4838AB43" w:rsidR="00BB3EAB" w:rsidRDefault="00BB3EAB" w:rsidP="00BB3EAB">
      <w:pPr>
        <w:pStyle w:val="Listeavsnitt"/>
        <w:numPr>
          <w:ilvl w:val="0"/>
          <w:numId w:val="1"/>
        </w:numPr>
      </w:pPr>
      <w:r w:rsidRPr="00BB3EAB">
        <w:t xml:space="preserve">Jeg begynte i en ny jobb. </w:t>
      </w:r>
    </w:p>
    <w:p w14:paraId="7EF2432B" w14:textId="63384495" w:rsidR="00BB3EAB" w:rsidRDefault="00BB3EAB" w:rsidP="00BB3EAB">
      <w:pPr>
        <w:pStyle w:val="Listeavsnitt"/>
        <w:numPr>
          <w:ilvl w:val="0"/>
          <w:numId w:val="1"/>
        </w:numPr>
      </w:pPr>
      <w:r>
        <w:t xml:space="preserve">Det var vanskelig. </w:t>
      </w:r>
    </w:p>
    <w:p w14:paraId="6169DD54" w14:textId="41294DFB" w:rsidR="00BB3EAB" w:rsidRDefault="00BB3EAB" w:rsidP="00BB3EAB">
      <w:pPr>
        <w:pStyle w:val="Listeavsnitt"/>
        <w:numPr>
          <w:ilvl w:val="0"/>
          <w:numId w:val="1"/>
        </w:numPr>
      </w:pPr>
      <w:r>
        <w:t xml:space="preserve">Jeg følte meg usikker. </w:t>
      </w:r>
    </w:p>
    <w:p w14:paraId="6F0AC38B" w14:textId="77777777" w:rsidR="00C00AD2" w:rsidRDefault="00BB3EAB" w:rsidP="0039512B">
      <w:pPr>
        <w:pStyle w:val="Listeavsnitt"/>
        <w:numPr>
          <w:ilvl w:val="0"/>
          <w:numId w:val="1"/>
        </w:numPr>
      </w:pPr>
      <w:r>
        <w:t>Jeg snakket med sjefen</w:t>
      </w:r>
    </w:p>
    <w:p w14:paraId="5F879E92" w14:textId="31B7B0EA" w:rsidR="0039512B" w:rsidRPr="00C00AD2" w:rsidRDefault="0039512B" w:rsidP="00C00AD2">
      <w:pPr>
        <w:rPr>
          <w:rStyle w:val="Overskrift2Tegn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Overskrift2Tegn"/>
        </w:rPr>
        <w:t>Presens</w:t>
      </w:r>
      <w:r w:rsidRPr="00BB3EAB">
        <w:rPr>
          <w:rStyle w:val="Overskrift2Tegn"/>
        </w:rPr>
        <w:t xml:space="preserve"> – </w:t>
      </w:r>
      <w:r>
        <w:rPr>
          <w:rStyle w:val="Overskrift2Tegn"/>
        </w:rPr>
        <w:t>nåtid – refleksjon</w:t>
      </w:r>
    </w:p>
    <w:p w14:paraId="34A2640E" w14:textId="54E53504" w:rsidR="0039512B" w:rsidRDefault="0039512B" w:rsidP="0039512B">
      <w:r>
        <w:t xml:space="preserve">Brukes når vi: </w:t>
      </w:r>
    </w:p>
    <w:p w14:paraId="5B4C5A16" w14:textId="4B0DF754" w:rsidR="0039512B" w:rsidRDefault="0039512B" w:rsidP="0039512B">
      <w:pPr>
        <w:pStyle w:val="Listeavsnitt"/>
        <w:numPr>
          <w:ilvl w:val="0"/>
          <w:numId w:val="2"/>
        </w:numPr>
      </w:pPr>
      <w:r>
        <w:t>forklarer tanker i dag</w:t>
      </w:r>
    </w:p>
    <w:p w14:paraId="423B5D5B" w14:textId="1837D894" w:rsidR="0039512B" w:rsidRDefault="0039512B" w:rsidP="0039512B">
      <w:pPr>
        <w:pStyle w:val="Listeavsnitt"/>
        <w:numPr>
          <w:ilvl w:val="0"/>
          <w:numId w:val="2"/>
        </w:numPr>
      </w:pPr>
      <w:r>
        <w:t>sier hva vi har lært</w:t>
      </w:r>
    </w:p>
    <w:p w14:paraId="0C331D48" w14:textId="441A4C7B" w:rsidR="0039512B" w:rsidRDefault="0039512B" w:rsidP="0039512B">
      <w:pPr>
        <w:pStyle w:val="Listeavsnitt"/>
        <w:numPr>
          <w:ilvl w:val="0"/>
          <w:numId w:val="2"/>
        </w:numPr>
      </w:pPr>
      <w:r>
        <w:t>sier noe som generelt er sant</w:t>
      </w:r>
    </w:p>
    <w:p w14:paraId="2BD3986C" w14:textId="77777777" w:rsidR="0039512B" w:rsidRDefault="0039512B" w:rsidP="0039512B">
      <w:pPr>
        <w:rPr>
          <w:b/>
          <w:bCs/>
        </w:rPr>
      </w:pPr>
      <w:r w:rsidRPr="0039512B">
        <w:rPr>
          <w:b/>
          <w:bCs/>
        </w:rPr>
        <w:t xml:space="preserve">Eksempel: </w:t>
      </w:r>
    </w:p>
    <w:p w14:paraId="113D76BB" w14:textId="5A167D59" w:rsidR="0039512B" w:rsidRPr="0039512B" w:rsidRDefault="0039512B" w:rsidP="0039512B">
      <w:pPr>
        <w:pStyle w:val="Listeavsnitt"/>
        <w:numPr>
          <w:ilvl w:val="0"/>
          <w:numId w:val="3"/>
        </w:numPr>
      </w:pPr>
      <w:r w:rsidRPr="0039512B">
        <w:t xml:space="preserve">I dag forstår jeg mer. </w:t>
      </w:r>
    </w:p>
    <w:p w14:paraId="7EC8FB0D" w14:textId="262E14B9" w:rsidR="0039512B" w:rsidRDefault="0039512B" w:rsidP="0039512B">
      <w:pPr>
        <w:pStyle w:val="Listeavsnitt"/>
        <w:numPr>
          <w:ilvl w:val="0"/>
          <w:numId w:val="3"/>
        </w:numPr>
      </w:pPr>
      <w:r w:rsidRPr="0039512B">
        <w:t xml:space="preserve">Jeg </w:t>
      </w:r>
      <w:r>
        <w:t xml:space="preserve">lærer av erfaring. </w:t>
      </w:r>
      <w:r>
        <w:br/>
      </w:r>
    </w:p>
    <w:p w14:paraId="732D1B29" w14:textId="743159E5" w:rsidR="00C00AD2" w:rsidRPr="00C00AD2" w:rsidRDefault="00C00AD2" w:rsidP="00C00AD2">
      <w:pPr>
        <w:rPr>
          <w:b/>
          <w:bCs/>
        </w:rPr>
      </w:pPr>
      <w:r w:rsidRPr="00C00AD2">
        <w:rPr>
          <w:b/>
          <w:bCs/>
        </w:rPr>
        <w:t>Modelltekst</w:t>
      </w:r>
      <w:r>
        <w:rPr>
          <w:b/>
          <w:bCs/>
        </w:rPr>
        <w:t xml:space="preserve"> 1</w:t>
      </w:r>
      <w:r w:rsidRPr="00C00AD2">
        <w:rPr>
          <w:b/>
          <w:bCs/>
        </w:rPr>
        <w:t xml:space="preserve">: </w:t>
      </w:r>
    </w:p>
    <w:p w14:paraId="65DC1376" w14:textId="77777777" w:rsidR="00C00AD2" w:rsidRDefault="0039512B" w:rsidP="0039512B">
      <w:r>
        <w:t xml:space="preserve">Første uka på jobben </w:t>
      </w:r>
      <w:r w:rsidRPr="0039512B">
        <w:rPr>
          <w:b/>
          <w:bCs/>
        </w:rPr>
        <w:t>var</w:t>
      </w:r>
      <w:r>
        <w:t xml:space="preserve"> vanskelig. Jeg </w:t>
      </w:r>
      <w:r w:rsidRPr="0039512B">
        <w:rPr>
          <w:b/>
          <w:bCs/>
        </w:rPr>
        <w:t>forsto</w:t>
      </w:r>
      <w:r>
        <w:t xml:space="preserve"> ikke språket, og jeg </w:t>
      </w:r>
      <w:r w:rsidRPr="0039512B">
        <w:rPr>
          <w:b/>
          <w:bCs/>
        </w:rPr>
        <w:t>følte</w:t>
      </w:r>
      <w:r>
        <w:t xml:space="preserve"> meg usikker. </w:t>
      </w:r>
      <w:r>
        <w:br/>
        <w:t xml:space="preserve">I dag </w:t>
      </w:r>
      <w:r w:rsidRPr="0039512B">
        <w:rPr>
          <w:color w:val="EE0000"/>
        </w:rPr>
        <w:t xml:space="preserve">tenker </w:t>
      </w:r>
      <w:r>
        <w:t>jeg at det er normalt i en ny situasjon.</w:t>
      </w:r>
      <w:r>
        <w:br/>
        <w:t xml:space="preserve">Etter hvert </w:t>
      </w:r>
      <w:r w:rsidRPr="0039512B">
        <w:rPr>
          <w:b/>
          <w:bCs/>
        </w:rPr>
        <w:t>snakket</w:t>
      </w:r>
      <w:r>
        <w:t xml:space="preserve"> jeg mer med kollegaene mine, og jeg </w:t>
      </w:r>
      <w:r w:rsidRPr="0039512B">
        <w:rPr>
          <w:b/>
          <w:bCs/>
        </w:rPr>
        <w:t>ba</w:t>
      </w:r>
      <w:r>
        <w:t xml:space="preserve"> om hjelp. </w:t>
      </w:r>
      <w:r w:rsidR="00C00AD2">
        <w:br/>
        <w:t xml:space="preserve">Nå </w:t>
      </w:r>
      <w:r w:rsidR="00C00AD2" w:rsidRPr="00C00AD2">
        <w:rPr>
          <w:color w:val="EE0000"/>
        </w:rPr>
        <w:t xml:space="preserve">vet </w:t>
      </w:r>
      <w:r w:rsidR="00C00AD2">
        <w:t xml:space="preserve">jeg at det </w:t>
      </w:r>
      <w:r w:rsidR="00C00AD2" w:rsidRPr="00C00AD2">
        <w:rPr>
          <w:b/>
          <w:bCs/>
        </w:rPr>
        <w:t>var</w:t>
      </w:r>
      <w:r w:rsidR="00C00AD2">
        <w:t xml:space="preserve"> riktig å spørre og jeg har lært å være mer tålmodig. </w:t>
      </w:r>
      <w:r w:rsidR="00C00AD2">
        <w:br/>
      </w:r>
      <w:r w:rsidR="00C00AD2">
        <w:br/>
      </w:r>
      <w:r w:rsidR="00C00AD2" w:rsidRPr="00C00AD2">
        <w:rPr>
          <w:b/>
          <w:bCs/>
          <w:color w:val="4EA72E" w:themeColor="accent6"/>
        </w:rPr>
        <w:t>Fortiden forteller historien. Nåtiden viser hva du tenker og har lært.</w:t>
      </w:r>
      <w:r w:rsidR="00C00AD2" w:rsidRPr="00C00AD2">
        <w:rPr>
          <w:color w:val="4EA72E" w:themeColor="accent6"/>
        </w:rPr>
        <w:t xml:space="preserve"> </w:t>
      </w:r>
    </w:p>
    <w:p w14:paraId="38956BF1" w14:textId="2CCFB2EC" w:rsidR="00C00AD2" w:rsidRPr="00C00AD2" w:rsidRDefault="00C00AD2" w:rsidP="00C00AD2">
      <w:r w:rsidRPr="00C00AD2">
        <w:rPr>
          <w:b/>
          <w:bCs/>
        </w:rPr>
        <w:t>Modelltekst 2</w:t>
      </w:r>
      <w:r>
        <w:br/>
      </w:r>
      <w:r w:rsidRPr="00C00AD2">
        <w:t xml:space="preserve">For noen år siden </w:t>
      </w:r>
      <w:r w:rsidRPr="00C00AD2">
        <w:rPr>
          <w:b/>
          <w:bCs/>
        </w:rPr>
        <w:t>flyttet</w:t>
      </w:r>
      <w:r w:rsidRPr="00C00AD2">
        <w:t xml:space="preserve"> jeg til et nytt sted. Jeg </w:t>
      </w:r>
      <w:r w:rsidRPr="00C00AD2">
        <w:rPr>
          <w:b/>
          <w:bCs/>
        </w:rPr>
        <w:t>kjente</w:t>
      </w:r>
      <w:r w:rsidRPr="00C00AD2">
        <w:t xml:space="preserve"> ingen, og jeg </w:t>
      </w:r>
      <w:r w:rsidRPr="00C00AD2">
        <w:rPr>
          <w:b/>
          <w:bCs/>
        </w:rPr>
        <w:t>savnet</w:t>
      </w:r>
      <w:r w:rsidRPr="00C00AD2">
        <w:t xml:space="preserve"> familien min. Situasjonen </w:t>
      </w:r>
      <w:r w:rsidRPr="00C00AD2">
        <w:rPr>
          <w:b/>
          <w:bCs/>
        </w:rPr>
        <w:t>var</w:t>
      </w:r>
      <w:r w:rsidRPr="00C00AD2">
        <w:t xml:space="preserve"> ensom, og jeg </w:t>
      </w:r>
      <w:r w:rsidRPr="00C00AD2">
        <w:rPr>
          <w:b/>
          <w:bCs/>
        </w:rPr>
        <w:t>følte</w:t>
      </w:r>
      <w:r w:rsidRPr="00C00AD2">
        <w:t xml:space="preserve"> mye usikkerhet.</w:t>
      </w:r>
    </w:p>
    <w:p w14:paraId="575ADF61" w14:textId="77777777" w:rsidR="00C00AD2" w:rsidRPr="00C00AD2" w:rsidRDefault="00C00AD2" w:rsidP="00C00AD2">
      <w:r w:rsidRPr="00C00AD2">
        <w:t xml:space="preserve">I dag </w:t>
      </w:r>
      <w:r w:rsidRPr="00C00AD2">
        <w:rPr>
          <w:b/>
          <w:bCs/>
        </w:rPr>
        <w:t>forstår</w:t>
      </w:r>
      <w:r w:rsidRPr="00C00AD2">
        <w:t xml:space="preserve"> jeg hvor stor endring dette var for meg. Jeg </w:t>
      </w:r>
      <w:r w:rsidRPr="00C00AD2">
        <w:rPr>
          <w:b/>
          <w:bCs/>
        </w:rPr>
        <w:t>tenker</w:t>
      </w:r>
      <w:r w:rsidRPr="00C00AD2">
        <w:t xml:space="preserve"> at følelsene mine var helt normale.</w:t>
      </w:r>
    </w:p>
    <w:p w14:paraId="54387C7B" w14:textId="77777777" w:rsidR="00C00AD2" w:rsidRPr="00C00AD2" w:rsidRDefault="00C00AD2" w:rsidP="00C00AD2">
      <w:r w:rsidRPr="00C00AD2">
        <w:lastRenderedPageBreak/>
        <w:t xml:space="preserve">Etter en stund </w:t>
      </w:r>
      <w:r w:rsidRPr="00C00AD2">
        <w:rPr>
          <w:b/>
          <w:bCs/>
        </w:rPr>
        <w:t>tok</w:t>
      </w:r>
      <w:r w:rsidRPr="00C00AD2">
        <w:t xml:space="preserve"> jeg kontakt med nye mennesker. Jeg </w:t>
      </w:r>
      <w:r w:rsidRPr="00C00AD2">
        <w:rPr>
          <w:b/>
          <w:bCs/>
        </w:rPr>
        <w:t>meldte</w:t>
      </w:r>
      <w:r w:rsidRPr="00C00AD2">
        <w:t xml:space="preserve"> meg på aktiviteter og </w:t>
      </w:r>
      <w:r w:rsidRPr="00C00AD2">
        <w:rPr>
          <w:b/>
          <w:bCs/>
        </w:rPr>
        <w:t>ble</w:t>
      </w:r>
      <w:r w:rsidRPr="00C00AD2">
        <w:t xml:space="preserve"> kjent med naboer. Det </w:t>
      </w:r>
      <w:r w:rsidRPr="00C00AD2">
        <w:rPr>
          <w:b/>
          <w:bCs/>
        </w:rPr>
        <w:t>tok</w:t>
      </w:r>
      <w:r w:rsidRPr="00C00AD2">
        <w:t xml:space="preserve"> tid, men det </w:t>
      </w:r>
      <w:r w:rsidRPr="00C00AD2">
        <w:rPr>
          <w:b/>
          <w:bCs/>
        </w:rPr>
        <w:t>fungerte</w:t>
      </w:r>
      <w:r w:rsidRPr="00C00AD2">
        <w:t>.</w:t>
      </w:r>
    </w:p>
    <w:p w14:paraId="774B5FB3" w14:textId="77777777" w:rsidR="0046253B" w:rsidRDefault="00C00AD2" w:rsidP="00C00AD2">
      <w:r w:rsidRPr="00C00AD2">
        <w:t xml:space="preserve">Nå </w:t>
      </w:r>
      <w:r w:rsidRPr="00C00AD2">
        <w:rPr>
          <w:b/>
          <w:bCs/>
        </w:rPr>
        <w:t>har</w:t>
      </w:r>
      <w:r w:rsidRPr="00C00AD2">
        <w:t xml:space="preserve"> jeg et nettverk rundt meg. Jeg </w:t>
      </w:r>
      <w:r w:rsidRPr="00C00AD2">
        <w:rPr>
          <w:b/>
          <w:bCs/>
        </w:rPr>
        <w:t>har lært</w:t>
      </w:r>
      <w:r w:rsidRPr="00C00AD2">
        <w:t xml:space="preserve"> å være tålmodig med meg selv, og jeg </w:t>
      </w:r>
      <w:r w:rsidRPr="00C00AD2">
        <w:rPr>
          <w:b/>
          <w:bCs/>
        </w:rPr>
        <w:t>vet</w:t>
      </w:r>
      <w:r w:rsidRPr="00C00AD2">
        <w:t xml:space="preserve"> at det er mulig å komme seg gjennom vanskelige perioder.</w:t>
      </w:r>
      <w:r>
        <w:br/>
      </w:r>
      <w:r w:rsidR="0046253B">
        <w:t>___</w:t>
      </w:r>
    </w:p>
    <w:p w14:paraId="136C18F5" w14:textId="1ED37AA3" w:rsidR="0046253B" w:rsidRPr="005C50C7" w:rsidRDefault="005C50C7" w:rsidP="00C00AD2">
      <w:pPr>
        <w:rPr>
          <w:b/>
          <w:bCs/>
        </w:rPr>
      </w:pPr>
      <w:proofErr w:type="spellStart"/>
      <w:r w:rsidRPr="005C50C7">
        <w:rPr>
          <w:b/>
          <w:bCs/>
        </w:rPr>
        <w:t>Lidiia</w:t>
      </w:r>
      <w:proofErr w:type="spellEnd"/>
      <w:r w:rsidRPr="005C50C7">
        <w:rPr>
          <w:b/>
          <w:bCs/>
        </w:rPr>
        <w:t xml:space="preserve">: </w:t>
      </w:r>
    </w:p>
    <w:p w14:paraId="1F41BDBE" w14:textId="77777777" w:rsidR="005C50C7" w:rsidRDefault="0046253B" w:rsidP="0039512B">
      <w:r>
        <w:t xml:space="preserve">Da jeg var lita, likte jeg ikke å lese bøker. Jeg mente at det var kjedelig. Etter hvert begynte jeg å bli interessert i bøker, og alt forandret seg. Jeg innså at å lese bøker er veldig spennende og man kan få mye nyttig informasjon. </w:t>
      </w:r>
      <w:r>
        <w:br/>
      </w:r>
      <w:r>
        <w:br/>
        <w:t xml:space="preserve">Nå elsker jeg å lese bøker, men dessverre har jeg ikke så mye tid til det. </w:t>
      </w:r>
      <w:r w:rsidR="00C00AD2">
        <w:br/>
      </w:r>
      <w:r w:rsidR="00C00AD2">
        <w:br/>
      </w:r>
      <w:r w:rsidR="005C50C7">
        <w:t>---</w:t>
      </w:r>
    </w:p>
    <w:p w14:paraId="4C0754A7" w14:textId="77777777" w:rsidR="005C50C7" w:rsidRDefault="005C50C7" w:rsidP="005C50C7">
      <w:pPr>
        <w:pStyle w:val="Tittel"/>
      </w:pPr>
      <w:r>
        <w:t>Skriveoppgave for Vestby barnehage 2026</w:t>
      </w:r>
    </w:p>
    <w:p w14:paraId="50475AD7" w14:textId="77777777" w:rsidR="005C50C7" w:rsidRDefault="005C50C7" w:rsidP="005C50C7"/>
    <w:p w14:paraId="5C74D194" w14:textId="77777777" w:rsidR="005C50C7" w:rsidRPr="003C6607" w:rsidRDefault="005C50C7" w:rsidP="005C50C7">
      <w:pPr>
        <w:pStyle w:val="Overskrift2"/>
      </w:pPr>
      <w:r w:rsidRPr="003C6607">
        <w:t>Tema: En situasjon som var vanskelig, men som du kom deg gjennom</w:t>
      </w:r>
    </w:p>
    <w:p w14:paraId="0899150D" w14:textId="77777777" w:rsidR="005C50C7" w:rsidRPr="003C6607" w:rsidRDefault="005C50C7" w:rsidP="005C50C7">
      <w:r w:rsidRPr="003C6607">
        <w:rPr>
          <w:rStyle w:val="Overskrift3Tegn"/>
        </w:rPr>
        <w:t>Oppgave:</w:t>
      </w:r>
      <w:r w:rsidRPr="003C6607">
        <w:br/>
        <w:t>Skriv en tekst der du forteller om en situasjon i livet ditt som var vanskelig for deg.</w:t>
      </w:r>
      <w:r w:rsidRPr="003C6607">
        <w:br/>
        <w:t>Det kan være på jobb, i familien, i studier eller i en ny situasjon i Norge.</w:t>
      </w:r>
    </w:p>
    <w:p w14:paraId="73C957FB" w14:textId="77777777" w:rsidR="005C50C7" w:rsidRPr="003C6607" w:rsidRDefault="005C50C7" w:rsidP="005C50C7">
      <w:pPr>
        <w:rPr>
          <w:b/>
          <w:bCs/>
        </w:rPr>
      </w:pPr>
      <w:r w:rsidRPr="003C6607">
        <w:rPr>
          <w:b/>
          <w:bCs/>
        </w:rPr>
        <w:t>I teksten skal du:</w:t>
      </w:r>
    </w:p>
    <w:p w14:paraId="0E41243C" w14:textId="77777777" w:rsidR="005C50C7" w:rsidRPr="003C6607" w:rsidRDefault="005C50C7" w:rsidP="005C50C7">
      <w:pPr>
        <w:pStyle w:val="Listeavsnitt"/>
        <w:numPr>
          <w:ilvl w:val="0"/>
          <w:numId w:val="4"/>
        </w:numPr>
      </w:pPr>
      <w:r w:rsidRPr="003C6607">
        <w:t xml:space="preserve">forklare hva som skjedde </w:t>
      </w:r>
      <w:r w:rsidRPr="003C6607">
        <w:rPr>
          <w:i/>
          <w:iCs/>
        </w:rPr>
        <w:t>(preteritum)</w:t>
      </w:r>
    </w:p>
    <w:p w14:paraId="7417C293" w14:textId="77777777" w:rsidR="005C50C7" w:rsidRPr="003C6607" w:rsidRDefault="005C50C7" w:rsidP="005C50C7">
      <w:pPr>
        <w:pStyle w:val="Listeavsnitt"/>
        <w:numPr>
          <w:ilvl w:val="0"/>
          <w:numId w:val="4"/>
        </w:numPr>
      </w:pPr>
      <w:r w:rsidRPr="003C6607">
        <w:t>beskrive hvordan du følte deg</w:t>
      </w:r>
    </w:p>
    <w:p w14:paraId="4E9064C2" w14:textId="77777777" w:rsidR="005C50C7" w:rsidRPr="003C6607" w:rsidRDefault="005C50C7" w:rsidP="005C50C7">
      <w:pPr>
        <w:pStyle w:val="Listeavsnitt"/>
        <w:numPr>
          <w:ilvl w:val="0"/>
          <w:numId w:val="4"/>
        </w:numPr>
      </w:pPr>
      <w:r w:rsidRPr="003C6607">
        <w:t>forklare hva du gjorde</w:t>
      </w:r>
    </w:p>
    <w:p w14:paraId="14763AEC" w14:textId="77777777" w:rsidR="005C50C7" w:rsidRPr="003C6607" w:rsidRDefault="005C50C7" w:rsidP="005C50C7">
      <w:pPr>
        <w:pStyle w:val="Listeavsnitt"/>
        <w:numPr>
          <w:ilvl w:val="0"/>
          <w:numId w:val="4"/>
        </w:numPr>
      </w:pPr>
      <w:r w:rsidRPr="003C6607">
        <w:t>si hvordan det endte</w:t>
      </w:r>
    </w:p>
    <w:p w14:paraId="16BF3E69" w14:textId="77777777" w:rsidR="005C50C7" w:rsidRPr="003C6607" w:rsidRDefault="005C50C7" w:rsidP="005C50C7">
      <w:pPr>
        <w:pStyle w:val="Listeavsnitt"/>
        <w:numPr>
          <w:ilvl w:val="0"/>
          <w:numId w:val="4"/>
        </w:numPr>
      </w:pPr>
      <w:r w:rsidRPr="003C6607">
        <w:t xml:space="preserve">skrive hva du har lært </w:t>
      </w:r>
      <w:r w:rsidRPr="003C6607">
        <w:rPr>
          <w:i/>
          <w:iCs/>
        </w:rPr>
        <w:t>(presens)</w:t>
      </w:r>
      <w:r w:rsidRPr="003C6607">
        <w:rPr>
          <w:i/>
          <w:iCs/>
        </w:rPr>
        <w:br/>
      </w:r>
    </w:p>
    <w:p w14:paraId="41CA1158" w14:textId="77777777" w:rsidR="005C50C7" w:rsidRPr="003C6607" w:rsidRDefault="005C50C7" w:rsidP="005C50C7">
      <w:r w:rsidRPr="003C6607">
        <w:rPr>
          <w:b/>
          <w:bCs/>
        </w:rPr>
        <w:t>Lengde:</w:t>
      </w:r>
      <w:r w:rsidRPr="003C6607">
        <w:br/>
        <w:t>150–200 ord</w:t>
      </w:r>
    </w:p>
    <w:p w14:paraId="3D464665" w14:textId="5E4BCE79" w:rsidR="005C50C7" w:rsidRDefault="005C50C7" w:rsidP="0039512B">
      <w:r>
        <w:br/>
        <w:t xml:space="preserve">Send oppgaven din til: </w:t>
      </w:r>
      <w:hyperlink r:id="rId7" w:history="1">
        <w:r w:rsidRPr="00B2114B">
          <w:rPr>
            <w:rStyle w:val="Hyperkobling"/>
          </w:rPr>
          <w:t>post@hverdagsnorsk.no</w:t>
        </w:r>
      </w:hyperlink>
      <w:r>
        <w:t xml:space="preserve"> </w:t>
      </w:r>
      <w:r>
        <w:br/>
        <w:t xml:space="preserve">Eller lever oppgaven i Teams. </w:t>
      </w:r>
      <w:r>
        <w:br/>
      </w:r>
      <w:r>
        <w:br/>
        <w:t xml:space="preserve">Innleveringsfrist: søndag klokken 23:59 </w:t>
      </w:r>
    </w:p>
    <w:p w14:paraId="6653DE46" w14:textId="0E52F305" w:rsidR="0039512B" w:rsidRPr="0039512B" w:rsidRDefault="005C50C7" w:rsidP="0039512B">
      <w:r>
        <w:br/>
      </w:r>
      <w:r>
        <w:br/>
      </w:r>
    </w:p>
    <w:sectPr w:rsidR="0039512B" w:rsidRPr="0039512B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E07B7" w14:textId="77777777" w:rsidR="00BB3EAB" w:rsidRDefault="00BB3EAB" w:rsidP="00E6735B">
      <w:pPr>
        <w:spacing w:after="0" w:line="240" w:lineRule="auto"/>
      </w:pPr>
      <w:r>
        <w:separator/>
      </w:r>
    </w:p>
  </w:endnote>
  <w:endnote w:type="continuationSeparator" w:id="0">
    <w:p w14:paraId="0B52968B" w14:textId="77777777" w:rsidR="00BB3EAB" w:rsidRDefault="00BB3EAB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5078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3920B7EB" wp14:editId="071C137A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3E0D0" w14:textId="77777777" w:rsidR="00BB3EAB" w:rsidRDefault="00BB3EAB" w:rsidP="00E6735B">
      <w:pPr>
        <w:spacing w:after="0" w:line="240" w:lineRule="auto"/>
      </w:pPr>
      <w:r>
        <w:separator/>
      </w:r>
    </w:p>
  </w:footnote>
  <w:footnote w:type="continuationSeparator" w:id="0">
    <w:p w14:paraId="1D51367D" w14:textId="77777777" w:rsidR="00BB3EAB" w:rsidRDefault="00BB3EAB" w:rsidP="00E6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300"/>
    <w:multiLevelType w:val="hybridMultilevel"/>
    <w:tmpl w:val="43B268C8"/>
    <w:lvl w:ilvl="0" w:tplc="F8686D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1642B"/>
    <w:multiLevelType w:val="hybridMultilevel"/>
    <w:tmpl w:val="42E01B8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A4312"/>
    <w:multiLevelType w:val="hybridMultilevel"/>
    <w:tmpl w:val="1AB86112"/>
    <w:lvl w:ilvl="0" w:tplc="424E0E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3706B"/>
    <w:multiLevelType w:val="hybridMultilevel"/>
    <w:tmpl w:val="1B88B40A"/>
    <w:lvl w:ilvl="0" w:tplc="424E0E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467095">
    <w:abstractNumId w:val="1"/>
  </w:num>
  <w:num w:numId="2" w16cid:durableId="241567998">
    <w:abstractNumId w:val="2"/>
  </w:num>
  <w:num w:numId="3" w16cid:durableId="921450569">
    <w:abstractNumId w:val="3"/>
  </w:num>
  <w:num w:numId="4" w16cid:durableId="77856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AB"/>
    <w:rsid w:val="0039512B"/>
    <w:rsid w:val="0046253B"/>
    <w:rsid w:val="004D23F3"/>
    <w:rsid w:val="004D5BDA"/>
    <w:rsid w:val="005C50C7"/>
    <w:rsid w:val="008B29AD"/>
    <w:rsid w:val="00A96B70"/>
    <w:rsid w:val="00BB3EAB"/>
    <w:rsid w:val="00C0079E"/>
    <w:rsid w:val="00C00AD2"/>
    <w:rsid w:val="00C2215A"/>
    <w:rsid w:val="00CE0B25"/>
    <w:rsid w:val="00E6735B"/>
    <w:rsid w:val="00F6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1703EF"/>
  <w15:chartTrackingRefBased/>
  <w15:docId w15:val="{517E0C5A-49E3-4F96-8080-72420972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  <w:style w:type="character" w:styleId="Hyperkobling">
    <w:name w:val="Hyperlink"/>
    <w:basedOn w:val="Standardskriftforavsnitt"/>
    <w:uiPriority w:val="99"/>
    <w:unhideWhenUsed/>
    <w:rsid w:val="005C50C7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5C5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ost@hverdagsnorsk.n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51</TotalTime>
  <Pages>2</Pages>
  <Words>423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1</cp:revision>
  <dcterms:created xsi:type="dcterms:W3CDTF">2026-02-02T18:15:00Z</dcterms:created>
  <dcterms:modified xsi:type="dcterms:W3CDTF">2026-02-02T19:23:00Z</dcterms:modified>
</cp:coreProperties>
</file>