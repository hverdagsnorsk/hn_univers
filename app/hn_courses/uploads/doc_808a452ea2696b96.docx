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D154" w14:textId="7096F14F" w:rsidR="004D5BDA" w:rsidRPr="00BC7476" w:rsidRDefault="004D5BDA" w:rsidP="004D5BDA">
      <w:pPr>
        <w:pStyle w:val="Overskrift1"/>
        <w:rPr>
          <w:sz w:val="36"/>
          <w:szCs w:val="36"/>
        </w:rPr>
      </w:pPr>
      <w:r w:rsidRPr="00BC7476">
        <w:rPr>
          <w:sz w:val="36"/>
          <w:szCs w:val="36"/>
        </w:rPr>
        <w:t xml:space="preserve">Notater fra undervisning for </w:t>
      </w:r>
      <w:r w:rsidR="00174252" w:rsidRPr="00BC7476">
        <w:rPr>
          <w:sz w:val="36"/>
          <w:szCs w:val="36"/>
        </w:rPr>
        <w:t xml:space="preserve">Drammen sykehus </w:t>
      </w:r>
      <w:r w:rsidR="00BC7476" w:rsidRPr="00BC7476">
        <w:rPr>
          <w:sz w:val="36"/>
          <w:szCs w:val="36"/>
        </w:rPr>
        <w:t>7. januar 2026</w:t>
      </w:r>
    </w:p>
    <w:p w14:paraId="1DB7B733" w14:textId="77777777" w:rsidR="00AA027F" w:rsidRPr="00AA027F" w:rsidRDefault="00AA027F" w:rsidP="00B33EE6">
      <w:pPr>
        <w:pStyle w:val="Overskrift2"/>
      </w:pPr>
      <w:r w:rsidRPr="00AA027F">
        <w:t>Norske vokaler med uttale</w:t>
      </w:r>
    </w:p>
    <w:p w14:paraId="768A22A7" w14:textId="77777777" w:rsidR="00AA027F" w:rsidRPr="00301596" w:rsidRDefault="00AA027F" w:rsidP="00AA027F">
      <w:r w:rsidRPr="00301596">
        <w:t>a</w:t>
      </w:r>
      <w:r w:rsidRPr="00301596">
        <w:tab/>
      </w:r>
      <w:r w:rsidRPr="00301596">
        <w:tab/>
        <w:t>/a/</w:t>
      </w:r>
    </w:p>
    <w:p w14:paraId="2C6060B9" w14:textId="39D04B5C" w:rsidR="00AA027F" w:rsidRPr="00AA027F" w:rsidRDefault="00AA027F" w:rsidP="00AA027F">
      <w:pPr>
        <w:rPr>
          <w:lang w:val="sv-SE"/>
        </w:rPr>
      </w:pPr>
      <w:r w:rsidRPr="00301596">
        <w:tab/>
      </w:r>
      <w:r w:rsidRPr="00301596">
        <w:tab/>
      </w:r>
      <w:r w:rsidRPr="00AA027F">
        <w:rPr>
          <w:lang w:val="sv-SE"/>
        </w:rPr>
        <w:t>ananas</w:t>
      </w:r>
      <w:r w:rsidRPr="00AA027F">
        <w:rPr>
          <w:lang w:val="sv-SE"/>
        </w:rPr>
        <w:br/>
      </w:r>
      <w:r w:rsidRPr="00AA027F">
        <w:rPr>
          <w:lang w:val="sv-SE"/>
        </w:rPr>
        <w:tab/>
      </w:r>
      <w:r w:rsidRPr="00AA027F">
        <w:rPr>
          <w:lang w:val="sv-SE"/>
        </w:rPr>
        <w:tab/>
        <w:t>Alaska</w:t>
      </w:r>
      <w:r w:rsidRPr="00AA027F">
        <w:rPr>
          <w:lang w:val="sv-SE"/>
        </w:rPr>
        <w:br/>
      </w:r>
      <w:r w:rsidRPr="00AA027F">
        <w:rPr>
          <w:lang w:val="sv-SE"/>
        </w:rPr>
        <w:tab/>
      </w:r>
      <w:r w:rsidRPr="00AA027F">
        <w:rPr>
          <w:lang w:val="sv-SE"/>
        </w:rPr>
        <w:tab/>
        <w:t>arena</w:t>
      </w:r>
      <w:r w:rsidRPr="00AA027F">
        <w:rPr>
          <w:lang w:val="sv-SE"/>
        </w:rPr>
        <w:br/>
      </w:r>
      <w:r w:rsidRPr="00AA027F">
        <w:rPr>
          <w:lang w:val="sv-SE"/>
        </w:rPr>
        <w:tab/>
      </w:r>
      <w:r w:rsidRPr="00AA027F">
        <w:rPr>
          <w:lang w:val="sv-SE"/>
        </w:rPr>
        <w:tab/>
        <w:t>alfakrøll (@)</w:t>
      </w:r>
      <w:r w:rsidRPr="00AA027F">
        <w:rPr>
          <w:lang w:val="sv-SE"/>
        </w:rPr>
        <w:br/>
      </w:r>
      <w:r w:rsidRPr="00AA027F">
        <w:rPr>
          <w:lang w:val="sv-SE"/>
        </w:rPr>
        <w:br/>
        <w:t>e</w:t>
      </w:r>
      <w:r w:rsidRPr="00AA027F">
        <w:rPr>
          <w:lang w:val="sv-SE"/>
        </w:rPr>
        <w:tab/>
      </w:r>
      <w:r w:rsidRPr="00AA027F">
        <w:rPr>
          <w:lang w:val="sv-SE"/>
        </w:rPr>
        <w:tab/>
        <w:t>/e/</w:t>
      </w:r>
      <w:r w:rsidRPr="00AA027F">
        <w:rPr>
          <w:lang w:val="sv-SE"/>
        </w:rPr>
        <w:tab/>
      </w:r>
      <w:r w:rsidRPr="00AA027F">
        <w:rPr>
          <w:lang w:val="sv-SE"/>
        </w:rPr>
        <w:tab/>
        <w:t>/æ/</w:t>
      </w:r>
      <w:r w:rsidRPr="00AA027F">
        <w:rPr>
          <w:lang w:val="sv-SE"/>
        </w:rPr>
        <w:tab/>
      </w:r>
      <w:r w:rsidR="009B00CB">
        <w:rPr>
          <w:lang w:val="sv-SE"/>
        </w:rPr>
        <w:t xml:space="preserve"> </w:t>
      </w:r>
      <w:r w:rsidR="00480333">
        <w:rPr>
          <w:lang w:val="sv-SE"/>
        </w:rPr>
        <w:tab/>
      </w:r>
      <w:r w:rsidR="009B00CB" w:rsidRPr="00AA027F">
        <w:rPr>
          <w:lang w:val="sv-SE"/>
        </w:rPr>
        <w:t>/</w:t>
      </w:r>
      <w:r w:rsidR="00480333" w:rsidRPr="00480333">
        <w:rPr>
          <w:lang w:val="sv-SE"/>
        </w:rPr>
        <w:t>ɛ</w:t>
      </w:r>
      <w:r w:rsidR="009B00CB" w:rsidRPr="00AA027F">
        <w:rPr>
          <w:lang w:val="sv-SE"/>
        </w:rPr>
        <w:t>/</w:t>
      </w:r>
      <w:r w:rsidRPr="00AA027F">
        <w:rPr>
          <w:lang w:val="sv-SE"/>
        </w:rPr>
        <w:tab/>
      </w:r>
      <w:r w:rsidR="009B00CB">
        <w:rPr>
          <w:lang w:val="sv-SE"/>
        </w:rPr>
        <w:t xml:space="preserve"> </w:t>
      </w:r>
      <w:r w:rsidR="009B00CB">
        <w:rPr>
          <w:lang w:val="sv-SE"/>
        </w:rPr>
        <w:tab/>
      </w:r>
      <w:r w:rsidRPr="00AA027F">
        <w:rPr>
          <w:lang w:val="sv-SE"/>
        </w:rPr>
        <w:t>/ə/</w:t>
      </w:r>
      <w:r w:rsidRPr="00AA027F">
        <w:rPr>
          <w:lang w:val="sv-SE"/>
        </w:rPr>
        <w:tab/>
      </w:r>
    </w:p>
    <w:p w14:paraId="086B5D05" w14:textId="3D981383" w:rsidR="00AA027F" w:rsidRPr="00480333" w:rsidRDefault="00AA027F" w:rsidP="00AA027F">
      <w:r w:rsidRPr="00AA027F">
        <w:rPr>
          <w:lang w:val="sv-SE"/>
        </w:rPr>
        <w:tab/>
      </w:r>
      <w:r w:rsidRPr="00AA027F">
        <w:rPr>
          <w:lang w:val="sv-SE"/>
        </w:rPr>
        <w:tab/>
      </w:r>
      <w:r w:rsidRPr="00480333">
        <w:t>se</w:t>
      </w:r>
      <w:r w:rsidRPr="00480333">
        <w:tab/>
      </w:r>
      <w:r w:rsidRPr="00480333">
        <w:tab/>
        <w:t>er</w:t>
      </w:r>
      <w:r w:rsidRPr="00480333">
        <w:tab/>
      </w:r>
      <w:r w:rsidRPr="00480333">
        <w:tab/>
      </w:r>
      <w:r w:rsidR="00480333" w:rsidRPr="00480333">
        <w:t>sette</w:t>
      </w:r>
      <w:r w:rsidR="009B00CB" w:rsidRPr="00480333">
        <w:tab/>
      </w:r>
      <w:r w:rsidR="00480333" w:rsidRPr="00480333">
        <w:tab/>
      </w:r>
      <w:r w:rsidRPr="00480333">
        <w:t>danse</w:t>
      </w:r>
      <w:r w:rsidRPr="00480333">
        <w:br/>
      </w:r>
      <w:r w:rsidRPr="00480333">
        <w:tab/>
      </w:r>
      <w:r w:rsidRPr="00480333">
        <w:tab/>
        <w:t>vet</w:t>
      </w:r>
      <w:r w:rsidRPr="00480333">
        <w:tab/>
      </w:r>
      <w:r w:rsidRPr="00480333">
        <w:tab/>
        <w:t>verre</w:t>
      </w:r>
      <w:r w:rsidRPr="00480333">
        <w:tab/>
      </w:r>
      <w:r w:rsidRPr="00480333">
        <w:tab/>
      </w:r>
      <w:r w:rsidR="00D87EF1">
        <w:t>vett</w:t>
      </w:r>
      <w:r w:rsidR="009B00CB" w:rsidRPr="00480333">
        <w:tab/>
      </w:r>
      <w:r w:rsidR="00480333" w:rsidRPr="00480333">
        <w:tab/>
      </w:r>
      <w:r w:rsidRPr="00480333">
        <w:t>hoppe</w:t>
      </w:r>
      <w:r w:rsidRPr="00480333">
        <w:br/>
      </w:r>
      <w:r w:rsidRPr="00480333">
        <w:br/>
        <w:t>i</w:t>
      </w:r>
      <w:r w:rsidRPr="00480333">
        <w:tab/>
      </w:r>
      <w:r w:rsidRPr="00480333">
        <w:tab/>
        <w:t>/i/</w:t>
      </w:r>
      <w:r w:rsidR="00957C92">
        <w:tab/>
      </w:r>
      <w:r w:rsidR="00957C92">
        <w:tab/>
        <w:t>/</w:t>
      </w:r>
      <w:r w:rsidR="00442FD2" w:rsidRPr="00442FD2">
        <w:rPr>
          <w:rFonts w:ascii="Arial" w:hAnsi="Arial" w:cs="Arial"/>
        </w:rPr>
        <w:t>ɪ</w:t>
      </w:r>
      <w:r w:rsidR="00442FD2">
        <w:t>/</w:t>
      </w:r>
      <w:r w:rsidRPr="00480333">
        <w:br/>
      </w:r>
      <w:r w:rsidRPr="00480333">
        <w:tab/>
      </w:r>
      <w:r w:rsidRPr="00480333">
        <w:tab/>
        <w:t>is</w:t>
      </w:r>
      <w:r w:rsidR="00442FD2">
        <w:tab/>
      </w:r>
      <w:r w:rsidR="00442FD2">
        <w:tab/>
        <w:t>sitte</w:t>
      </w:r>
      <w:r w:rsidRPr="00480333">
        <w:br/>
      </w:r>
      <w:r w:rsidRPr="00480333">
        <w:tab/>
      </w:r>
      <w:r w:rsidRPr="00480333">
        <w:tab/>
        <w:t>spise</w:t>
      </w:r>
      <w:r w:rsidR="00442FD2">
        <w:tab/>
      </w:r>
      <w:r w:rsidR="00442FD2">
        <w:tab/>
        <w:t>finn</w:t>
      </w:r>
    </w:p>
    <w:p w14:paraId="19DC4B0E" w14:textId="7FC87116" w:rsidR="00AA027F" w:rsidRPr="009B00CB" w:rsidRDefault="00AA027F" w:rsidP="00AA027F">
      <w:pPr>
        <w:rPr>
          <w:lang w:val="sv-SE"/>
        </w:rPr>
      </w:pPr>
      <w:r w:rsidRPr="00AA027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1E639" wp14:editId="18ED6EBA">
                <wp:simplePos x="0" y="0"/>
                <wp:positionH relativeFrom="column">
                  <wp:posOffset>3743061</wp:posOffset>
                </wp:positionH>
                <wp:positionV relativeFrom="paragraph">
                  <wp:posOffset>718395</wp:posOffset>
                </wp:positionV>
                <wp:extent cx="45720" cy="45720"/>
                <wp:effectExtent l="0" t="0" r="11430" b="11430"/>
                <wp:wrapNone/>
                <wp:docPr id="9623527" name="Bindepunk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C6E42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Bindepunkt 6" o:spid="_x0000_s1026" type="#_x0000_t120" style="position:absolute;margin-left:294.75pt;margin-top:56.55pt;width:3.6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" fillcolor="#156082 [3204]" strokecolor="#030e13 [484]" strokeweight="1pt">
                <v:stroke joinstyle="miter"/>
              </v:shape>
            </w:pict>
          </mc:Fallback>
        </mc:AlternateContent>
      </w:r>
      <w:r w:rsidRPr="00AA027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9C66B" wp14:editId="6F70F0AD">
                <wp:simplePos x="0" y="0"/>
                <wp:positionH relativeFrom="column">
                  <wp:posOffset>3737135</wp:posOffset>
                </wp:positionH>
                <wp:positionV relativeFrom="paragraph">
                  <wp:posOffset>513290</wp:posOffset>
                </wp:positionV>
                <wp:extent cx="45720" cy="45720"/>
                <wp:effectExtent l="0" t="0" r="11430" b="11430"/>
                <wp:wrapNone/>
                <wp:docPr id="182242760" name="Bindepunk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27185" id="Bindepunkt 5" o:spid="_x0000_s1026" type="#_x0000_t120" style="position:absolute;margin-left:294.25pt;margin-top:40.4pt;width:3.6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" fillcolor="#156082 [3204]" strokecolor="#030e13 [484]" strokeweight="1pt">
                <v:stroke joinstyle="miter"/>
              </v:shape>
            </w:pict>
          </mc:Fallback>
        </mc:AlternateContent>
      </w:r>
      <w:r w:rsidRPr="00AA027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DDA2B4" wp14:editId="0EB31B86">
                <wp:simplePos x="0" y="0"/>
                <wp:positionH relativeFrom="column">
                  <wp:posOffset>3739569</wp:posOffset>
                </wp:positionH>
                <wp:positionV relativeFrom="paragraph">
                  <wp:posOffset>316440</wp:posOffset>
                </wp:positionV>
                <wp:extent cx="45720" cy="45720"/>
                <wp:effectExtent l="0" t="0" r="11430" b="11430"/>
                <wp:wrapNone/>
                <wp:docPr id="1013590504" name="Bindepunk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3CD06" id="Bindepunkt 4" o:spid="_x0000_s1026" type="#_x0000_t120" style="position:absolute;margin-left:294.45pt;margin-top:24.9pt;width:3.6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" fillcolor="#156082 [3204]" strokecolor="#030e13 [484]" strokeweight="1pt">
                <v:stroke joinstyle="miter"/>
              </v:shape>
            </w:pict>
          </mc:Fallback>
        </mc:AlternateContent>
      </w:r>
      <w:r w:rsidRPr="009B00CB">
        <w:rPr>
          <w:lang w:val="sv-SE"/>
        </w:rPr>
        <w:t>o</w:t>
      </w:r>
      <w:r w:rsidRPr="009B00CB">
        <w:rPr>
          <w:lang w:val="sv-SE"/>
        </w:rPr>
        <w:tab/>
      </w:r>
      <w:r w:rsidRPr="009B00CB">
        <w:rPr>
          <w:lang w:val="sv-SE"/>
        </w:rPr>
        <w:tab/>
        <w:t>/u/</w:t>
      </w:r>
      <w:r w:rsidRPr="009B00CB">
        <w:rPr>
          <w:lang w:val="sv-SE"/>
        </w:rPr>
        <w:tab/>
      </w:r>
      <w:r w:rsidRPr="009B00CB">
        <w:rPr>
          <w:lang w:val="sv-SE"/>
        </w:rPr>
        <w:tab/>
      </w:r>
      <w:r w:rsidRPr="009B00CB">
        <w:rPr>
          <w:lang w:val="sv-SE"/>
        </w:rPr>
        <w:tab/>
      </w:r>
      <w:r w:rsidRPr="009B00CB">
        <w:rPr>
          <w:lang w:val="sv-SE"/>
        </w:rPr>
        <w:tab/>
        <w:t>/ɔ/</w:t>
      </w:r>
      <w:r w:rsidRPr="009B00CB">
        <w:rPr>
          <w:lang w:val="sv-SE"/>
        </w:rPr>
        <w:br/>
      </w:r>
      <w:r w:rsidRPr="009B00CB">
        <w:rPr>
          <w:lang w:val="sv-SE"/>
        </w:rPr>
        <w:tab/>
      </w:r>
      <w:r w:rsidRPr="009B00CB">
        <w:rPr>
          <w:lang w:val="sv-SE"/>
        </w:rPr>
        <w:tab/>
        <w:t>do</w:t>
      </w:r>
      <w:r w:rsidRPr="009B00CB">
        <w:rPr>
          <w:lang w:val="sv-SE"/>
        </w:rPr>
        <w:tab/>
      </w:r>
      <w:r w:rsidRPr="009B00CB">
        <w:rPr>
          <w:lang w:val="sv-SE"/>
        </w:rPr>
        <w:tab/>
      </w:r>
      <w:r w:rsidRPr="009B00CB">
        <w:rPr>
          <w:lang w:val="sv-SE"/>
        </w:rPr>
        <w:tab/>
      </w:r>
      <w:r w:rsidRPr="009B00CB">
        <w:rPr>
          <w:lang w:val="sv-SE"/>
        </w:rPr>
        <w:tab/>
        <w:t xml:space="preserve">sommer </w:t>
      </w:r>
      <w:r w:rsidRPr="009B00CB">
        <w:rPr>
          <w:lang w:val="sv-SE"/>
        </w:rPr>
        <w:tab/>
        <w:t>/sɔmər/</w:t>
      </w:r>
      <w:r w:rsidRPr="009B00CB">
        <w:rPr>
          <w:lang w:val="sv-SE"/>
        </w:rPr>
        <w:br/>
      </w:r>
      <w:r w:rsidRPr="009B00CB">
        <w:rPr>
          <w:lang w:val="sv-SE"/>
        </w:rPr>
        <w:tab/>
      </w:r>
      <w:r w:rsidRPr="009B00CB">
        <w:rPr>
          <w:lang w:val="sv-SE"/>
        </w:rPr>
        <w:tab/>
        <w:t>toalett</w:t>
      </w:r>
      <w:r w:rsidRPr="009B00CB">
        <w:rPr>
          <w:lang w:val="sv-SE"/>
        </w:rPr>
        <w:tab/>
      </w:r>
      <w:r w:rsidRPr="009B00CB">
        <w:rPr>
          <w:lang w:val="sv-SE"/>
        </w:rPr>
        <w:tab/>
      </w:r>
      <w:r w:rsidRPr="009B00CB">
        <w:rPr>
          <w:lang w:val="sv-SE"/>
        </w:rPr>
        <w:tab/>
      </w:r>
      <w:r w:rsidRPr="009B00CB">
        <w:rPr>
          <w:lang w:val="sv-SE"/>
        </w:rPr>
        <w:tab/>
        <w:t xml:space="preserve">kom </w:t>
      </w:r>
      <w:r w:rsidRPr="009B00CB">
        <w:rPr>
          <w:lang w:val="sv-SE"/>
        </w:rPr>
        <w:tab/>
      </w:r>
      <w:r w:rsidRPr="009B00CB">
        <w:rPr>
          <w:lang w:val="sv-SE"/>
        </w:rPr>
        <w:tab/>
        <w:t>/kɔm/</w:t>
      </w:r>
      <w:r w:rsidRPr="009B00CB">
        <w:rPr>
          <w:lang w:val="sv-SE"/>
        </w:rPr>
        <w:br/>
      </w:r>
      <w:r w:rsidRPr="009B00CB">
        <w:rPr>
          <w:lang w:val="sv-SE"/>
        </w:rPr>
        <w:tab/>
      </w:r>
      <w:r w:rsidRPr="009B00CB">
        <w:rPr>
          <w:lang w:val="sv-SE"/>
        </w:rPr>
        <w:tab/>
        <w:t xml:space="preserve">mote  (fashion) </w:t>
      </w:r>
      <w:r w:rsidRPr="009B00CB">
        <w:rPr>
          <w:lang w:val="sv-SE"/>
        </w:rPr>
        <w:tab/>
      </w:r>
      <w:r w:rsidRPr="009B00CB">
        <w:rPr>
          <w:lang w:val="sv-SE"/>
        </w:rPr>
        <w:tab/>
        <w:t>Norge</w:t>
      </w:r>
      <w:r w:rsidRPr="009B00CB">
        <w:rPr>
          <w:lang w:val="sv-SE"/>
        </w:rPr>
        <w:tab/>
      </w:r>
      <w:r w:rsidRPr="009B00CB">
        <w:rPr>
          <w:lang w:val="sv-SE"/>
        </w:rPr>
        <w:tab/>
        <w:t>/nɔrgə/</w:t>
      </w:r>
    </w:p>
    <w:p w14:paraId="33382171" w14:textId="23CE96FC" w:rsidR="00AA027F" w:rsidRPr="009B00CB" w:rsidRDefault="00AA027F" w:rsidP="00AA027F">
      <w:pPr>
        <w:rPr>
          <w:lang w:val="sv-SE"/>
        </w:rPr>
      </w:pPr>
    </w:p>
    <w:p w14:paraId="0B67BF3A" w14:textId="42434F9B" w:rsidR="00AA027F" w:rsidRPr="00AA027F" w:rsidRDefault="00AA027F" w:rsidP="00AA027F">
      <w:pPr>
        <w:ind w:left="1410" w:hanging="1410"/>
      </w:pPr>
      <w:r w:rsidRPr="00AA027F">
        <w:t>u</w:t>
      </w:r>
      <w:r w:rsidRPr="00AA027F">
        <w:tab/>
      </w:r>
      <w:r>
        <w:tab/>
      </w:r>
      <w:r w:rsidRPr="00AA027F">
        <w:t>/</w:t>
      </w:r>
      <w:r w:rsidRPr="00AA027F">
        <w:rPr>
          <w:strike/>
        </w:rPr>
        <w:t>u</w:t>
      </w:r>
      <w:r w:rsidRPr="00AA027F">
        <w:t>/</w:t>
      </w:r>
      <w:r w:rsidRPr="00AA027F">
        <w:tab/>
      </w:r>
      <w:r w:rsidRPr="00AA027F">
        <w:tab/>
      </w:r>
      <w:r w:rsidRPr="00AA027F">
        <w:tab/>
      </w:r>
      <w:r>
        <w:tab/>
      </w:r>
      <w:r>
        <w:tab/>
      </w:r>
      <w:r w:rsidRPr="00AA027F">
        <w:t>/u/</w:t>
      </w:r>
      <w:r w:rsidRPr="00AA027F">
        <w:br/>
        <w:t xml:space="preserve">du </w:t>
      </w:r>
      <w:r>
        <w:tab/>
      </w:r>
      <w:r>
        <w:tab/>
      </w:r>
      <w:r w:rsidRPr="00AA027F">
        <w:t>/d</w:t>
      </w:r>
      <w:r w:rsidRPr="00AA027F">
        <w:rPr>
          <w:strike/>
        </w:rPr>
        <w:t>u</w:t>
      </w:r>
      <w:r w:rsidRPr="00AA027F">
        <w:t xml:space="preserve">/ </w:t>
      </w:r>
      <w:r w:rsidRPr="00AA027F">
        <w:tab/>
      </w:r>
      <w:r w:rsidRPr="00AA027F">
        <w:tab/>
      </w:r>
      <w:r w:rsidRPr="00AA027F">
        <w:tab/>
        <w:t>dum</w:t>
      </w:r>
      <w:r w:rsidRPr="00AA027F">
        <w:br/>
        <w:t xml:space="preserve">uke </w:t>
      </w:r>
      <w:r>
        <w:tab/>
      </w:r>
      <w:r>
        <w:tab/>
      </w:r>
      <w:r w:rsidRPr="00AA027F">
        <w:t>/</w:t>
      </w:r>
      <w:r w:rsidRPr="00AA027F">
        <w:rPr>
          <w:strike/>
        </w:rPr>
        <w:t>u</w:t>
      </w:r>
      <w:r w:rsidRPr="00AA027F">
        <w:t>kə/</w:t>
      </w:r>
      <w:r w:rsidRPr="00AA027F">
        <w:tab/>
      </w:r>
      <w:r w:rsidRPr="00AA027F">
        <w:tab/>
      </w:r>
      <w:r w:rsidRPr="00AA027F">
        <w:tab/>
        <w:t>sagbukk</w:t>
      </w:r>
      <w:r w:rsidRPr="00AA027F">
        <w:br/>
        <w:t xml:space="preserve">mulighet </w:t>
      </w:r>
      <w:r>
        <w:tab/>
      </w:r>
      <w:r w:rsidRPr="00AA027F">
        <w:t>/m</w:t>
      </w:r>
      <w:r w:rsidRPr="00AA027F">
        <w:rPr>
          <w:strike/>
        </w:rPr>
        <w:t>u</w:t>
      </w:r>
      <w:r w:rsidRPr="00AA027F">
        <w:t>li:het/</w:t>
      </w:r>
      <w:r w:rsidR="00B679B8">
        <w:tab/>
      </w:r>
      <w:r w:rsidR="00B679B8">
        <w:tab/>
      </w:r>
      <w:r w:rsidR="00B679B8" w:rsidRPr="00B679B8">
        <w:t>brukket</w:t>
      </w:r>
      <w:r w:rsidR="007133A7">
        <w:br/>
      </w:r>
      <w:r w:rsidR="00F1720C">
        <w:t>gulv</w:t>
      </w:r>
      <w:r w:rsidR="00882B64">
        <w:br/>
        <w:t>ut</w:t>
      </w:r>
      <w:r w:rsidR="00B679B8" w:rsidRPr="00B679B8">
        <w:t> </w:t>
      </w:r>
    </w:p>
    <w:p w14:paraId="3D9269F9" w14:textId="36F831E9" w:rsidR="007133A7" w:rsidRDefault="007133A7" w:rsidP="00AA027F">
      <w:pPr>
        <w:ind w:left="1410" w:hanging="1410"/>
      </w:pPr>
      <w:r>
        <w:tab/>
      </w:r>
      <w:r>
        <w:tab/>
      </w:r>
    </w:p>
    <w:p w14:paraId="261FB903" w14:textId="7BAD84CC" w:rsidR="00AA027F" w:rsidRPr="00AA027F" w:rsidRDefault="00AA027F" w:rsidP="00AA027F">
      <w:pPr>
        <w:ind w:left="1410" w:hanging="1410"/>
      </w:pPr>
      <w:r w:rsidRPr="00AA027F">
        <w:t>y</w:t>
      </w:r>
      <w:r w:rsidRPr="00AA027F">
        <w:tab/>
      </w:r>
      <w:r>
        <w:tab/>
      </w:r>
      <w:r w:rsidRPr="00AA027F">
        <w:t>/y/</w:t>
      </w:r>
      <w:r w:rsidR="009707D0">
        <w:tab/>
      </w:r>
      <w:r w:rsidR="009707D0">
        <w:tab/>
      </w:r>
      <w:r w:rsidR="009707D0">
        <w:tab/>
        <w:t>/</w:t>
      </w:r>
      <w:r w:rsidR="00733C4C" w:rsidRPr="00733C4C">
        <w:rPr>
          <w:rFonts w:ascii="Arial" w:hAnsi="Arial" w:cs="Arial"/>
        </w:rPr>
        <w:t>ʏ</w:t>
      </w:r>
      <w:r w:rsidR="00733C4C">
        <w:t>/</w:t>
      </w:r>
      <w:r w:rsidRPr="00AA027F">
        <w:br/>
        <w:t xml:space="preserve">ny </w:t>
      </w:r>
      <w:r w:rsidR="00733C4C">
        <w:tab/>
      </w:r>
      <w:r w:rsidR="00733C4C">
        <w:tab/>
      </w:r>
      <w:r w:rsidR="00733C4C">
        <w:tab/>
        <w:t>nytt</w:t>
      </w:r>
      <w:r w:rsidRPr="00AA027F">
        <w:br/>
        <w:t xml:space="preserve">fy (faen) </w:t>
      </w:r>
      <w:r w:rsidR="00733C4C">
        <w:tab/>
      </w:r>
      <w:r w:rsidR="00733C4C">
        <w:tab/>
        <w:t>bytte</w:t>
      </w:r>
      <w:r w:rsidRPr="00AA027F">
        <w:br/>
        <w:t>nydelig</w:t>
      </w:r>
      <w:r w:rsidRPr="00AA027F">
        <w:br/>
      </w:r>
    </w:p>
    <w:p w14:paraId="30E60652" w14:textId="087754E4" w:rsidR="00AA027F" w:rsidRDefault="00AA027F" w:rsidP="00AA027F">
      <w:pPr>
        <w:ind w:left="1410" w:hanging="1410"/>
      </w:pPr>
      <w:r w:rsidRPr="00AA027F">
        <w:t>æ</w:t>
      </w:r>
      <w:r w:rsidRPr="00AA027F">
        <w:tab/>
      </w:r>
      <w:r>
        <w:tab/>
      </w:r>
      <w:r w:rsidRPr="00AA027F">
        <w:t>/æ</w:t>
      </w:r>
      <w:r>
        <w:t>/</w:t>
      </w:r>
      <w:r>
        <w:br/>
      </w:r>
      <w:r w:rsidRPr="00AA027F">
        <w:t>være</w:t>
      </w:r>
      <w:r w:rsidRPr="00AA027F">
        <w:br/>
      </w:r>
      <w:r w:rsidRPr="00AA027F">
        <w:tab/>
        <w:t>bære</w:t>
      </w:r>
      <w:r w:rsidRPr="00AA027F">
        <w:br/>
      </w:r>
      <w:r w:rsidRPr="00AA027F">
        <w:tab/>
        <w:t>jordbær</w:t>
      </w:r>
    </w:p>
    <w:p w14:paraId="47325702" w14:textId="6FB1F380" w:rsidR="00AA027F" w:rsidRPr="00AA027F" w:rsidRDefault="00AA027F" w:rsidP="00AA027F">
      <w:pPr>
        <w:ind w:left="705" w:hanging="705"/>
      </w:pPr>
      <w:r w:rsidRPr="00AA027F">
        <w:t>ø</w:t>
      </w:r>
      <w:r w:rsidRPr="00AA027F">
        <w:tab/>
      </w:r>
      <w:r>
        <w:tab/>
      </w:r>
      <w:r>
        <w:tab/>
      </w:r>
      <w:r w:rsidRPr="00AA027F">
        <w:t>/ø/</w:t>
      </w:r>
      <w:r w:rsidRPr="00AA027F">
        <w:br/>
      </w:r>
      <w:r w:rsidRPr="00AA027F">
        <w:tab/>
      </w:r>
      <w:r>
        <w:tab/>
      </w:r>
      <w:r w:rsidRPr="00AA027F">
        <w:t>møte</w:t>
      </w:r>
      <w:r w:rsidRPr="00AA027F">
        <w:br/>
      </w:r>
      <w:r w:rsidRPr="00AA027F">
        <w:tab/>
      </w:r>
      <w:r>
        <w:tab/>
      </w:r>
      <w:r w:rsidRPr="00AA027F">
        <w:t xml:space="preserve">øl </w:t>
      </w:r>
      <w:r w:rsidRPr="00AA027F">
        <w:br/>
      </w:r>
      <w:r w:rsidRPr="00AA027F">
        <w:tab/>
      </w:r>
      <w:r>
        <w:tab/>
      </w:r>
      <w:r w:rsidRPr="00AA027F">
        <w:t xml:space="preserve">spørre om høyere lønn </w:t>
      </w:r>
      <w:r w:rsidRPr="00AA027F">
        <w:br/>
      </w:r>
      <w:r w:rsidRPr="00AA027F">
        <w:lastRenderedPageBreak/>
        <w:br/>
        <w:t xml:space="preserve"> </w:t>
      </w:r>
      <w:r w:rsidRPr="00AA027F">
        <w:br/>
      </w:r>
      <w:r w:rsidRPr="00AA027F">
        <w:br/>
        <w:t>å</w:t>
      </w:r>
      <w:r w:rsidRPr="00AA027F">
        <w:tab/>
      </w:r>
      <w:r>
        <w:tab/>
      </w:r>
      <w:r w:rsidRPr="00AA027F">
        <w:t>/ ɔ/</w:t>
      </w:r>
    </w:p>
    <w:p w14:paraId="3AEAD51B" w14:textId="6AD2E0A0" w:rsidR="00AA027F" w:rsidRDefault="00AA027F" w:rsidP="003F1FDB">
      <w:pPr>
        <w:ind w:left="2124"/>
      </w:pPr>
      <w:r w:rsidRPr="00AA027F">
        <w:t>år</w:t>
      </w:r>
      <w:r w:rsidRPr="00AA027F">
        <w:br/>
        <w:t>årstid (season)</w:t>
      </w:r>
      <w:r w:rsidRPr="00AA027F">
        <w:br/>
        <w:t xml:space="preserve">vår (spring)  </w:t>
      </w:r>
    </w:p>
    <w:p w14:paraId="314356CD" w14:textId="2557F8A7" w:rsidR="00AA027F" w:rsidRPr="00AA027F" w:rsidRDefault="00AA027F" w:rsidP="00AA027F">
      <w:r w:rsidRPr="00AA027F">
        <w:t xml:space="preserve">/ʃ/  </w:t>
      </w:r>
    </w:p>
    <w:p w14:paraId="7F65BF99" w14:textId="58400139" w:rsidR="00AA027F" w:rsidRPr="00AA027F" w:rsidRDefault="00AA027F" w:rsidP="00AA027F">
      <w:r w:rsidRPr="00AA027F">
        <w:t>ski</w:t>
      </w:r>
      <w:r w:rsidR="00B33EE6">
        <w:t>-</w:t>
      </w:r>
      <w:r w:rsidRPr="00AA027F">
        <w:tab/>
      </w:r>
      <w:r w:rsidRPr="00AA027F">
        <w:tab/>
        <w:t xml:space="preserve">skilt, skitten, skitt, skinn, maskin    </w:t>
      </w:r>
      <w:r w:rsidR="00B33EE6">
        <w:tab/>
      </w:r>
      <w:r w:rsidR="00B33EE6">
        <w:tab/>
      </w:r>
      <w:r w:rsidRPr="00AA027F">
        <w:t>/ma-ʃi:n/</w:t>
      </w:r>
    </w:p>
    <w:p w14:paraId="7D745B92" w14:textId="7136D1A9" w:rsidR="00AA027F" w:rsidRPr="00AA027F" w:rsidRDefault="00AA027F" w:rsidP="00AA027F">
      <w:r w:rsidRPr="00AA027F">
        <w:t>skj</w:t>
      </w:r>
      <w:r w:rsidR="00B33EE6">
        <w:t>-</w:t>
      </w:r>
      <w:r w:rsidRPr="00AA027F">
        <w:tab/>
      </w:r>
      <w:r w:rsidRPr="00AA027F">
        <w:tab/>
        <w:t>skjørt, skjønn, skjør</w:t>
      </w:r>
      <w:r w:rsidR="00BD359B">
        <w:t>, skjorte</w:t>
      </w:r>
    </w:p>
    <w:p w14:paraId="73E9EE24" w14:textId="545C79E8" w:rsidR="00AA027F" w:rsidRPr="00AA027F" w:rsidRDefault="00AA027F" w:rsidP="00AA027F">
      <w:r w:rsidRPr="00AA027F">
        <w:t>sky</w:t>
      </w:r>
      <w:r w:rsidR="00B33EE6">
        <w:t>-</w:t>
      </w:r>
      <w:r w:rsidRPr="00AA027F">
        <w:tab/>
      </w:r>
      <w:r w:rsidRPr="00AA027F">
        <w:tab/>
        <w:t xml:space="preserve">skyte, skyer, skynde (seg), beskytte </w:t>
      </w:r>
      <w:r w:rsidR="00B33EE6">
        <w:tab/>
      </w:r>
      <w:r w:rsidR="00B33EE6">
        <w:tab/>
      </w:r>
      <w:r w:rsidRPr="00AA027F">
        <w:t>/ʃy-ər/</w:t>
      </w:r>
    </w:p>
    <w:p w14:paraId="7061CFE4" w14:textId="41318AE8" w:rsidR="00AA027F" w:rsidRPr="00AA027F" w:rsidRDefault="00AA027F" w:rsidP="00AA027F">
      <w:r w:rsidRPr="00AA027F">
        <w:t xml:space="preserve">sj- </w:t>
      </w:r>
      <w:r w:rsidRPr="00AA027F">
        <w:tab/>
      </w:r>
      <w:r w:rsidRPr="00AA027F">
        <w:tab/>
        <w:t xml:space="preserve">sjanse, </w:t>
      </w:r>
      <w:r w:rsidR="00E83A86" w:rsidRPr="00AA027F">
        <w:t>sjakk</w:t>
      </w:r>
      <w:r w:rsidR="00E83A86">
        <w:t xml:space="preserve">, </w:t>
      </w:r>
      <w:r w:rsidRPr="00AA027F">
        <w:t>sjampi</w:t>
      </w:r>
      <w:r w:rsidR="00E83A86">
        <w:t>njong</w:t>
      </w:r>
    </w:p>
    <w:p w14:paraId="73713E8F" w14:textId="698BE038" w:rsidR="00AA027F" w:rsidRPr="00AA027F" w:rsidRDefault="00AA027F" w:rsidP="00AA027F">
      <w:r w:rsidRPr="00AA027F">
        <w:t>-rs-</w:t>
      </w:r>
      <w:r w:rsidRPr="00AA027F">
        <w:tab/>
      </w:r>
      <w:r w:rsidRPr="00AA027F">
        <w:tab/>
        <w:t xml:space="preserve">mars, hørsel, først </w:t>
      </w:r>
      <w:r w:rsidR="00B33EE6">
        <w:tab/>
      </w:r>
      <w:r w:rsidR="00B33EE6">
        <w:tab/>
      </w:r>
      <w:r w:rsidR="00B33EE6">
        <w:tab/>
      </w:r>
      <w:r w:rsidR="00B33EE6">
        <w:tab/>
      </w:r>
      <w:r w:rsidRPr="00AA027F">
        <w:t>/fø-ʃt/</w:t>
      </w:r>
    </w:p>
    <w:p w14:paraId="5A79E0F8" w14:textId="2A8B9620" w:rsidR="00AA027F" w:rsidRPr="00AA027F" w:rsidRDefault="00CF251E" w:rsidP="00AA027F">
      <w:r w:rsidRPr="009C0018">
        <w:rPr>
          <w:noProof/>
        </w:rPr>
        <w:drawing>
          <wp:anchor distT="0" distB="0" distL="114300" distR="114300" simplePos="0" relativeHeight="251662336" behindDoc="0" locked="0" layoutInCell="1" allowOverlap="1" wp14:anchorId="5B4777A6" wp14:editId="678065DC">
            <wp:simplePos x="0" y="0"/>
            <wp:positionH relativeFrom="column">
              <wp:posOffset>3800157</wp:posOffset>
            </wp:positionH>
            <wp:positionV relativeFrom="paragraph">
              <wp:posOffset>93980</wp:posOffset>
            </wp:positionV>
            <wp:extent cx="1609725" cy="1363345"/>
            <wp:effectExtent l="0" t="0" r="0" b="8255"/>
            <wp:wrapNone/>
            <wp:docPr id="1377268682" name="Bilde 1" descr="Et bilde som inneholder eske, beholder, bagasjerom, t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8682" name="Bilde 1" descr="Et bilde som inneholder eske, beholder, bagasjerom, tre&#10;&#10;KI-generert innhold kan være feil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86F06" w14:textId="4D64AE9D" w:rsidR="00AA027F" w:rsidRPr="00AA027F" w:rsidRDefault="00AA027F" w:rsidP="00AA027F">
      <w:r w:rsidRPr="00AA027F">
        <w:t>/ç/</w:t>
      </w:r>
    </w:p>
    <w:p w14:paraId="1368AE59" w14:textId="5969B985" w:rsidR="00AA027F" w:rsidRDefault="00AA027F" w:rsidP="00AA027F">
      <w:r w:rsidRPr="00AA027F">
        <w:t>ki-</w:t>
      </w:r>
      <w:r w:rsidRPr="00AA027F">
        <w:tab/>
      </w:r>
      <w:r w:rsidRPr="00AA027F">
        <w:tab/>
        <w:t>kirke, kino, kiste, kikke, kilo</w:t>
      </w:r>
      <w:r w:rsidRPr="00AA027F">
        <w:br/>
        <w:t>kj-</w:t>
      </w:r>
      <w:r w:rsidRPr="00AA027F">
        <w:tab/>
      </w:r>
      <w:r w:rsidRPr="00AA027F">
        <w:tab/>
        <w:t>kjøtt, kjøpe, kjempe, kjekk, kjenner</w:t>
      </w:r>
      <w:r w:rsidR="00EA2399">
        <w:t xml:space="preserve">, </w:t>
      </w:r>
      <w:r w:rsidR="00EA2399" w:rsidRPr="00EA2399">
        <w:rPr>
          <w:highlight w:val="yellow"/>
        </w:rPr>
        <w:t>kjære</w:t>
      </w:r>
      <w:r w:rsidRPr="00AA027F">
        <w:br/>
        <w:t>ky-</w:t>
      </w:r>
      <w:r w:rsidRPr="00AA027F">
        <w:tab/>
      </w:r>
      <w:r w:rsidRPr="00AA027F">
        <w:tab/>
        <w:t>kyss, kyst, kylling, kyr</w:t>
      </w:r>
      <w:r w:rsidRPr="00AA027F">
        <w:br/>
        <w:t xml:space="preserve">tj- </w:t>
      </w:r>
      <w:r w:rsidRPr="00AA027F">
        <w:tab/>
      </w:r>
      <w:r w:rsidRPr="00AA027F">
        <w:tab/>
        <w:t xml:space="preserve">tjue, tjene, tjern, </w:t>
      </w:r>
      <w:r w:rsidRPr="00EA2399">
        <w:rPr>
          <w:highlight w:val="yellow"/>
        </w:rPr>
        <w:t>tjære</w:t>
      </w:r>
      <w:r w:rsidR="00B33EE6">
        <w:br/>
      </w:r>
      <w:r w:rsidR="00B33EE6">
        <w:br/>
        <w:t xml:space="preserve">Kjell kjørte og kjøpte kjole til kjerringa i Kjøllefjord. </w:t>
      </w:r>
      <w:r w:rsidR="00B33EE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B33EE6">
        <w:t xml:space="preserve">  </w:t>
      </w:r>
    </w:p>
    <w:p w14:paraId="277E93CE" w14:textId="13E72E4D" w:rsidR="00AA027F" w:rsidRDefault="00AA027F" w:rsidP="00AA027F"/>
    <w:p w14:paraId="3D3E623D" w14:textId="2F6CF65B" w:rsidR="00B33EE6" w:rsidRPr="00B33EE6" w:rsidRDefault="00B33EE6" w:rsidP="00B33EE6">
      <w:pPr>
        <w:rPr>
          <w:b/>
          <w:bCs/>
        </w:rPr>
      </w:pPr>
      <w:r w:rsidRPr="00B33EE6">
        <w:t>/ŋ/</w:t>
      </w:r>
      <w:r>
        <w:tab/>
      </w:r>
      <w:r>
        <w:tab/>
        <w:t>i</w:t>
      </w:r>
      <w:r w:rsidR="00AA027F" w:rsidRPr="00B33EE6">
        <w:rPr>
          <w:b/>
          <w:bCs/>
        </w:rPr>
        <w:t>ng</w:t>
      </w:r>
      <w:r>
        <w:t>enti</w:t>
      </w:r>
      <w:r w:rsidRPr="00B33EE6">
        <w:rPr>
          <w:b/>
          <w:bCs/>
        </w:rPr>
        <w:t>ng</w:t>
      </w:r>
      <w:r>
        <w:t>, pe</w:t>
      </w:r>
      <w:r w:rsidRPr="00B33EE6">
        <w:rPr>
          <w:b/>
          <w:bCs/>
        </w:rPr>
        <w:t>ng</w:t>
      </w:r>
      <w:r>
        <w:t>er, sa</w:t>
      </w:r>
      <w:r w:rsidRPr="00B33EE6">
        <w:rPr>
          <w:b/>
          <w:bCs/>
        </w:rPr>
        <w:t>ng</w:t>
      </w:r>
      <w:r>
        <w:t>, ri</w:t>
      </w:r>
      <w:r w:rsidRPr="00B33EE6">
        <w:rPr>
          <w:b/>
          <w:bCs/>
        </w:rPr>
        <w:t>ng</w:t>
      </w:r>
      <w:r>
        <w:t>e, ti</w:t>
      </w:r>
      <w:r w:rsidRPr="00B33EE6">
        <w:rPr>
          <w:b/>
          <w:bCs/>
        </w:rPr>
        <w:t>ng</w:t>
      </w:r>
      <w:r>
        <w:t>, ta</w:t>
      </w:r>
      <w:r w:rsidRPr="00B33EE6">
        <w:rPr>
          <w:b/>
          <w:bCs/>
        </w:rPr>
        <w:t>ng</w:t>
      </w:r>
      <w:r>
        <w:t>, tu</w:t>
      </w:r>
      <w:r w:rsidRPr="00B33EE6">
        <w:rPr>
          <w:b/>
          <w:bCs/>
        </w:rPr>
        <w:t>ng</w:t>
      </w:r>
      <w:r w:rsidR="00AA027F">
        <w:tab/>
      </w:r>
    </w:p>
    <w:p w14:paraId="7C94FD65" w14:textId="77777777" w:rsidR="009845D9" w:rsidRDefault="00301596" w:rsidP="00AA027F">
      <w:r>
        <w:t>Hun synger en sang for mange mennesker.</w:t>
      </w:r>
    </w:p>
    <w:p w14:paraId="34F1F975" w14:textId="77777777" w:rsidR="009845D9" w:rsidRDefault="009845D9" w:rsidP="00AA027F"/>
    <w:p w14:paraId="181D4038" w14:textId="77777777" w:rsidR="002E52F6" w:rsidRDefault="009845D9" w:rsidP="00AA027F">
      <w:r>
        <w:t xml:space="preserve">Kan du stave navnet ditt? </w:t>
      </w:r>
    </w:p>
    <w:p w14:paraId="24DDC635" w14:textId="5719C7F2" w:rsidR="00D464AD" w:rsidRPr="004638E7" w:rsidRDefault="002E52F6" w:rsidP="00AA027F">
      <w:pPr>
        <w:rPr>
          <w:lang w:val="en-US"/>
        </w:rPr>
      </w:pPr>
      <w:r w:rsidRPr="004638E7">
        <w:rPr>
          <w:lang w:val="en-US"/>
        </w:rPr>
        <w:t>T</w:t>
      </w:r>
      <w:r w:rsidR="00A96263" w:rsidRPr="004638E7">
        <w:rPr>
          <w:lang w:val="en-US"/>
        </w:rPr>
        <w:t>sg</w:t>
      </w:r>
      <w:r w:rsidR="00156263" w:rsidRPr="004638E7">
        <w:rPr>
          <w:lang w:val="en-US"/>
        </w:rPr>
        <w:t>eweini</w:t>
      </w:r>
      <w:r w:rsidR="00B976BF" w:rsidRPr="004638E7">
        <w:rPr>
          <w:lang w:val="en-US"/>
        </w:rPr>
        <w:t xml:space="preserve"> Hai</w:t>
      </w:r>
      <w:r w:rsidR="00D84A0D" w:rsidRPr="004638E7">
        <w:rPr>
          <w:lang w:val="en-US"/>
        </w:rPr>
        <w:t>le</w:t>
      </w:r>
      <w:r w:rsidR="00CF06A2">
        <w:rPr>
          <w:lang w:val="en-US"/>
        </w:rPr>
        <w:tab/>
      </w:r>
      <w:r w:rsidR="00CF06A2">
        <w:rPr>
          <w:lang w:val="en-US"/>
        </w:rPr>
        <w:tab/>
      </w:r>
      <w:r w:rsidR="00896678">
        <w:rPr>
          <w:lang w:val="en-US"/>
        </w:rPr>
        <w:t xml:space="preserve">15. januar </w:t>
      </w:r>
      <w:r w:rsidR="006A1DF7">
        <w:rPr>
          <w:lang w:val="en-US"/>
        </w:rPr>
        <w:t>1973</w:t>
      </w:r>
    </w:p>
    <w:p w14:paraId="45B1AF60" w14:textId="5CB7B586" w:rsidR="004861FA" w:rsidRPr="00F021BE" w:rsidRDefault="00456BF2" w:rsidP="00AA027F">
      <w:pPr>
        <w:rPr>
          <w:lang w:val="en-US"/>
        </w:rPr>
      </w:pPr>
      <w:r w:rsidRPr="00F021BE">
        <w:rPr>
          <w:lang w:val="en-US"/>
        </w:rPr>
        <w:t>Mai</w:t>
      </w:r>
      <w:r w:rsidR="00BB0E2B" w:rsidRPr="00F021BE">
        <w:rPr>
          <w:lang w:val="en-US"/>
        </w:rPr>
        <w:t>ja L</w:t>
      </w:r>
      <w:r w:rsidR="004B4D1F" w:rsidRPr="00F021BE">
        <w:rPr>
          <w:lang w:val="en-US"/>
        </w:rPr>
        <w:t>ielam</w:t>
      </w:r>
      <w:r w:rsidR="004861FA" w:rsidRPr="00F021BE">
        <w:rPr>
          <w:lang w:val="en-US"/>
        </w:rPr>
        <w:t>ure</w:t>
      </w:r>
      <w:r w:rsidR="003D26AF" w:rsidRPr="00F021BE">
        <w:rPr>
          <w:lang w:val="en-US"/>
        </w:rPr>
        <w:tab/>
      </w:r>
      <w:r w:rsidR="003D26AF" w:rsidRPr="00F021BE">
        <w:rPr>
          <w:lang w:val="en-US"/>
        </w:rPr>
        <w:tab/>
        <w:t xml:space="preserve">17. </w:t>
      </w:r>
      <w:r w:rsidR="00A51775">
        <w:rPr>
          <w:lang w:val="en-US"/>
        </w:rPr>
        <w:t>m</w:t>
      </w:r>
      <w:r w:rsidR="003D26AF" w:rsidRPr="00F021BE">
        <w:rPr>
          <w:lang w:val="en-US"/>
        </w:rPr>
        <w:t>ai 1964</w:t>
      </w:r>
    </w:p>
    <w:p w14:paraId="38E432AA" w14:textId="08F969E0" w:rsidR="00DC7911" w:rsidRPr="000F615E" w:rsidRDefault="00301596" w:rsidP="00AA027F">
      <w:pPr>
        <w:rPr>
          <w:lang w:val="pl-PL"/>
        </w:rPr>
      </w:pPr>
      <w:r w:rsidRPr="00F021BE">
        <w:rPr>
          <w:lang w:val="en-US"/>
        </w:rPr>
        <w:t xml:space="preserve"> </w:t>
      </w:r>
      <w:r w:rsidR="004861FA" w:rsidRPr="000F615E">
        <w:rPr>
          <w:lang w:val="pl-PL"/>
        </w:rPr>
        <w:t>Sa</w:t>
      </w:r>
      <w:r w:rsidR="004638E7" w:rsidRPr="000F615E">
        <w:rPr>
          <w:lang w:val="pl-PL"/>
        </w:rPr>
        <w:t>jida Nas</w:t>
      </w:r>
      <w:r w:rsidR="00A90F96" w:rsidRPr="000F615E">
        <w:rPr>
          <w:lang w:val="pl-PL"/>
        </w:rPr>
        <w:t>eem</w:t>
      </w:r>
      <w:r w:rsidR="00F021BE" w:rsidRPr="000F615E">
        <w:rPr>
          <w:lang w:val="pl-PL"/>
        </w:rPr>
        <w:tab/>
      </w:r>
      <w:r w:rsidR="00F021BE" w:rsidRPr="000F615E">
        <w:rPr>
          <w:lang w:val="pl-PL"/>
        </w:rPr>
        <w:tab/>
        <w:t xml:space="preserve">16. </w:t>
      </w:r>
      <w:r w:rsidR="00A51775">
        <w:rPr>
          <w:lang w:val="pl-PL"/>
        </w:rPr>
        <w:t>j</w:t>
      </w:r>
      <w:r w:rsidR="00F021BE" w:rsidRPr="000F615E">
        <w:rPr>
          <w:lang w:val="pl-PL"/>
        </w:rPr>
        <w:t>uli 1967</w:t>
      </w:r>
    </w:p>
    <w:p w14:paraId="17107ABE" w14:textId="1C3830EA" w:rsidR="00AA027F" w:rsidRPr="000F615E" w:rsidRDefault="00DC7911" w:rsidP="00AA027F">
      <w:pPr>
        <w:rPr>
          <w:lang w:val="en-US"/>
        </w:rPr>
      </w:pPr>
      <w:r w:rsidRPr="000F615E">
        <w:rPr>
          <w:lang w:val="en-US"/>
        </w:rPr>
        <w:t>Ramazan N</w:t>
      </w:r>
      <w:r w:rsidR="005C2812" w:rsidRPr="000F615E">
        <w:rPr>
          <w:lang w:val="en-US"/>
        </w:rPr>
        <w:t>uri</w:t>
      </w:r>
      <w:r w:rsidR="000F615E" w:rsidRPr="000F615E">
        <w:rPr>
          <w:lang w:val="en-US"/>
        </w:rPr>
        <w:tab/>
      </w:r>
      <w:r w:rsidR="000F615E" w:rsidRPr="000F615E">
        <w:rPr>
          <w:lang w:val="en-US"/>
        </w:rPr>
        <w:tab/>
      </w:r>
      <w:r w:rsidR="000F615E" w:rsidRPr="000F615E">
        <w:rPr>
          <w:lang w:val="en-US"/>
        </w:rPr>
        <w:tab/>
        <w:t xml:space="preserve">1. </w:t>
      </w:r>
      <w:r w:rsidR="000F615E">
        <w:rPr>
          <w:lang w:val="en-US"/>
        </w:rPr>
        <w:t>april 19</w:t>
      </w:r>
      <w:r w:rsidR="00A51775">
        <w:rPr>
          <w:lang w:val="en-US"/>
        </w:rPr>
        <w:t>88</w:t>
      </w:r>
    </w:p>
    <w:p w14:paraId="461C7400" w14:textId="24235038" w:rsidR="00A22830" w:rsidRPr="00BA11B1" w:rsidRDefault="00A22830" w:rsidP="00AA027F">
      <w:r w:rsidRPr="00BA11B1">
        <w:t>Amorn</w:t>
      </w:r>
      <w:r w:rsidR="009254FE" w:rsidRPr="00BA11B1">
        <w:t>rat T</w:t>
      </w:r>
      <w:r w:rsidR="00143AE4" w:rsidRPr="00BA11B1">
        <w:t>ueaitun</w:t>
      </w:r>
      <w:r w:rsidR="00BA11B1" w:rsidRPr="00BA11B1">
        <w:tab/>
      </w:r>
      <w:r w:rsidR="00BA11B1" w:rsidRPr="00BA11B1">
        <w:tab/>
        <w:t xml:space="preserve">19. </w:t>
      </w:r>
      <w:r w:rsidR="00BA11B1">
        <w:t>o</w:t>
      </w:r>
      <w:r w:rsidR="00BA11B1" w:rsidRPr="00BA11B1">
        <w:t>ktober 1987</w:t>
      </w:r>
    </w:p>
    <w:p w14:paraId="3951CB49" w14:textId="1978FDE9" w:rsidR="00143AE4" w:rsidRPr="00BA11B1" w:rsidRDefault="00A00406" w:rsidP="00AA027F">
      <w:r w:rsidRPr="00BA11B1">
        <w:t>S</w:t>
      </w:r>
      <w:r w:rsidR="00ED67BA" w:rsidRPr="00BA11B1">
        <w:t>aibua Jak</w:t>
      </w:r>
      <w:r w:rsidR="009066E4" w:rsidRPr="00BA11B1">
        <w:t>obsen</w:t>
      </w:r>
      <w:r w:rsidR="00BA11B1" w:rsidRPr="00BA11B1">
        <w:tab/>
      </w:r>
      <w:r w:rsidR="00BA11B1" w:rsidRPr="00BA11B1">
        <w:tab/>
        <w:t>22. apr</w:t>
      </w:r>
      <w:r w:rsidR="00BA11B1">
        <w:t>il 1968</w:t>
      </w:r>
    </w:p>
    <w:p w14:paraId="24304D69" w14:textId="3B48F1D2" w:rsidR="009066E4" w:rsidRPr="006C50B2" w:rsidRDefault="009066E4" w:rsidP="00AA027F">
      <w:r w:rsidRPr="006C50B2">
        <w:t>Ro</w:t>
      </w:r>
      <w:r w:rsidR="001D0FAC" w:rsidRPr="006C50B2">
        <w:t>wena</w:t>
      </w:r>
      <w:r w:rsidR="00C21118" w:rsidRPr="006C50B2">
        <w:t xml:space="preserve"> Hal</w:t>
      </w:r>
      <w:r w:rsidR="00680408" w:rsidRPr="006C50B2">
        <w:t>vors</w:t>
      </w:r>
      <w:r w:rsidR="00C3549A" w:rsidRPr="006C50B2">
        <w:t>e</w:t>
      </w:r>
      <w:r w:rsidR="00680408" w:rsidRPr="006C50B2">
        <w:t>n</w:t>
      </w:r>
      <w:r w:rsidR="00C3549A" w:rsidRPr="006C50B2">
        <w:tab/>
      </w:r>
      <w:r w:rsidR="006C50B2" w:rsidRPr="006C50B2">
        <w:tab/>
        <w:t>8</w:t>
      </w:r>
      <w:r w:rsidR="006C50B2">
        <w:t>. februar 1971</w:t>
      </w:r>
    </w:p>
    <w:p w14:paraId="60C9B895" w14:textId="43E4DF40" w:rsidR="00C3549A" w:rsidRPr="00670C6C" w:rsidRDefault="00DE024E" w:rsidP="00AA027F">
      <w:pPr>
        <w:rPr>
          <w:lang w:val="en-US"/>
        </w:rPr>
      </w:pPr>
      <w:r w:rsidRPr="00670C6C">
        <w:rPr>
          <w:lang w:val="en-US"/>
        </w:rPr>
        <w:t>Le</w:t>
      </w:r>
      <w:r w:rsidR="001946F3" w:rsidRPr="00670C6C">
        <w:rPr>
          <w:lang w:val="en-US"/>
        </w:rPr>
        <w:t>yla All</w:t>
      </w:r>
      <w:r w:rsidR="00E35CF4" w:rsidRPr="00670C6C">
        <w:rPr>
          <w:lang w:val="en-US"/>
        </w:rPr>
        <w:t xml:space="preserve">y </w:t>
      </w:r>
      <w:r w:rsidR="006C50B2" w:rsidRPr="00670C6C">
        <w:rPr>
          <w:lang w:val="en-US"/>
        </w:rPr>
        <w:tab/>
      </w:r>
      <w:r w:rsidR="006C50B2" w:rsidRPr="00670C6C">
        <w:rPr>
          <w:lang w:val="en-US"/>
        </w:rPr>
        <w:tab/>
      </w:r>
      <w:r w:rsidR="006C50B2" w:rsidRPr="00670C6C">
        <w:rPr>
          <w:lang w:val="en-US"/>
        </w:rPr>
        <w:tab/>
        <w:t xml:space="preserve">3. januar </w:t>
      </w:r>
      <w:r w:rsidR="00670C6C" w:rsidRPr="00670C6C">
        <w:rPr>
          <w:lang w:val="en-US"/>
        </w:rPr>
        <w:t>1971</w:t>
      </w:r>
    </w:p>
    <w:p w14:paraId="6E3FBADE" w14:textId="57D5F1F1" w:rsidR="008E5A1A" w:rsidRPr="00AC6E64" w:rsidRDefault="00E35CF4" w:rsidP="008E5A1A">
      <w:r w:rsidRPr="00AC6E64">
        <w:lastRenderedPageBreak/>
        <w:t>Temr</w:t>
      </w:r>
      <w:r w:rsidR="003C6A56" w:rsidRPr="00AC6E64">
        <w:t>uthai Sri</w:t>
      </w:r>
      <w:r w:rsidR="002E6D2F" w:rsidRPr="00AC6E64">
        <w:t>sukone</w:t>
      </w:r>
      <w:r w:rsidR="00670C6C" w:rsidRPr="00AC6E64">
        <w:tab/>
      </w:r>
      <w:r w:rsidR="00670C6C" w:rsidRPr="00AC6E64">
        <w:tab/>
        <w:t>31. januar 1962</w:t>
      </w:r>
      <w:r w:rsidR="00AC6E64" w:rsidRPr="00AC6E64">
        <w:br/>
      </w:r>
      <w:r w:rsidR="00AC6E64" w:rsidRPr="00AC6E64">
        <w:br/>
        <w:t>Svenn I</w:t>
      </w:r>
      <w:r w:rsidR="00AC6E64">
        <w:t>nge Ingerbrigtsen</w:t>
      </w:r>
      <w:r w:rsidR="00AC6E64">
        <w:tab/>
        <w:t>20. mars 1978</w:t>
      </w:r>
    </w:p>
    <w:p w14:paraId="33B6F0FF" w14:textId="0564272E" w:rsidR="008E5A1A" w:rsidRPr="00AC6E64" w:rsidRDefault="008E5A1A" w:rsidP="008E5A1A">
      <w:r w:rsidRPr="00AC6E64">
        <w:t xml:space="preserve"> </w:t>
      </w:r>
    </w:p>
    <w:p w14:paraId="276FCEE0" w14:textId="414CD880" w:rsidR="00846274" w:rsidRPr="00AC6E64" w:rsidRDefault="009E71FA" w:rsidP="00AA027F">
      <w:r w:rsidRPr="00AC6E64">
        <w:br/>
      </w:r>
      <w:r w:rsidRPr="00AC6E64">
        <w:br/>
      </w:r>
    </w:p>
    <w:p w14:paraId="5354938B" w14:textId="77777777" w:rsidR="00AA027F" w:rsidRPr="00AC6E64" w:rsidRDefault="00AA027F" w:rsidP="00AA027F"/>
    <w:p w14:paraId="073C72CA" w14:textId="77777777" w:rsidR="00F65725" w:rsidRPr="00AC6E64" w:rsidRDefault="00F65725">
      <w:r w:rsidRPr="00AC6E64">
        <w:tab/>
        <w:t xml:space="preserve"> </w:t>
      </w:r>
      <w:r w:rsidRPr="00AC6E64">
        <w:tab/>
      </w:r>
      <w:r w:rsidRPr="00AC6E64">
        <w:tab/>
      </w:r>
    </w:p>
    <w:sectPr w:rsidR="00F65725" w:rsidRPr="00AC6E64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B0A8E" w14:textId="77777777" w:rsidR="00226CCB" w:rsidRDefault="00226CCB" w:rsidP="00E6735B">
      <w:pPr>
        <w:spacing w:after="0" w:line="240" w:lineRule="auto"/>
      </w:pPr>
      <w:r>
        <w:separator/>
      </w:r>
    </w:p>
  </w:endnote>
  <w:endnote w:type="continuationSeparator" w:id="0">
    <w:p w14:paraId="6A1A5346" w14:textId="77777777" w:rsidR="00226CCB" w:rsidRDefault="00226CCB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9BDE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46EF897E" wp14:editId="6E7A83D5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0ECC" w14:textId="77777777" w:rsidR="00226CCB" w:rsidRDefault="00226CCB" w:rsidP="00E6735B">
      <w:pPr>
        <w:spacing w:after="0" w:line="240" w:lineRule="auto"/>
      </w:pPr>
      <w:r>
        <w:separator/>
      </w:r>
    </w:p>
  </w:footnote>
  <w:footnote w:type="continuationSeparator" w:id="0">
    <w:p w14:paraId="604E6E16" w14:textId="77777777" w:rsidR="00226CCB" w:rsidRDefault="00226CCB" w:rsidP="00E673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7F"/>
    <w:rsid w:val="000F615E"/>
    <w:rsid w:val="00134511"/>
    <w:rsid w:val="00143AE4"/>
    <w:rsid w:val="00156263"/>
    <w:rsid w:val="00174252"/>
    <w:rsid w:val="001946F3"/>
    <w:rsid w:val="001D0FAC"/>
    <w:rsid w:val="00226CCB"/>
    <w:rsid w:val="002437AA"/>
    <w:rsid w:val="002E52F6"/>
    <w:rsid w:val="002E6D2F"/>
    <w:rsid w:val="00301596"/>
    <w:rsid w:val="00305B0A"/>
    <w:rsid w:val="003346C8"/>
    <w:rsid w:val="00367F7E"/>
    <w:rsid w:val="003C6A56"/>
    <w:rsid w:val="003D26AF"/>
    <w:rsid w:val="003E4CF1"/>
    <w:rsid w:val="003F1FDB"/>
    <w:rsid w:val="00442FD2"/>
    <w:rsid w:val="00446450"/>
    <w:rsid w:val="00456BF2"/>
    <w:rsid w:val="004638E7"/>
    <w:rsid w:val="00480333"/>
    <w:rsid w:val="004861FA"/>
    <w:rsid w:val="004B4D1F"/>
    <w:rsid w:val="004D23F3"/>
    <w:rsid w:val="004D5BDA"/>
    <w:rsid w:val="00544661"/>
    <w:rsid w:val="0059578C"/>
    <w:rsid w:val="005C2812"/>
    <w:rsid w:val="005F1D07"/>
    <w:rsid w:val="00662D37"/>
    <w:rsid w:val="00670C6C"/>
    <w:rsid w:val="00680408"/>
    <w:rsid w:val="006A1DF7"/>
    <w:rsid w:val="006C50B2"/>
    <w:rsid w:val="00711749"/>
    <w:rsid w:val="007133A7"/>
    <w:rsid w:val="00715FE1"/>
    <w:rsid w:val="00733C4C"/>
    <w:rsid w:val="0078483C"/>
    <w:rsid w:val="00846274"/>
    <w:rsid w:val="00882B64"/>
    <w:rsid w:val="00896678"/>
    <w:rsid w:val="008B29AD"/>
    <w:rsid w:val="008D2D4D"/>
    <w:rsid w:val="008E5A1A"/>
    <w:rsid w:val="009066E4"/>
    <w:rsid w:val="009254FE"/>
    <w:rsid w:val="00957C92"/>
    <w:rsid w:val="009707D0"/>
    <w:rsid w:val="00981800"/>
    <w:rsid w:val="009845D9"/>
    <w:rsid w:val="009866F7"/>
    <w:rsid w:val="009B00CB"/>
    <w:rsid w:val="009C0018"/>
    <w:rsid w:val="009E71FA"/>
    <w:rsid w:val="009F70D2"/>
    <w:rsid w:val="00A00406"/>
    <w:rsid w:val="00A10A56"/>
    <w:rsid w:val="00A22830"/>
    <w:rsid w:val="00A25627"/>
    <w:rsid w:val="00A51775"/>
    <w:rsid w:val="00A90F96"/>
    <w:rsid w:val="00A96263"/>
    <w:rsid w:val="00A96B70"/>
    <w:rsid w:val="00AA027F"/>
    <w:rsid w:val="00AC6E64"/>
    <w:rsid w:val="00B33EE6"/>
    <w:rsid w:val="00B679B8"/>
    <w:rsid w:val="00B976BF"/>
    <w:rsid w:val="00BA11B1"/>
    <w:rsid w:val="00BB0E2B"/>
    <w:rsid w:val="00BC2E51"/>
    <w:rsid w:val="00BC7476"/>
    <w:rsid w:val="00BD359B"/>
    <w:rsid w:val="00C0079E"/>
    <w:rsid w:val="00C21118"/>
    <w:rsid w:val="00C3549A"/>
    <w:rsid w:val="00C8267A"/>
    <w:rsid w:val="00C936C0"/>
    <w:rsid w:val="00CF06A2"/>
    <w:rsid w:val="00CF06AF"/>
    <w:rsid w:val="00CF251E"/>
    <w:rsid w:val="00D464AD"/>
    <w:rsid w:val="00D84A0D"/>
    <w:rsid w:val="00D87EF1"/>
    <w:rsid w:val="00DC7911"/>
    <w:rsid w:val="00DE024E"/>
    <w:rsid w:val="00E27742"/>
    <w:rsid w:val="00E35CF4"/>
    <w:rsid w:val="00E458E3"/>
    <w:rsid w:val="00E6735B"/>
    <w:rsid w:val="00E83A86"/>
    <w:rsid w:val="00EA2399"/>
    <w:rsid w:val="00ED67BA"/>
    <w:rsid w:val="00F021BE"/>
    <w:rsid w:val="00F1720C"/>
    <w:rsid w:val="00F22308"/>
    <w:rsid w:val="00F65725"/>
    <w:rsid w:val="00F9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E3A85"/>
  <w15:chartTrackingRefBased/>
  <w15:docId w15:val="{995D2B45-6D82-48E5-B467-61D2F1A4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173</TotalTime>
  <Pages>3</Pages>
  <Words>242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59</cp:revision>
  <dcterms:created xsi:type="dcterms:W3CDTF">2026-01-07T09:51:00Z</dcterms:created>
  <dcterms:modified xsi:type="dcterms:W3CDTF">2026-01-14T12:20:00Z</dcterms:modified>
</cp:coreProperties>
</file>