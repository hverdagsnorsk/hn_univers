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E7AF" w14:textId="77777777" w:rsidR="00A07660" w:rsidRDefault="004D5BDA" w:rsidP="004D5BDA">
      <w:pPr>
        <w:pStyle w:val="Overskrift1"/>
        <w:rPr>
          <w:sz w:val="36"/>
          <w:szCs w:val="36"/>
        </w:rPr>
      </w:pPr>
      <w:r w:rsidRPr="00A07660">
        <w:rPr>
          <w:sz w:val="36"/>
          <w:szCs w:val="36"/>
        </w:rPr>
        <w:t xml:space="preserve">Notater fra Zoomundervisning for </w:t>
      </w:r>
      <w:proofErr w:type="spellStart"/>
      <w:r w:rsidR="00A07660" w:rsidRPr="00A07660">
        <w:rPr>
          <w:sz w:val="36"/>
          <w:szCs w:val="36"/>
        </w:rPr>
        <w:t>Consolvo</w:t>
      </w:r>
      <w:proofErr w:type="spellEnd"/>
      <w:r w:rsidR="00A07660" w:rsidRPr="00A07660">
        <w:rPr>
          <w:sz w:val="36"/>
          <w:szCs w:val="36"/>
        </w:rPr>
        <w:t xml:space="preserve"> gr. 1</w:t>
      </w:r>
      <w:r w:rsidR="00E6735B" w:rsidRPr="00A07660">
        <w:rPr>
          <w:sz w:val="36"/>
          <w:szCs w:val="36"/>
        </w:rPr>
        <w:t xml:space="preserve"> </w:t>
      </w:r>
      <w:r w:rsidR="00A07660" w:rsidRPr="00A07660">
        <w:rPr>
          <w:sz w:val="36"/>
          <w:szCs w:val="36"/>
        </w:rPr>
        <w:t>2. mars 2026</w:t>
      </w:r>
    </w:p>
    <w:p w14:paraId="30D50E42" w14:textId="0876D192" w:rsidR="00A07660" w:rsidRDefault="00A07660" w:rsidP="00A07660">
      <w:pPr>
        <w:pStyle w:val="Overskrift2"/>
      </w:pPr>
      <w:r>
        <w:t>Hvordan skrive en rapport</w:t>
      </w:r>
    </w:p>
    <w:p w14:paraId="381780D4" w14:textId="51529599" w:rsidR="00256AA1" w:rsidRDefault="00A07660" w:rsidP="00A07660">
      <w:pPr>
        <w:rPr>
          <w:b/>
          <w:bCs/>
        </w:rPr>
      </w:pPr>
      <w:r>
        <w:rPr>
          <w:b/>
          <w:bCs/>
        </w:rPr>
        <w:t xml:space="preserve">Hva har dere gjort i forrige uke på jobb?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740"/>
        <w:gridCol w:w="2358"/>
        <w:gridCol w:w="2598"/>
      </w:tblGrid>
      <w:tr w:rsidR="00256AA1" w14:paraId="418BA184" w14:textId="77777777" w:rsidTr="00F2742D">
        <w:tc>
          <w:tcPr>
            <w:tcW w:w="0" w:type="auto"/>
          </w:tcPr>
          <w:p w14:paraId="24AA1665" w14:textId="22F4125D" w:rsidR="00256AA1" w:rsidRDefault="00256AA1" w:rsidP="00A07660">
            <w:pPr>
              <w:rPr>
                <w:b/>
                <w:bCs/>
              </w:rPr>
            </w:pPr>
            <w:r>
              <w:rPr>
                <w:b/>
                <w:bCs/>
              </w:rPr>
              <w:t>infinitiv</w:t>
            </w:r>
          </w:p>
        </w:tc>
        <w:tc>
          <w:tcPr>
            <w:tcW w:w="0" w:type="auto"/>
            <w:shd w:val="clear" w:color="auto" w:fill="4EA72E" w:themeFill="accent6"/>
          </w:tcPr>
          <w:p w14:paraId="2C29F942" w14:textId="2BFD28B1" w:rsidR="00256AA1" w:rsidRDefault="00256AA1" w:rsidP="00A07660">
            <w:pPr>
              <w:rPr>
                <w:b/>
                <w:bCs/>
              </w:rPr>
            </w:pPr>
            <w:r>
              <w:rPr>
                <w:b/>
                <w:bCs/>
              </w:rPr>
              <w:t>preteritum</w:t>
            </w:r>
          </w:p>
        </w:tc>
        <w:tc>
          <w:tcPr>
            <w:tcW w:w="0" w:type="auto"/>
            <w:shd w:val="clear" w:color="auto" w:fill="4EA72E" w:themeFill="accent6"/>
          </w:tcPr>
          <w:p w14:paraId="614C2746" w14:textId="164591E6" w:rsidR="00256AA1" w:rsidRDefault="00256AA1" w:rsidP="00A07660">
            <w:pPr>
              <w:rPr>
                <w:b/>
                <w:bCs/>
              </w:rPr>
            </w:pPr>
            <w:r>
              <w:rPr>
                <w:b/>
                <w:bCs/>
              </w:rPr>
              <w:t>presens perfektum</w:t>
            </w:r>
          </w:p>
        </w:tc>
      </w:tr>
      <w:tr w:rsidR="00256AA1" w14:paraId="73C23CF9" w14:textId="77777777" w:rsidTr="00F2742D">
        <w:tc>
          <w:tcPr>
            <w:tcW w:w="0" w:type="auto"/>
          </w:tcPr>
          <w:p w14:paraId="24C00CD0" w14:textId="7B3FB31F" w:rsidR="00256AA1" w:rsidRDefault="00256AA1" w:rsidP="00A07660">
            <w:pPr>
              <w:rPr>
                <w:b/>
                <w:bCs/>
              </w:rPr>
            </w:pPr>
            <w:r>
              <w:t xml:space="preserve">å ta </w:t>
            </w:r>
            <w:proofErr w:type="spellStart"/>
            <w:proofErr w:type="gramStart"/>
            <w:r>
              <w:t>i mot</w:t>
            </w:r>
            <w:proofErr w:type="spellEnd"/>
            <w:proofErr w:type="gramEnd"/>
            <w:r>
              <w:t xml:space="preserve"> ordre fra prosjekt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76B84274" w14:textId="16304488" w:rsidR="00256AA1" w:rsidRDefault="00256AA1" w:rsidP="00A07660">
            <w:pPr>
              <w:rPr>
                <w:b/>
                <w:bCs/>
              </w:rPr>
            </w:pPr>
            <w:r>
              <w:t xml:space="preserve">tok </w:t>
            </w:r>
            <w:proofErr w:type="spellStart"/>
            <w:proofErr w:type="gramStart"/>
            <w:r>
              <w:t>i mot</w:t>
            </w:r>
            <w:proofErr w:type="spellEnd"/>
            <w:proofErr w:type="gramEnd"/>
            <w:r>
              <w:t xml:space="preserve"> en ordre </w:t>
            </w:r>
            <w:proofErr w:type="gramStart"/>
            <w:r>
              <w:t>fr….</w:t>
            </w:r>
            <w:proofErr w:type="gramEnd"/>
          </w:p>
        </w:tc>
        <w:tc>
          <w:tcPr>
            <w:tcW w:w="0" w:type="auto"/>
            <w:shd w:val="clear" w:color="auto" w:fill="D9F2D0" w:themeFill="accent6" w:themeFillTint="33"/>
          </w:tcPr>
          <w:p w14:paraId="15DA5381" w14:textId="6614D683" w:rsidR="00256AA1" w:rsidRDefault="00256AA1" w:rsidP="00A07660">
            <w:pPr>
              <w:rPr>
                <w:b/>
                <w:bCs/>
              </w:rPr>
            </w:pPr>
            <w:r>
              <w:t xml:space="preserve">har tatt </w:t>
            </w:r>
            <w:proofErr w:type="spellStart"/>
            <w:proofErr w:type="gramStart"/>
            <w:r>
              <w:t>i mot</w:t>
            </w:r>
            <w:proofErr w:type="spellEnd"/>
            <w:proofErr w:type="gramEnd"/>
            <w:r>
              <w:t xml:space="preserve"> en ordre </w:t>
            </w:r>
            <w:proofErr w:type="gramStart"/>
            <w:r>
              <w:t>fr…</w:t>
            </w:r>
            <w:proofErr w:type="gramEnd"/>
          </w:p>
        </w:tc>
      </w:tr>
      <w:tr w:rsidR="00256AA1" w14:paraId="76DBF1CD" w14:textId="77777777" w:rsidTr="00F2742D">
        <w:tc>
          <w:tcPr>
            <w:tcW w:w="0" w:type="auto"/>
          </w:tcPr>
          <w:p w14:paraId="09473481" w14:textId="6ED83F74" w:rsidR="00256AA1" w:rsidRDefault="00256AA1" w:rsidP="00A07660">
            <w:r>
              <w:t>å sortere</w:t>
            </w:r>
            <w:r>
              <w:tab/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0BB5E5C0" w14:textId="45FD1333" w:rsidR="00256AA1" w:rsidRDefault="00256AA1" w:rsidP="00A07660">
            <w:r>
              <w:t>sorterte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C3BA2A8" w14:textId="1824FD6F" w:rsidR="00256AA1" w:rsidRDefault="00256AA1" w:rsidP="00A07660">
            <w:r>
              <w:t>har sortert</w:t>
            </w:r>
          </w:p>
        </w:tc>
      </w:tr>
      <w:tr w:rsidR="00F2742D" w14:paraId="3726536E" w14:textId="77777777" w:rsidTr="00F2742D">
        <w:tc>
          <w:tcPr>
            <w:tcW w:w="0" w:type="auto"/>
          </w:tcPr>
          <w:p w14:paraId="02E90072" w14:textId="28B5CAA6" w:rsidR="00F2742D" w:rsidRDefault="00F2742D" w:rsidP="00A07660">
            <w:r>
              <w:t>å laste på lastebil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3FC2D63A" w14:textId="4AFA8030" w:rsidR="00F2742D" w:rsidRDefault="00F2742D" w:rsidP="00A07660">
            <w:r>
              <w:t>lastet på lastebil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30A14D7C" w14:textId="7922FA14" w:rsidR="00F2742D" w:rsidRDefault="00F2742D" w:rsidP="00A07660">
            <w:r>
              <w:t>har lastet</w:t>
            </w:r>
          </w:p>
        </w:tc>
      </w:tr>
      <w:tr w:rsidR="00F2742D" w14:paraId="678735FC" w14:textId="77777777" w:rsidTr="00F2742D">
        <w:tc>
          <w:tcPr>
            <w:tcW w:w="0" w:type="auto"/>
          </w:tcPr>
          <w:p w14:paraId="60516FDB" w14:textId="055BC678" w:rsidR="00F2742D" w:rsidRDefault="00F2742D" w:rsidP="00A07660">
            <w:r>
              <w:t>å kjøre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2F3D1241" w14:textId="3FA576E0" w:rsidR="00F2742D" w:rsidRDefault="00F2742D" w:rsidP="00A07660">
            <w:r>
              <w:t>kjørte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4F21E74" w14:textId="70A52965" w:rsidR="00F2742D" w:rsidRDefault="00F2742D" w:rsidP="00A07660">
            <w:r>
              <w:t>har kjørt</w:t>
            </w:r>
          </w:p>
        </w:tc>
      </w:tr>
      <w:tr w:rsidR="00F2742D" w14:paraId="5AE1EFB5" w14:textId="77777777" w:rsidTr="00F2742D">
        <w:tc>
          <w:tcPr>
            <w:tcW w:w="0" w:type="auto"/>
          </w:tcPr>
          <w:p w14:paraId="3E24B4E4" w14:textId="0D424ABC" w:rsidR="00F2742D" w:rsidRDefault="00F2742D" w:rsidP="00A07660">
            <w:r>
              <w:t xml:space="preserve">å laste av 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213C5B42" w14:textId="7DF9DEB8" w:rsidR="00F2742D" w:rsidRDefault="00F2742D" w:rsidP="00A07660">
            <w:r>
              <w:t>lastet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2385B0F2" w14:textId="1AFC8968" w:rsidR="00F2742D" w:rsidRDefault="00F2742D" w:rsidP="00A07660">
            <w:r>
              <w:t>har lastet</w:t>
            </w:r>
          </w:p>
        </w:tc>
      </w:tr>
      <w:tr w:rsidR="00F2742D" w14:paraId="0C1071C5" w14:textId="77777777" w:rsidTr="00F2742D">
        <w:trPr>
          <w:trHeight w:val="47"/>
        </w:trPr>
        <w:tc>
          <w:tcPr>
            <w:tcW w:w="0" w:type="auto"/>
          </w:tcPr>
          <w:p w14:paraId="054F7764" w14:textId="4F0EB04E" w:rsidR="00F2742D" w:rsidRDefault="00F2742D" w:rsidP="00A07660">
            <w:r>
              <w:t>å montere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4A3FA77" w14:textId="1F7733B5" w:rsidR="00F2742D" w:rsidRDefault="00F2742D" w:rsidP="00A07660">
            <w:r>
              <w:t>monterte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31CC777B" w14:textId="2347AF85" w:rsidR="00F2742D" w:rsidRDefault="00F2742D" w:rsidP="00A07660">
            <w:r>
              <w:t>har montert</w:t>
            </w:r>
          </w:p>
        </w:tc>
      </w:tr>
      <w:tr w:rsidR="00F2742D" w14:paraId="5DF8BF51" w14:textId="77777777" w:rsidTr="00F2742D">
        <w:tc>
          <w:tcPr>
            <w:tcW w:w="0" w:type="auto"/>
          </w:tcPr>
          <w:p w14:paraId="12B452E0" w14:textId="77777777" w:rsidR="00F2742D" w:rsidRDefault="00F2742D" w:rsidP="00A07660"/>
        </w:tc>
        <w:tc>
          <w:tcPr>
            <w:tcW w:w="0" w:type="auto"/>
            <w:shd w:val="clear" w:color="auto" w:fill="D9F2D0" w:themeFill="accent6" w:themeFillTint="33"/>
          </w:tcPr>
          <w:p w14:paraId="2ADC0C9B" w14:textId="77777777" w:rsidR="00F2742D" w:rsidRDefault="00F2742D" w:rsidP="00A07660"/>
        </w:tc>
        <w:tc>
          <w:tcPr>
            <w:tcW w:w="0" w:type="auto"/>
            <w:shd w:val="clear" w:color="auto" w:fill="D9F2D0" w:themeFill="accent6" w:themeFillTint="33"/>
          </w:tcPr>
          <w:p w14:paraId="56DC56BF" w14:textId="77777777" w:rsidR="00F2742D" w:rsidRDefault="00F2742D" w:rsidP="00A07660"/>
        </w:tc>
      </w:tr>
      <w:tr w:rsidR="00F2742D" w14:paraId="617F0EDB" w14:textId="77777777" w:rsidTr="00F2742D">
        <w:tc>
          <w:tcPr>
            <w:tcW w:w="0" w:type="auto"/>
          </w:tcPr>
          <w:p w14:paraId="2A3516E7" w14:textId="4AE32DB1" w:rsidR="00F2742D" w:rsidRDefault="00F2742D" w:rsidP="00A07660">
            <w:r>
              <w:t>å støpe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1BC6798" w14:textId="6C13EE31" w:rsidR="00F2742D" w:rsidRDefault="00F2742D" w:rsidP="00A07660">
            <w:r>
              <w:t>støpte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43DF1D97" w14:textId="16198ACA" w:rsidR="00F2742D" w:rsidRDefault="00F2742D" w:rsidP="00A07660">
            <w:r>
              <w:t>har støpt</w:t>
            </w:r>
          </w:p>
        </w:tc>
      </w:tr>
      <w:tr w:rsidR="00F2742D" w14:paraId="44C5D9D4" w14:textId="77777777" w:rsidTr="00F2742D">
        <w:tc>
          <w:tcPr>
            <w:tcW w:w="0" w:type="auto"/>
          </w:tcPr>
          <w:p w14:paraId="745099D2" w14:textId="504AF03E" w:rsidR="00F2742D" w:rsidRDefault="00F2742D" w:rsidP="00A07660">
            <w:r>
              <w:t>å meisle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32A05D9" w14:textId="4F8F2116" w:rsidR="00F2742D" w:rsidRDefault="00F2742D" w:rsidP="00A07660">
            <w:r>
              <w:t>meislet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0E2F39B7" w14:textId="571767B1" w:rsidR="00F2742D" w:rsidRDefault="00F2742D" w:rsidP="00A07660">
            <w:r>
              <w:t>har meislet</w:t>
            </w:r>
          </w:p>
        </w:tc>
      </w:tr>
      <w:tr w:rsidR="00F2742D" w14:paraId="12053CB3" w14:textId="77777777" w:rsidTr="00F2742D">
        <w:tc>
          <w:tcPr>
            <w:tcW w:w="0" w:type="auto"/>
          </w:tcPr>
          <w:p w14:paraId="76676AD7" w14:textId="47D3380C" w:rsidR="00F2742D" w:rsidRDefault="00F2742D" w:rsidP="00A07660">
            <w:r>
              <w:t>å slipe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787AB00A" w14:textId="5F904408" w:rsidR="00F2742D" w:rsidRDefault="00F2742D" w:rsidP="00A07660">
            <w:r>
              <w:t>slipte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15C06C3E" w14:textId="02937DD1" w:rsidR="00F2742D" w:rsidRDefault="00F2742D" w:rsidP="00A07660">
            <w:r>
              <w:t xml:space="preserve">har slipt </w:t>
            </w:r>
          </w:p>
        </w:tc>
      </w:tr>
      <w:tr w:rsidR="00F2742D" w14:paraId="4D1004F6" w14:textId="77777777" w:rsidTr="00F2742D">
        <w:tc>
          <w:tcPr>
            <w:tcW w:w="0" w:type="auto"/>
          </w:tcPr>
          <w:p w14:paraId="62BCB34B" w14:textId="5ACFD163" w:rsidR="00F2742D" w:rsidRDefault="00F2742D" w:rsidP="00A07660">
            <w:r>
              <w:t>å kontrollere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7C3725CD" w14:textId="08DA99CB" w:rsidR="00F2742D" w:rsidRDefault="00F2742D" w:rsidP="00A07660">
            <w:r>
              <w:t>kontrollerte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6AB21657" w14:textId="564F29EE" w:rsidR="00F2742D" w:rsidRDefault="00F2742D" w:rsidP="00A07660">
            <w:r>
              <w:t>har kontrollert</w:t>
            </w:r>
          </w:p>
        </w:tc>
      </w:tr>
      <w:tr w:rsidR="00F2742D" w14:paraId="2E3E9FCD" w14:textId="77777777" w:rsidTr="00F2742D">
        <w:tc>
          <w:tcPr>
            <w:tcW w:w="0" w:type="auto"/>
          </w:tcPr>
          <w:p w14:paraId="749DA2D7" w14:textId="3D07B4C7" w:rsidR="00F2742D" w:rsidRDefault="00F2742D" w:rsidP="00A07660">
            <w:r>
              <w:t>å sette opp (en vegg)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5E7D0A10" w14:textId="49608BCB" w:rsidR="00F2742D" w:rsidRDefault="00F2742D" w:rsidP="00A07660">
            <w:r>
              <w:t>satte opp (en vegg)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7DF800AB" w14:textId="0BAB13D6" w:rsidR="00F2742D" w:rsidRDefault="00F2742D" w:rsidP="00A07660">
            <w:r>
              <w:t xml:space="preserve">har satt opp (en vegg) </w:t>
            </w:r>
          </w:p>
        </w:tc>
      </w:tr>
      <w:tr w:rsidR="00F2742D" w14:paraId="386197EB" w14:textId="77777777" w:rsidTr="00F2742D">
        <w:tc>
          <w:tcPr>
            <w:tcW w:w="0" w:type="auto"/>
          </w:tcPr>
          <w:p w14:paraId="653CE817" w14:textId="6E4B0FF1" w:rsidR="00F2742D" w:rsidRDefault="00F2742D" w:rsidP="00A07660">
            <w:r>
              <w:t>å bygge (en vegg)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6CA09DEF" w14:textId="1F426539" w:rsidR="00F2742D" w:rsidRDefault="00E730DD" w:rsidP="00A07660">
            <w:r>
              <w:t>bygde/bygget (en vegg)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68D7C305" w14:textId="057394F5" w:rsidR="00F2742D" w:rsidRDefault="00E730DD" w:rsidP="00A07660">
            <w:r>
              <w:t xml:space="preserve">har bygd/bygget (en vegg) </w:t>
            </w:r>
          </w:p>
        </w:tc>
      </w:tr>
      <w:tr w:rsidR="00E730DD" w14:paraId="2C85A83B" w14:textId="77777777" w:rsidTr="00F2742D">
        <w:tc>
          <w:tcPr>
            <w:tcW w:w="0" w:type="auto"/>
          </w:tcPr>
          <w:p w14:paraId="473C49BC" w14:textId="77777777" w:rsidR="00E730DD" w:rsidRDefault="00E730DD" w:rsidP="00A07660"/>
        </w:tc>
        <w:tc>
          <w:tcPr>
            <w:tcW w:w="0" w:type="auto"/>
            <w:shd w:val="clear" w:color="auto" w:fill="D9F2D0" w:themeFill="accent6" w:themeFillTint="33"/>
          </w:tcPr>
          <w:p w14:paraId="6EE590C1" w14:textId="77777777" w:rsidR="00E730DD" w:rsidRDefault="00E730DD" w:rsidP="00A07660"/>
        </w:tc>
        <w:tc>
          <w:tcPr>
            <w:tcW w:w="0" w:type="auto"/>
            <w:shd w:val="clear" w:color="auto" w:fill="D9F2D0" w:themeFill="accent6" w:themeFillTint="33"/>
          </w:tcPr>
          <w:p w14:paraId="77EF25AF" w14:textId="77777777" w:rsidR="00E730DD" w:rsidRDefault="00E730DD" w:rsidP="00A07660"/>
        </w:tc>
      </w:tr>
      <w:tr w:rsidR="00E730DD" w14:paraId="7FCE5210" w14:textId="77777777" w:rsidTr="00F2742D">
        <w:tc>
          <w:tcPr>
            <w:tcW w:w="0" w:type="auto"/>
          </w:tcPr>
          <w:p w14:paraId="7E276935" w14:textId="3724B84A" w:rsidR="00E730DD" w:rsidRDefault="00E730DD" w:rsidP="00A07660">
            <w:r>
              <w:t>å rydde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48FC163B" w14:textId="2903BEAB" w:rsidR="00E730DD" w:rsidRDefault="00E730DD" w:rsidP="00A07660">
            <w:r>
              <w:t>ryddet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09EDB891" w14:textId="71061898" w:rsidR="00E730DD" w:rsidRDefault="00E730DD" w:rsidP="00A07660">
            <w:r>
              <w:t>har ryddet</w:t>
            </w:r>
          </w:p>
        </w:tc>
      </w:tr>
      <w:tr w:rsidR="00E730DD" w14:paraId="5B617414" w14:textId="77777777" w:rsidTr="00F2742D">
        <w:tc>
          <w:tcPr>
            <w:tcW w:w="0" w:type="auto"/>
          </w:tcPr>
          <w:p w14:paraId="3FADD834" w14:textId="13340A8C" w:rsidR="00E730DD" w:rsidRDefault="00E730DD" w:rsidP="00A07660">
            <w:r>
              <w:t>å bestille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0B4C073B" w14:textId="6D8CF1A6" w:rsidR="00E730DD" w:rsidRDefault="00E730DD" w:rsidP="00A07660">
            <w:r>
              <w:t>bestilte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7EBE08B8" w14:textId="39A67E3A" w:rsidR="00E730DD" w:rsidRDefault="00E730DD" w:rsidP="00A07660">
            <w:r>
              <w:t>har bestilt</w:t>
            </w:r>
          </w:p>
        </w:tc>
      </w:tr>
    </w:tbl>
    <w:p w14:paraId="414D72CB" w14:textId="1EAEEF1A" w:rsidR="00A07660" w:rsidRDefault="00A07660" w:rsidP="00A07660">
      <w:pPr>
        <w:rPr>
          <w:b/>
          <w:bCs/>
        </w:rPr>
      </w:pPr>
    </w:p>
    <w:p w14:paraId="04D96EC9" w14:textId="31B7AE1D" w:rsidR="004D5BDA" w:rsidRPr="00A07660" w:rsidRDefault="00A07660" w:rsidP="00A07660">
      <w:r>
        <w:rPr>
          <w:b/>
          <w:bCs/>
        </w:rPr>
        <w:t xml:space="preserve">Mal – Statusrapport </w:t>
      </w:r>
      <w:r>
        <w:br/>
      </w:r>
      <w:r>
        <w:br/>
      </w:r>
      <w:r w:rsidR="00F2742D" w:rsidRPr="00F2742D">
        <w:rPr>
          <w:b/>
          <w:bCs/>
        </w:rPr>
        <w:t>1. Hva har vi gjort?</w:t>
      </w:r>
    </w:p>
    <w:p w14:paraId="247BB6D0" w14:textId="51A9BB2D" w:rsidR="00F65725" w:rsidRDefault="00E730DD">
      <w:r w:rsidRPr="00E730DD">
        <w:t xml:space="preserve">Denne uken har vi </w:t>
      </w:r>
      <w:r>
        <w:rPr>
          <w:color w:val="4EA72E" w:themeColor="accent6"/>
        </w:rPr>
        <w:t xml:space="preserve">ryddet </w:t>
      </w:r>
      <w:r>
        <w:rPr>
          <w:color w:val="000000" w:themeColor="text1"/>
        </w:rPr>
        <w:t xml:space="preserve">hele byggeplassen. </w:t>
      </w:r>
      <w:r>
        <w:rPr>
          <w:color w:val="000000" w:themeColor="text1"/>
        </w:rPr>
        <w:br/>
        <w:t xml:space="preserve">Jeg har sørget for at arbeidet </w:t>
      </w:r>
      <w:r w:rsidRPr="00E730DD">
        <w:rPr>
          <w:color w:val="4EA72E" w:themeColor="accent6"/>
        </w:rPr>
        <w:t xml:space="preserve">har </w:t>
      </w:r>
      <w:r>
        <w:rPr>
          <w:color w:val="000000" w:themeColor="text1"/>
        </w:rPr>
        <w:t xml:space="preserve">blitt </w:t>
      </w:r>
      <w:r w:rsidRPr="00E730DD">
        <w:rPr>
          <w:color w:val="4EA72E" w:themeColor="accent6"/>
          <w:shd w:val="clear" w:color="auto" w:fill="FFFFFF" w:themeFill="background1"/>
        </w:rPr>
        <w:t>gjort</w:t>
      </w:r>
      <w:r w:rsidR="00F65725" w:rsidRPr="00E730DD">
        <w:rPr>
          <w:color w:val="4EA72E" w:themeColor="accent6"/>
        </w:rPr>
        <w:t xml:space="preserve"> </w:t>
      </w:r>
      <w:r w:rsidRPr="00E730DD">
        <w:rPr>
          <w:color w:val="000000" w:themeColor="text1"/>
        </w:rPr>
        <w:t xml:space="preserve">i henhold til planen. </w:t>
      </w:r>
      <w:r>
        <w:rPr>
          <w:color w:val="000000" w:themeColor="text1"/>
        </w:rPr>
        <w:br/>
      </w:r>
      <w:r w:rsidRPr="00E730DD">
        <w:t xml:space="preserve">Vi </w:t>
      </w:r>
      <w:r w:rsidRPr="00E730DD">
        <w:rPr>
          <w:color w:val="4EA72E" w:themeColor="accent6"/>
        </w:rPr>
        <w:t xml:space="preserve">har </w:t>
      </w:r>
      <w:r w:rsidRPr="00E730DD">
        <w:t xml:space="preserve">også </w:t>
      </w:r>
      <w:r>
        <w:rPr>
          <w:color w:val="4EA72E" w:themeColor="accent6"/>
        </w:rPr>
        <w:t xml:space="preserve">bestilt </w:t>
      </w:r>
      <w:r>
        <w:t xml:space="preserve">materialer til prosjektet. </w:t>
      </w:r>
      <w:r>
        <w:br/>
      </w:r>
      <w:r w:rsidRPr="00E730DD">
        <w:t xml:space="preserve">I tillegg </w:t>
      </w:r>
      <w:r w:rsidRPr="00E730DD">
        <w:rPr>
          <w:color w:val="4EA72E" w:themeColor="accent6"/>
        </w:rPr>
        <w:t xml:space="preserve">har </w:t>
      </w:r>
      <w:r w:rsidRPr="00E730DD">
        <w:t>vi</w:t>
      </w:r>
      <w:r>
        <w:t xml:space="preserve"> </w:t>
      </w:r>
      <w:r w:rsidR="0079345A" w:rsidRPr="0079345A">
        <w:rPr>
          <w:color w:val="4EA72E" w:themeColor="accent6"/>
        </w:rPr>
        <w:t xml:space="preserve">meislet </w:t>
      </w:r>
      <w:r w:rsidR="0079345A">
        <w:t>betong</w:t>
      </w:r>
      <w:r w:rsidRPr="00E730DD">
        <w:t>.</w:t>
      </w:r>
      <w:r w:rsidR="00F65725">
        <w:tab/>
      </w:r>
      <w:r w:rsidR="0079345A">
        <w:br/>
      </w:r>
      <w:r w:rsidR="0079345A">
        <w:br/>
      </w:r>
      <w:r w:rsidR="0079345A" w:rsidRPr="0079345A">
        <w:rPr>
          <w:b/>
          <w:bCs/>
        </w:rPr>
        <w:t>2. Har vi hatt problemer?</w:t>
      </w:r>
      <w:r w:rsidR="0079345A">
        <w:br/>
        <w:t xml:space="preserve">Det </w:t>
      </w:r>
      <w:r w:rsidR="0079345A" w:rsidRPr="0079345A">
        <w:rPr>
          <w:color w:val="4EA72E" w:themeColor="accent6"/>
        </w:rPr>
        <w:t xml:space="preserve">har vært </w:t>
      </w:r>
      <w:r w:rsidR="0079345A">
        <w:t xml:space="preserve">et problem med naboene. De </w:t>
      </w:r>
      <w:r w:rsidR="0079345A" w:rsidRPr="0079345A">
        <w:rPr>
          <w:color w:val="4EA72E" w:themeColor="accent6"/>
        </w:rPr>
        <w:t xml:space="preserve">har klaget </w:t>
      </w:r>
      <w:r w:rsidR="0079345A">
        <w:t xml:space="preserve">på støy og støv. </w:t>
      </w:r>
      <w:r w:rsidR="0079345A">
        <w:br/>
        <w:t xml:space="preserve">I tillegg </w:t>
      </w:r>
      <w:r w:rsidR="0079345A" w:rsidRPr="0079345A">
        <w:rPr>
          <w:color w:val="4EA72E" w:themeColor="accent6"/>
        </w:rPr>
        <w:t xml:space="preserve">har </w:t>
      </w:r>
      <w:r w:rsidR="0079345A">
        <w:t xml:space="preserve">det </w:t>
      </w:r>
      <w:r w:rsidR="0079345A" w:rsidRPr="0079345A">
        <w:rPr>
          <w:color w:val="4EA72E" w:themeColor="accent6"/>
        </w:rPr>
        <w:t xml:space="preserve">vært </w:t>
      </w:r>
      <w:r w:rsidR="0079345A">
        <w:t xml:space="preserve">en farlig situasjon hvor en av arbeiderne </w:t>
      </w:r>
      <w:r w:rsidR="0079345A" w:rsidRPr="0079345A">
        <w:rPr>
          <w:color w:val="4EA72E" w:themeColor="accent6"/>
        </w:rPr>
        <w:t xml:space="preserve">ble tatt </w:t>
      </w:r>
      <w:r w:rsidR="0079345A">
        <w:t xml:space="preserve">av en bølge fordi mannskapet på båtene ikke tok hensyn til at vi utfører rehabilitering på kaia. </w:t>
      </w:r>
    </w:p>
    <w:p w14:paraId="000EE504" w14:textId="02EAC3FD" w:rsidR="0079345A" w:rsidRDefault="0079345A">
      <w:r w:rsidRPr="0079345A">
        <w:rPr>
          <w:b/>
          <w:bCs/>
        </w:rPr>
        <w:t>3. Hvordan har vi løst det?</w:t>
      </w:r>
      <w:r w:rsidRPr="0079345A">
        <w:br/>
        <w:t>Vi har løst problemet</w:t>
      </w:r>
      <w:r w:rsidR="00CF16CC">
        <w:t xml:space="preserve"> ved å__________. </w:t>
      </w:r>
      <w:r w:rsidRPr="0079345A">
        <w:br/>
        <w:t>Vi har informert ____________________.</w:t>
      </w:r>
      <w:r w:rsidR="00CF16CC">
        <w:br/>
      </w:r>
      <w:r w:rsidR="00CF16CC">
        <w:br/>
      </w:r>
      <w:r w:rsidR="00CF16CC" w:rsidRPr="00CF16CC">
        <w:rPr>
          <w:b/>
          <w:bCs/>
        </w:rPr>
        <w:t>4. Hva har vi dokumentert?</w:t>
      </w:r>
      <w:r w:rsidR="00CF16CC" w:rsidRPr="00CF16CC">
        <w:br/>
        <w:t>Vi har registrert ____________________.</w:t>
      </w:r>
      <w:r w:rsidR="00CF16CC" w:rsidRPr="00CF16CC">
        <w:br/>
        <w:t>Vi har skrevet ____________________.</w:t>
      </w:r>
      <w:r w:rsidR="00CF16CC">
        <w:br/>
      </w:r>
      <w:r w:rsidR="00CF16CC">
        <w:br/>
      </w:r>
      <w:r w:rsidR="00CF16CC" w:rsidRPr="00CF16CC">
        <w:rPr>
          <w:b/>
          <w:bCs/>
        </w:rPr>
        <w:t>5. Hva har vi planlagt videre?</w:t>
      </w:r>
      <w:r w:rsidR="00CF16CC" w:rsidRPr="00CF16CC">
        <w:br/>
        <w:t>Neste uke har vi planlagt å ____________________.</w:t>
      </w:r>
      <w:r w:rsidR="00CF16CC">
        <w:br/>
      </w:r>
      <w:r w:rsidR="00CF16CC">
        <w:lastRenderedPageBreak/>
        <w:br/>
        <w:t xml:space="preserve">Hva har vi gjort? </w:t>
      </w:r>
    </w:p>
    <w:p w14:paraId="44BF3714" w14:textId="54320BE2" w:rsidR="00CF16CC" w:rsidRDefault="00CF16CC">
      <w:r>
        <w:t xml:space="preserve"> - Vi har </w:t>
      </w:r>
      <w:proofErr w:type="gramStart"/>
      <w:r>
        <w:t>støpt…</w:t>
      </w:r>
      <w:proofErr w:type="gramEnd"/>
      <w:r>
        <w:t>…</w:t>
      </w:r>
    </w:p>
    <w:p w14:paraId="71D604A0" w14:textId="189D22D5" w:rsidR="00CF16CC" w:rsidRDefault="00CF16CC">
      <w:r>
        <w:t xml:space="preserve">- Vi har </w:t>
      </w:r>
      <w:proofErr w:type="gramStart"/>
      <w:r>
        <w:t>kontrollert…</w:t>
      </w:r>
      <w:proofErr w:type="gramEnd"/>
      <w:r>
        <w:t xml:space="preserve"> </w:t>
      </w:r>
    </w:p>
    <w:p w14:paraId="07C7882F" w14:textId="77777777" w:rsidR="00CF16CC" w:rsidRDefault="00CF16CC">
      <w:r>
        <w:t xml:space="preserve">- Vi har </w:t>
      </w:r>
      <w:proofErr w:type="gramStart"/>
      <w:r>
        <w:t>oppdaget…</w:t>
      </w:r>
      <w:proofErr w:type="gramEnd"/>
      <w:r>
        <w:t xml:space="preserve"> </w:t>
      </w:r>
    </w:p>
    <w:p w14:paraId="63237D20" w14:textId="5C9EB7BA" w:rsidR="00CF16CC" w:rsidRDefault="00CF16CC">
      <w:r>
        <w:t xml:space="preserve">- </w:t>
      </w:r>
      <w:proofErr w:type="gramStart"/>
      <w:r>
        <w:t>Vi  har</w:t>
      </w:r>
      <w:proofErr w:type="gramEnd"/>
      <w:r>
        <w:t xml:space="preserve"> rettet (feil) </w:t>
      </w:r>
    </w:p>
    <w:p w14:paraId="77100408" w14:textId="28E652F4" w:rsidR="00CF16CC" w:rsidRDefault="00CF16CC">
      <w:r>
        <w:t xml:space="preserve">- Vi har </w:t>
      </w:r>
      <w:proofErr w:type="gramStart"/>
      <w:r>
        <w:t>dokumentert…</w:t>
      </w:r>
      <w:proofErr w:type="gramEnd"/>
    </w:p>
    <w:p w14:paraId="1056F845" w14:textId="77777777" w:rsidR="00CF16CC" w:rsidRDefault="00CF16CC">
      <w:r>
        <w:t xml:space="preserve">- Vi har </w:t>
      </w:r>
      <w:proofErr w:type="gramStart"/>
      <w:r>
        <w:t>målt…</w:t>
      </w:r>
      <w:proofErr w:type="gramEnd"/>
      <w:r>
        <w:t xml:space="preserve"> </w:t>
      </w:r>
    </w:p>
    <w:p w14:paraId="25DBF39E" w14:textId="627238BB" w:rsidR="00CF16CC" w:rsidRDefault="00CF16CC">
      <w:r>
        <w:t xml:space="preserve">- </w:t>
      </w:r>
      <w:proofErr w:type="gramStart"/>
      <w:r>
        <w:t>Vi  har</w:t>
      </w:r>
      <w:proofErr w:type="gramEnd"/>
      <w:r>
        <w:t xml:space="preserve"> </w:t>
      </w:r>
      <w:proofErr w:type="spellStart"/>
      <w:proofErr w:type="gramStart"/>
      <w:r>
        <w:t>registert</w:t>
      </w:r>
      <w:proofErr w:type="spellEnd"/>
      <w:r>
        <w:t>…</w:t>
      </w:r>
      <w:proofErr w:type="gramEnd"/>
      <w:r>
        <w:t xml:space="preserve"> </w:t>
      </w:r>
    </w:p>
    <w:p w14:paraId="7425D5F0" w14:textId="0CD43D6F" w:rsidR="00CF16CC" w:rsidRPr="008A73BB" w:rsidRDefault="00CF16CC">
      <w:pPr>
        <w:rPr>
          <w:b/>
          <w:bCs/>
        </w:rPr>
      </w:pPr>
      <w:r>
        <w:br/>
      </w:r>
      <w:r w:rsidRPr="008A73BB">
        <w:rPr>
          <w:b/>
          <w:bCs/>
        </w:rPr>
        <w:t xml:space="preserve">Substantiv: </w:t>
      </w:r>
    </w:p>
    <w:p w14:paraId="14721A69" w14:textId="2156DF82" w:rsidR="00CF16CC" w:rsidRDefault="00CF16CC">
      <w:r>
        <w:t xml:space="preserve">avvik, fremdrift, leveranse, dokumentasjon, </w:t>
      </w:r>
      <w:proofErr w:type="gramStart"/>
      <w:r>
        <w:t>sikkerhet,</w:t>
      </w:r>
      <w:proofErr w:type="gramEnd"/>
      <w:r>
        <w:t xml:space="preserve"> kontroll</w:t>
      </w:r>
    </w:p>
    <w:p w14:paraId="32F24DA8" w14:textId="567FF9D7" w:rsidR="008A73BB" w:rsidRDefault="008A73BB" w:rsidP="008A73BB">
      <w:pPr>
        <w:rPr>
          <w:b/>
          <w:bCs/>
        </w:rPr>
        <w:sectPr w:rsidR="008A73BB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8A73BB">
        <w:rPr>
          <w:color w:val="EE0000"/>
          <w:sz w:val="48"/>
          <w:szCs w:val="48"/>
        </w:rPr>
        <w:t xml:space="preserve">Oppgave </w:t>
      </w:r>
      <w:r>
        <w:t xml:space="preserve">– send til </w:t>
      </w:r>
      <w:hyperlink r:id="rId8" w:history="1">
        <w:r w:rsidRPr="00281CC2">
          <w:rPr>
            <w:rStyle w:val="Hyperkobling"/>
          </w:rPr>
          <w:t>post@hverdagsnorsk.no</w:t>
        </w:r>
      </w:hyperlink>
      <w:r>
        <w:t xml:space="preserve"> </w:t>
      </w:r>
      <w:r w:rsidR="00CF16CC">
        <w:br/>
      </w:r>
      <w:r w:rsidRPr="008A73BB">
        <w:rPr>
          <w:b/>
          <w:bCs/>
        </w:rPr>
        <w:t xml:space="preserve">En enkel rapport: </w:t>
      </w:r>
      <w:r>
        <w:rPr>
          <w:b/>
          <w:bCs/>
        </w:rPr>
        <w:br/>
      </w:r>
      <w:r w:rsidRPr="008A73BB">
        <w:t>Denne uken har vi støpt betong.</w:t>
      </w:r>
      <w:r w:rsidRPr="008A73BB">
        <w:br/>
        <w:t>Vi har kontrollert målene.</w:t>
      </w:r>
      <w:r w:rsidRPr="008A73BB">
        <w:br/>
        <w:t>Vi har oppdaget et lite avvik.</w:t>
      </w:r>
      <w:r w:rsidRPr="008A73BB">
        <w:br/>
        <w:t>Vi har rettet feilen.</w:t>
      </w:r>
      <w:r w:rsidRPr="008A73BB">
        <w:br/>
        <w:t>Vi har skrevet rapport.</w:t>
      </w:r>
      <w:r w:rsidRPr="008A73BB">
        <w:br/>
        <w:t>Neste uke har vi planlagt mer arbeid.</w:t>
      </w:r>
      <w:r>
        <w:br/>
      </w:r>
      <w:r>
        <w:br/>
      </w:r>
      <w:r>
        <w:rPr>
          <w:b/>
          <w:bCs/>
        </w:rPr>
        <w:t xml:space="preserve">Ordliste: </w:t>
      </w:r>
      <w:r>
        <w:rPr>
          <w:b/>
          <w:bCs/>
        </w:rPr>
        <w:br/>
      </w:r>
    </w:p>
    <w:p w14:paraId="4A1CD4CA" w14:textId="77777777" w:rsidR="008A73BB" w:rsidRPr="008A73BB" w:rsidRDefault="008A73BB" w:rsidP="008A73BB">
      <w:pPr>
        <w:rPr>
          <w:b/>
          <w:bCs/>
        </w:rPr>
      </w:pPr>
      <w:r w:rsidRPr="008A73BB">
        <w:rPr>
          <w:b/>
          <w:bCs/>
        </w:rPr>
        <w:t>Verb i perfektum</w:t>
      </w:r>
    </w:p>
    <w:p w14:paraId="4F1C1CED" w14:textId="77777777" w:rsidR="008A73BB" w:rsidRPr="008A73BB" w:rsidRDefault="008A73BB" w:rsidP="008A73BB">
      <w:r w:rsidRPr="008A73BB">
        <w:t>har kontrollert</w:t>
      </w:r>
      <w:r w:rsidRPr="008A73BB">
        <w:br/>
        <w:t>har gjennomført</w:t>
      </w:r>
      <w:r w:rsidRPr="008A73BB">
        <w:br/>
        <w:t>har registrert</w:t>
      </w:r>
      <w:r w:rsidRPr="008A73BB">
        <w:br/>
        <w:t>har oppdaget</w:t>
      </w:r>
      <w:r w:rsidRPr="008A73BB">
        <w:br/>
        <w:t>har meldt</w:t>
      </w:r>
      <w:r w:rsidRPr="008A73BB">
        <w:br/>
        <w:t>har løst</w:t>
      </w:r>
      <w:r w:rsidRPr="008A73BB">
        <w:br/>
        <w:t>har justert</w:t>
      </w:r>
      <w:r w:rsidRPr="008A73BB">
        <w:br/>
        <w:t>har sikret</w:t>
      </w:r>
      <w:r w:rsidRPr="008A73BB">
        <w:br/>
        <w:t>har dokumentert</w:t>
      </w:r>
      <w:r w:rsidRPr="008A73BB">
        <w:br/>
        <w:t>har planlagt</w:t>
      </w:r>
      <w:r w:rsidRPr="008A73BB">
        <w:br/>
        <w:t>har vurdert</w:t>
      </w:r>
    </w:p>
    <w:p w14:paraId="700301D3" w14:textId="77777777" w:rsidR="008A73BB" w:rsidRDefault="008A73BB" w:rsidP="008A73BB">
      <w:pPr>
        <w:rPr>
          <w:b/>
          <w:bCs/>
        </w:rPr>
      </w:pPr>
    </w:p>
    <w:p w14:paraId="7F2FBD7F" w14:textId="77777777" w:rsidR="008A73BB" w:rsidRDefault="008A73BB" w:rsidP="008A73BB">
      <w:pPr>
        <w:rPr>
          <w:b/>
          <w:bCs/>
        </w:rPr>
      </w:pPr>
    </w:p>
    <w:p w14:paraId="5539050B" w14:textId="77777777" w:rsidR="008A73BB" w:rsidRDefault="008A73BB" w:rsidP="008A73BB">
      <w:pPr>
        <w:rPr>
          <w:b/>
          <w:bCs/>
        </w:rPr>
      </w:pPr>
    </w:p>
    <w:p w14:paraId="557E7F5E" w14:textId="77777777" w:rsidR="008A73BB" w:rsidRDefault="008A73BB" w:rsidP="008A73BB">
      <w:pPr>
        <w:rPr>
          <w:b/>
          <w:bCs/>
        </w:rPr>
      </w:pPr>
    </w:p>
    <w:p w14:paraId="048E9E3F" w14:textId="07835C74" w:rsidR="008A73BB" w:rsidRPr="008A73BB" w:rsidRDefault="008A73BB" w:rsidP="008A73BB">
      <w:pPr>
        <w:rPr>
          <w:b/>
          <w:bCs/>
        </w:rPr>
      </w:pPr>
      <w:r w:rsidRPr="008A73BB">
        <w:rPr>
          <w:b/>
          <w:bCs/>
        </w:rPr>
        <w:t>Viktige uttrykk</w:t>
      </w:r>
    </w:p>
    <w:p w14:paraId="6E598ACF" w14:textId="77777777" w:rsidR="008A73BB" w:rsidRPr="008A73BB" w:rsidRDefault="008A73BB" w:rsidP="008A73BB">
      <w:r w:rsidRPr="008A73BB">
        <w:t>i henhold til</w:t>
      </w:r>
      <w:r w:rsidRPr="008A73BB">
        <w:br/>
        <w:t>på grunn av</w:t>
      </w:r>
      <w:r w:rsidRPr="008A73BB">
        <w:br/>
        <w:t>som følge av</w:t>
      </w:r>
      <w:r w:rsidRPr="008A73BB">
        <w:br/>
      </w:r>
      <w:proofErr w:type="spellStart"/>
      <w:r w:rsidRPr="008A73BB">
        <w:t>av</w:t>
      </w:r>
      <w:proofErr w:type="spellEnd"/>
      <w:r w:rsidRPr="008A73BB">
        <w:t xml:space="preserve"> hensyn til sikkerhet</w:t>
      </w:r>
      <w:r w:rsidRPr="008A73BB">
        <w:br/>
        <w:t>etter vurdering</w:t>
      </w:r>
    </w:p>
    <w:p w14:paraId="3A7B8F36" w14:textId="77777777" w:rsidR="008A73BB" w:rsidRDefault="008A73BB" w:rsidP="008A73BB">
      <w:pPr>
        <w:rPr>
          <w:b/>
          <w:bCs/>
        </w:rPr>
      </w:pPr>
    </w:p>
    <w:p w14:paraId="5EAC557D" w14:textId="77777777" w:rsidR="008A73BB" w:rsidRDefault="008A73BB" w:rsidP="008A73BB">
      <w:pPr>
        <w:rPr>
          <w:b/>
          <w:bCs/>
        </w:rPr>
      </w:pPr>
    </w:p>
    <w:p w14:paraId="2471DC3F" w14:textId="77777777" w:rsidR="008A73BB" w:rsidRDefault="008A73BB" w:rsidP="008A73BB">
      <w:pPr>
        <w:rPr>
          <w:b/>
          <w:bCs/>
        </w:rPr>
      </w:pPr>
    </w:p>
    <w:p w14:paraId="0F68EDC4" w14:textId="77777777" w:rsidR="008A73BB" w:rsidRDefault="008A73BB" w:rsidP="008A73BB">
      <w:pPr>
        <w:rPr>
          <w:b/>
          <w:bCs/>
        </w:rPr>
      </w:pPr>
    </w:p>
    <w:p w14:paraId="1D6AAD62" w14:textId="77777777" w:rsidR="008A73BB" w:rsidRDefault="008A73BB" w:rsidP="008A73BB">
      <w:pPr>
        <w:rPr>
          <w:b/>
          <w:bCs/>
        </w:rPr>
      </w:pPr>
    </w:p>
    <w:p w14:paraId="73E48947" w14:textId="77777777" w:rsidR="008A73BB" w:rsidRDefault="008A73BB" w:rsidP="008A73BB">
      <w:pPr>
        <w:rPr>
          <w:b/>
          <w:bCs/>
        </w:rPr>
      </w:pPr>
    </w:p>
    <w:p w14:paraId="619BA6E2" w14:textId="77777777" w:rsidR="008A73BB" w:rsidRDefault="008A73BB" w:rsidP="008A73BB">
      <w:pPr>
        <w:rPr>
          <w:b/>
          <w:bCs/>
        </w:rPr>
      </w:pPr>
    </w:p>
    <w:p w14:paraId="560A6730" w14:textId="77777777" w:rsidR="008A73BB" w:rsidRDefault="008A73BB" w:rsidP="008A73BB">
      <w:pPr>
        <w:rPr>
          <w:b/>
          <w:bCs/>
        </w:rPr>
      </w:pPr>
    </w:p>
    <w:p w14:paraId="7C2F22AD" w14:textId="2B5E26FC" w:rsidR="008A73BB" w:rsidRPr="008A73BB" w:rsidRDefault="008A73BB" w:rsidP="008A73BB">
      <w:pPr>
        <w:rPr>
          <w:b/>
          <w:bCs/>
        </w:rPr>
      </w:pPr>
      <w:r w:rsidRPr="008A73BB">
        <w:rPr>
          <w:b/>
          <w:bCs/>
        </w:rPr>
        <w:t>Substantiv</w:t>
      </w:r>
    </w:p>
    <w:p w14:paraId="3752543D" w14:textId="77777777" w:rsidR="008A73BB" w:rsidRPr="008A73BB" w:rsidRDefault="008A73BB" w:rsidP="008A73BB">
      <w:r w:rsidRPr="008A73BB">
        <w:t>avvik</w:t>
      </w:r>
      <w:r w:rsidRPr="008A73BB">
        <w:br/>
        <w:t>fremdrift</w:t>
      </w:r>
      <w:r w:rsidRPr="008A73BB">
        <w:br/>
        <w:t>leveranse</w:t>
      </w:r>
      <w:r w:rsidRPr="008A73BB">
        <w:br/>
        <w:t>risiko</w:t>
      </w:r>
      <w:r w:rsidRPr="008A73BB">
        <w:br/>
        <w:t>kontroll</w:t>
      </w:r>
      <w:r w:rsidRPr="008A73BB">
        <w:br/>
        <w:t>dokumentasjon</w:t>
      </w:r>
      <w:r w:rsidRPr="008A73BB">
        <w:br/>
        <w:t>tiltak</w:t>
      </w:r>
      <w:r w:rsidRPr="008A73BB">
        <w:br/>
        <w:t>plan</w:t>
      </w:r>
    </w:p>
    <w:p w14:paraId="51C30804" w14:textId="6C7678B5" w:rsidR="00CF16CC" w:rsidRPr="008A73BB" w:rsidRDefault="00CF16CC">
      <w:pPr>
        <w:rPr>
          <w:b/>
          <w:bCs/>
        </w:rPr>
      </w:pPr>
    </w:p>
    <w:sectPr w:rsidR="00CF16CC" w:rsidRPr="008A73BB" w:rsidSect="008A73BB">
      <w:type w:val="continuous"/>
      <w:pgSz w:w="11906" w:h="16838"/>
      <w:pgMar w:top="1417" w:right="1417" w:bottom="141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5106" w14:textId="77777777" w:rsidR="0034489D" w:rsidRDefault="0034489D" w:rsidP="00E6735B">
      <w:pPr>
        <w:spacing w:after="0" w:line="240" w:lineRule="auto"/>
      </w:pPr>
      <w:r>
        <w:separator/>
      </w:r>
    </w:p>
  </w:endnote>
  <w:endnote w:type="continuationSeparator" w:id="0">
    <w:p w14:paraId="562C6DA7" w14:textId="77777777" w:rsidR="0034489D" w:rsidRDefault="0034489D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4975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3920B7EB" wp14:editId="071C137A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93240" w14:textId="77777777" w:rsidR="0034489D" w:rsidRDefault="0034489D" w:rsidP="00E6735B">
      <w:pPr>
        <w:spacing w:after="0" w:line="240" w:lineRule="auto"/>
      </w:pPr>
      <w:r>
        <w:separator/>
      </w:r>
    </w:p>
  </w:footnote>
  <w:footnote w:type="continuationSeparator" w:id="0">
    <w:p w14:paraId="0199D531" w14:textId="77777777" w:rsidR="0034489D" w:rsidRDefault="0034489D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3654"/>
    <w:multiLevelType w:val="hybridMultilevel"/>
    <w:tmpl w:val="51E677B6"/>
    <w:lvl w:ilvl="0" w:tplc="75E8C7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0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60"/>
    <w:rsid w:val="000E133C"/>
    <w:rsid w:val="00256AA1"/>
    <w:rsid w:val="0034489D"/>
    <w:rsid w:val="004D23F3"/>
    <w:rsid w:val="004D5BDA"/>
    <w:rsid w:val="0079345A"/>
    <w:rsid w:val="008A73BB"/>
    <w:rsid w:val="008B29AD"/>
    <w:rsid w:val="00A07660"/>
    <w:rsid w:val="00A96B70"/>
    <w:rsid w:val="00C0079E"/>
    <w:rsid w:val="00CF16CC"/>
    <w:rsid w:val="00E6735B"/>
    <w:rsid w:val="00E730DD"/>
    <w:rsid w:val="00F2742D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5D22F"/>
  <w15:chartTrackingRefBased/>
  <w15:docId w15:val="{39A39800-7BC6-4CDB-965A-44479031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character" w:styleId="Hyperkobling">
    <w:name w:val="Hyperlink"/>
    <w:basedOn w:val="Standardskriftforavsnitt"/>
    <w:uiPriority w:val="99"/>
    <w:unhideWhenUsed/>
    <w:rsid w:val="008A73B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A7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t@hverdagsnorsk.no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69</TotalTime>
  <Pages>2</Pages>
  <Words>387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2026-03-03T15:55:00Z</dcterms:created>
  <dcterms:modified xsi:type="dcterms:W3CDTF">2026-03-03T17:07:00Z</dcterms:modified>
</cp:coreProperties>
</file>