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C66E" w14:textId="053F96D2" w:rsidR="004D5BDA" w:rsidRPr="00F023BD" w:rsidRDefault="004D5BDA" w:rsidP="004D5BDA">
      <w:pPr>
        <w:pStyle w:val="Overskrift1"/>
        <w:rPr>
          <w:sz w:val="28"/>
          <w:szCs w:val="28"/>
        </w:rPr>
      </w:pPr>
      <w:r w:rsidRPr="00F023BD">
        <w:rPr>
          <w:sz w:val="28"/>
          <w:szCs w:val="28"/>
        </w:rPr>
        <w:t xml:space="preserve">Notater fra Zoomundervisning for </w:t>
      </w:r>
      <w:r w:rsidR="00F023BD" w:rsidRPr="00F023BD">
        <w:rPr>
          <w:sz w:val="28"/>
          <w:szCs w:val="28"/>
        </w:rPr>
        <w:t>Vestby barnehager</w:t>
      </w:r>
      <w:r w:rsidR="00E6735B" w:rsidRPr="00F023BD">
        <w:rPr>
          <w:sz w:val="28"/>
          <w:szCs w:val="28"/>
        </w:rPr>
        <w:t xml:space="preserve"> </w:t>
      </w:r>
      <w:r w:rsidR="00F023BD" w:rsidRPr="00F023BD">
        <w:rPr>
          <w:sz w:val="28"/>
          <w:szCs w:val="28"/>
        </w:rPr>
        <w:t>8. desember 2025</w:t>
      </w:r>
    </w:p>
    <w:p w14:paraId="6217418D" w14:textId="5030986A" w:rsidR="00F65725" w:rsidRDefault="00F023BD">
      <w:pPr>
        <w:rPr>
          <w:b/>
          <w:bCs/>
        </w:rPr>
      </w:pPr>
      <w:r w:rsidRPr="00F023BD">
        <w:rPr>
          <w:b/>
          <w:bCs/>
        </w:rPr>
        <w:t>Modale hjelpeverb</w:t>
      </w:r>
      <w:r w:rsidR="00F65725" w:rsidRPr="00F023BD">
        <w:rPr>
          <w:b/>
          <w:bCs/>
        </w:rPr>
        <w:t xml:space="preserve"> </w:t>
      </w:r>
      <w:r w:rsidR="00F65725" w:rsidRPr="00F023BD">
        <w:rPr>
          <w:b/>
          <w:bCs/>
        </w:rPr>
        <w:tab/>
      </w:r>
      <w:r w:rsidR="00F65725" w:rsidRPr="00F023BD">
        <w:rPr>
          <w:b/>
          <w:bCs/>
        </w:rPr>
        <w:tab/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92"/>
        <w:gridCol w:w="975"/>
        <w:gridCol w:w="1220"/>
        <w:gridCol w:w="2000"/>
      </w:tblGrid>
      <w:tr w:rsidR="00F023BD" w14:paraId="569D44C2" w14:textId="77777777" w:rsidTr="004734FC">
        <w:tc>
          <w:tcPr>
            <w:tcW w:w="0" w:type="auto"/>
            <w:shd w:val="clear" w:color="auto" w:fill="B3E5A1" w:themeFill="accent6" w:themeFillTint="66"/>
          </w:tcPr>
          <w:p w14:paraId="6728837E" w14:textId="77777777" w:rsidR="00F023BD" w:rsidRDefault="00F023BD" w:rsidP="004734FC">
            <w:r>
              <w:t>infinitiv</w:t>
            </w:r>
          </w:p>
        </w:tc>
        <w:tc>
          <w:tcPr>
            <w:tcW w:w="0" w:type="auto"/>
            <w:shd w:val="clear" w:color="auto" w:fill="8DD873" w:themeFill="accent6" w:themeFillTint="99"/>
          </w:tcPr>
          <w:p w14:paraId="18495FF4" w14:textId="77777777" w:rsidR="00F023BD" w:rsidRDefault="00F023BD" w:rsidP="004734FC">
            <w:r>
              <w:t>presens</w:t>
            </w:r>
          </w:p>
        </w:tc>
        <w:tc>
          <w:tcPr>
            <w:tcW w:w="0" w:type="auto"/>
            <w:shd w:val="clear" w:color="auto" w:fill="4C94D8" w:themeFill="text2" w:themeFillTint="80"/>
          </w:tcPr>
          <w:p w14:paraId="51F2CBB0" w14:textId="77777777" w:rsidR="00F023BD" w:rsidRDefault="00F023BD" w:rsidP="004734FC">
            <w:r>
              <w:t>preteritum</w:t>
            </w:r>
          </w:p>
        </w:tc>
        <w:tc>
          <w:tcPr>
            <w:tcW w:w="0" w:type="auto"/>
          </w:tcPr>
          <w:p w14:paraId="6A7CF3AE" w14:textId="77777777" w:rsidR="00F023BD" w:rsidRDefault="00F023BD" w:rsidP="004734FC">
            <w:r>
              <w:t xml:space="preserve">presens perfektum </w:t>
            </w:r>
          </w:p>
        </w:tc>
      </w:tr>
      <w:tr w:rsidR="00F023BD" w14:paraId="727482AF" w14:textId="77777777" w:rsidTr="00F023BD">
        <w:tc>
          <w:tcPr>
            <w:tcW w:w="0" w:type="auto"/>
          </w:tcPr>
          <w:p w14:paraId="1170AFF3" w14:textId="543EDC88" w:rsidR="00F023BD" w:rsidRDefault="00F023BD" w:rsidP="004734FC">
            <w:r>
              <w:t>(å) ville</w:t>
            </w:r>
          </w:p>
        </w:tc>
        <w:tc>
          <w:tcPr>
            <w:tcW w:w="0" w:type="auto"/>
          </w:tcPr>
          <w:p w14:paraId="2B1AA91D" w14:textId="77777777" w:rsidR="00F023BD" w:rsidRDefault="00F023B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vil</w:t>
            </w:r>
          </w:p>
        </w:tc>
        <w:tc>
          <w:tcPr>
            <w:tcW w:w="0" w:type="auto"/>
          </w:tcPr>
          <w:p w14:paraId="38D67AFA" w14:textId="77777777" w:rsidR="00F023BD" w:rsidRDefault="00F023BD" w:rsidP="004734FC">
            <w:r>
              <w:t>ville</w:t>
            </w:r>
          </w:p>
        </w:tc>
        <w:tc>
          <w:tcPr>
            <w:tcW w:w="0" w:type="auto"/>
          </w:tcPr>
          <w:p w14:paraId="1738A090" w14:textId="757DEA11" w:rsidR="00F023BD" w:rsidRDefault="00F023BD" w:rsidP="004734FC">
            <w:r>
              <w:t>har villet</w:t>
            </w:r>
          </w:p>
        </w:tc>
      </w:tr>
      <w:tr w:rsidR="00F023BD" w14:paraId="437D10B4" w14:textId="77777777" w:rsidTr="00F023BD">
        <w:tc>
          <w:tcPr>
            <w:tcW w:w="0" w:type="auto"/>
          </w:tcPr>
          <w:p w14:paraId="422DF9EC" w14:textId="75A0537F" w:rsidR="00F023BD" w:rsidRDefault="00F023BD" w:rsidP="004734FC">
            <w:r>
              <w:t>(å)</w:t>
            </w:r>
            <w:r>
              <w:t xml:space="preserve"> skulle</w:t>
            </w:r>
          </w:p>
        </w:tc>
        <w:tc>
          <w:tcPr>
            <w:tcW w:w="0" w:type="auto"/>
          </w:tcPr>
          <w:p w14:paraId="78D9A60D" w14:textId="2BAD6CCD" w:rsidR="00F023BD" w:rsidRDefault="00F023B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skal</w:t>
            </w:r>
          </w:p>
        </w:tc>
        <w:tc>
          <w:tcPr>
            <w:tcW w:w="0" w:type="auto"/>
          </w:tcPr>
          <w:p w14:paraId="50C44053" w14:textId="59E33E31" w:rsidR="00F023BD" w:rsidRDefault="00F023BD" w:rsidP="004734FC">
            <w:r>
              <w:t>skulle</w:t>
            </w:r>
          </w:p>
        </w:tc>
        <w:tc>
          <w:tcPr>
            <w:tcW w:w="0" w:type="auto"/>
          </w:tcPr>
          <w:p w14:paraId="13E496E2" w14:textId="40967873" w:rsidR="00F023BD" w:rsidRDefault="00F023BD" w:rsidP="004734FC">
            <w:r>
              <w:t>har skullet</w:t>
            </w:r>
          </w:p>
        </w:tc>
      </w:tr>
      <w:tr w:rsidR="00F023BD" w14:paraId="6F714EB8" w14:textId="77777777" w:rsidTr="00F023BD">
        <w:tc>
          <w:tcPr>
            <w:tcW w:w="0" w:type="auto"/>
          </w:tcPr>
          <w:p w14:paraId="05B1FBEC" w14:textId="66838EEC" w:rsidR="00F023BD" w:rsidRDefault="00F023BD" w:rsidP="004734FC">
            <w:r>
              <w:t>(å)</w:t>
            </w:r>
            <w:r>
              <w:t xml:space="preserve"> burde</w:t>
            </w:r>
          </w:p>
        </w:tc>
        <w:tc>
          <w:tcPr>
            <w:tcW w:w="0" w:type="auto"/>
          </w:tcPr>
          <w:p w14:paraId="181A4CCD" w14:textId="62C27544" w:rsidR="00F023BD" w:rsidRDefault="00F023B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bør</w:t>
            </w:r>
          </w:p>
        </w:tc>
        <w:tc>
          <w:tcPr>
            <w:tcW w:w="0" w:type="auto"/>
          </w:tcPr>
          <w:p w14:paraId="44011390" w14:textId="25BEF029" w:rsidR="00F023BD" w:rsidRDefault="00F023BD" w:rsidP="004734FC">
            <w:r>
              <w:t>burde</w:t>
            </w:r>
          </w:p>
        </w:tc>
        <w:tc>
          <w:tcPr>
            <w:tcW w:w="0" w:type="auto"/>
          </w:tcPr>
          <w:p w14:paraId="785852E7" w14:textId="77037F7F" w:rsidR="00F023BD" w:rsidRDefault="00F023BD" w:rsidP="004734FC">
            <w:r>
              <w:t>har burdet</w:t>
            </w:r>
          </w:p>
        </w:tc>
      </w:tr>
      <w:tr w:rsidR="00F023BD" w14:paraId="65FB3486" w14:textId="77777777" w:rsidTr="00F023BD">
        <w:tc>
          <w:tcPr>
            <w:tcW w:w="0" w:type="auto"/>
          </w:tcPr>
          <w:p w14:paraId="0C74F0B3" w14:textId="72EB4F77" w:rsidR="00F023BD" w:rsidRDefault="00F023BD" w:rsidP="004734FC">
            <w:r>
              <w:t>(å) kunne</w:t>
            </w:r>
          </w:p>
        </w:tc>
        <w:tc>
          <w:tcPr>
            <w:tcW w:w="0" w:type="auto"/>
          </w:tcPr>
          <w:p w14:paraId="7D42B6A6" w14:textId="4C17322B" w:rsidR="00F023BD" w:rsidRDefault="00F023B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kan</w:t>
            </w:r>
          </w:p>
        </w:tc>
        <w:tc>
          <w:tcPr>
            <w:tcW w:w="0" w:type="auto"/>
          </w:tcPr>
          <w:p w14:paraId="03660448" w14:textId="7D0E0F9A" w:rsidR="00F023BD" w:rsidRDefault="00F023BD" w:rsidP="004734FC">
            <w:r>
              <w:t>kunne</w:t>
            </w:r>
          </w:p>
        </w:tc>
        <w:tc>
          <w:tcPr>
            <w:tcW w:w="0" w:type="auto"/>
          </w:tcPr>
          <w:p w14:paraId="7BBEE8F0" w14:textId="1BB03C66" w:rsidR="00F023BD" w:rsidRDefault="00F023BD" w:rsidP="004734FC">
            <w:r>
              <w:t>har kunnet</w:t>
            </w:r>
          </w:p>
        </w:tc>
      </w:tr>
      <w:tr w:rsidR="00F023BD" w14:paraId="5A4FC92C" w14:textId="77777777" w:rsidTr="00F023BD">
        <w:tc>
          <w:tcPr>
            <w:tcW w:w="0" w:type="auto"/>
          </w:tcPr>
          <w:p w14:paraId="422E9A91" w14:textId="0004ED0B" w:rsidR="00F023BD" w:rsidRDefault="00F023BD" w:rsidP="004734FC">
            <w:r>
              <w:t>(å) måtte</w:t>
            </w:r>
          </w:p>
        </w:tc>
        <w:tc>
          <w:tcPr>
            <w:tcW w:w="0" w:type="auto"/>
          </w:tcPr>
          <w:p w14:paraId="10EC913C" w14:textId="0BE66C2D" w:rsidR="00F023BD" w:rsidRDefault="00F023B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må</w:t>
            </w:r>
          </w:p>
        </w:tc>
        <w:tc>
          <w:tcPr>
            <w:tcW w:w="0" w:type="auto"/>
          </w:tcPr>
          <w:p w14:paraId="5E8C5521" w14:textId="18807E2E" w:rsidR="00F023BD" w:rsidRDefault="00F023BD" w:rsidP="004734FC">
            <w:r>
              <w:t>måtte</w:t>
            </w:r>
          </w:p>
        </w:tc>
        <w:tc>
          <w:tcPr>
            <w:tcW w:w="0" w:type="auto"/>
          </w:tcPr>
          <w:p w14:paraId="48AAC4E1" w14:textId="7244B069" w:rsidR="00F023BD" w:rsidRDefault="00F023BD" w:rsidP="004734FC">
            <w:r>
              <w:t>har måttet</w:t>
            </w:r>
          </w:p>
        </w:tc>
      </w:tr>
    </w:tbl>
    <w:p w14:paraId="0BD253AE" w14:textId="50C7B37D" w:rsidR="00D473DE" w:rsidRDefault="00F023BD" w:rsidP="00D473DE">
      <w:r>
        <w:t xml:space="preserve">Når vi </w:t>
      </w:r>
      <w:r w:rsidRPr="00E74FB1">
        <w:rPr>
          <w:b/>
          <w:bCs/>
        </w:rPr>
        <w:t>bruker</w:t>
      </w:r>
      <w:r>
        <w:t xml:space="preserve"> </w:t>
      </w:r>
      <w:r w:rsidRPr="00E74FB1">
        <w:rPr>
          <w:b/>
          <w:bCs/>
        </w:rPr>
        <w:t xml:space="preserve">modale </w:t>
      </w:r>
      <w:proofErr w:type="gramStart"/>
      <w:r w:rsidRPr="00E74FB1">
        <w:rPr>
          <w:b/>
          <w:bCs/>
        </w:rPr>
        <w:t>hjelpeverb</w:t>
      </w:r>
      <w:proofErr w:type="gramEnd"/>
      <w:r>
        <w:t xml:space="preserve"> skal verb nummer to alltid stå i infinitiv UTEN «å» foran. </w:t>
      </w:r>
      <w:r>
        <w:br/>
      </w:r>
      <w:proofErr w:type="gramStart"/>
      <w:r>
        <w:t>Alle andre verb</w:t>
      </w:r>
      <w:proofErr w:type="gramEnd"/>
      <w:r>
        <w:t xml:space="preserve"> på plass nummer to krever at det andre verbet skal skrives i infinitiv MED å foran. </w:t>
      </w:r>
      <w:r w:rsidR="00D473DE">
        <w:br/>
      </w:r>
      <w:r w:rsidR="00D473DE">
        <w:br/>
      </w:r>
      <w:r w:rsidR="00D473DE" w:rsidRPr="00035C8B">
        <w:rPr>
          <w:b/>
          <w:bCs/>
        </w:rPr>
        <w:t>Skal:</w:t>
      </w:r>
      <w:r w:rsidR="00D473DE">
        <w:rPr>
          <w:b/>
          <w:bCs/>
        </w:rPr>
        <w:t xml:space="preserve"> </w:t>
      </w:r>
      <w:r w:rsidR="00D473DE">
        <w:rPr>
          <w:b/>
          <w:bCs/>
        </w:rPr>
        <w:tab/>
      </w:r>
      <w:r w:rsidR="00D473DE" w:rsidRPr="00035C8B">
        <w:t>Vi forteller om noe som er bestemt om fremtida.</w:t>
      </w:r>
      <w:r w:rsidR="00D473DE">
        <w:rPr>
          <w:b/>
          <w:bCs/>
        </w:rPr>
        <w:t xml:space="preserve"> </w:t>
      </w:r>
      <w:r w:rsidR="00D473DE">
        <w:rPr>
          <w:b/>
          <w:bCs/>
        </w:rPr>
        <w:tab/>
      </w:r>
      <w:r w:rsidR="00D473DE">
        <w:rPr>
          <w:b/>
          <w:bCs/>
        </w:rPr>
        <w:br/>
      </w:r>
      <w:r w:rsidR="00D473DE">
        <w:rPr>
          <w:b/>
          <w:bCs/>
        </w:rPr>
        <w:t xml:space="preserve"> </w:t>
      </w:r>
      <w:r w:rsidR="00D473DE">
        <w:rPr>
          <w:b/>
          <w:bCs/>
        </w:rPr>
        <w:tab/>
      </w:r>
      <w:r w:rsidR="00D473DE">
        <w:rPr>
          <w:b/>
          <w:bCs/>
        </w:rPr>
        <w:t xml:space="preserve">F. eks. </w:t>
      </w:r>
      <w:r w:rsidR="00D473DE">
        <w:rPr>
          <w:b/>
          <w:bCs/>
        </w:rPr>
        <w:tab/>
      </w:r>
      <w:r w:rsidR="00D473DE">
        <w:t xml:space="preserve">Jeg skal kjøre til Oslo på fredag. </w:t>
      </w:r>
      <w:r w:rsidR="00D473DE">
        <w:br/>
      </w:r>
      <w:r w:rsidR="00D473DE">
        <w:tab/>
      </w:r>
      <w:r w:rsidR="00C86977">
        <w:t xml:space="preserve">                </w:t>
      </w:r>
      <w:r w:rsidR="00D473DE">
        <w:t xml:space="preserve">Jeg skal spise middag nå. </w:t>
      </w:r>
      <w:r w:rsidR="00D473DE">
        <w:br/>
      </w:r>
      <w:r w:rsidR="00D473DE">
        <w:tab/>
      </w:r>
      <w:r w:rsidR="00D473DE">
        <w:tab/>
        <w:t xml:space="preserve">Hun skal til tannlegen i dag. </w:t>
      </w:r>
      <w:r w:rsidR="00D473DE">
        <w:br/>
      </w:r>
      <w:r w:rsidR="00D473DE">
        <w:br/>
      </w:r>
      <w:r w:rsidR="00D473DE" w:rsidRPr="00035C8B">
        <w:rPr>
          <w:b/>
          <w:bCs/>
        </w:rPr>
        <w:t>Kan:</w:t>
      </w:r>
      <w:r w:rsidR="00D473DE">
        <w:rPr>
          <w:b/>
          <w:bCs/>
        </w:rPr>
        <w:tab/>
      </w:r>
      <w:r w:rsidR="00D473DE">
        <w:t xml:space="preserve">Vi forteller om noe en klarer, eller kan, noe som er mulig å gjøre. </w:t>
      </w:r>
      <w:r w:rsidR="00D473DE">
        <w:br/>
      </w:r>
      <w:r w:rsidR="00D473DE">
        <w:t xml:space="preserve"> </w:t>
      </w:r>
      <w:r w:rsidR="00D473DE">
        <w:tab/>
      </w:r>
      <w:r w:rsidR="00D473DE" w:rsidRPr="001962B2">
        <w:rPr>
          <w:b/>
          <w:bCs/>
        </w:rPr>
        <w:t>F. eks.</w:t>
      </w:r>
      <w:r w:rsidR="00D473DE" w:rsidRPr="001962B2">
        <w:tab/>
        <w:t xml:space="preserve">Jeg kan snakke norsk. </w:t>
      </w:r>
      <w:r w:rsidR="00D473DE" w:rsidRPr="001962B2">
        <w:br/>
      </w:r>
      <w:r w:rsidR="00D473DE">
        <w:t xml:space="preserve">                                </w:t>
      </w:r>
      <w:r w:rsidR="00D473DE" w:rsidRPr="00D473DE">
        <w:t xml:space="preserve">Jeg kan spille gitar. </w:t>
      </w:r>
      <w:r w:rsidR="00D473DE" w:rsidRPr="00D473DE">
        <w:br/>
      </w:r>
      <w:r w:rsidR="00D473DE">
        <w:t xml:space="preserve">                                </w:t>
      </w:r>
      <w:r w:rsidR="00D473DE" w:rsidRPr="00482F59">
        <w:t>Et helikopter kan fly.</w:t>
      </w:r>
      <w:r w:rsidR="00D473DE">
        <w:br/>
      </w:r>
      <w:r w:rsidR="00D473DE">
        <w:br/>
      </w:r>
      <w:r w:rsidR="00D473DE" w:rsidRPr="00482F59">
        <w:rPr>
          <w:b/>
          <w:bCs/>
        </w:rPr>
        <w:t>Vil:</w:t>
      </w:r>
      <w:r w:rsidR="00D473DE" w:rsidRPr="00482F59">
        <w:rPr>
          <w:b/>
          <w:bCs/>
        </w:rPr>
        <w:tab/>
      </w:r>
      <w:r w:rsidR="00D473DE" w:rsidRPr="00482F59">
        <w:t xml:space="preserve">Vi forteller om noe en har lyst til. Man </w:t>
      </w:r>
      <w:hyperlink r:id="rId7" w:history="1">
        <w:r w:rsidR="00D473DE" w:rsidRPr="00D473DE">
          <w:rPr>
            <w:rStyle w:val="Hyperkobling"/>
          </w:rPr>
          <w:t>forteller</w:t>
        </w:r>
      </w:hyperlink>
      <w:r w:rsidR="00D473DE" w:rsidRPr="00482F59">
        <w:t xml:space="preserve"> om et ønske.  </w:t>
      </w:r>
      <w:r w:rsidR="00D473DE">
        <w:br/>
      </w:r>
      <w:r w:rsidR="00D473DE">
        <w:tab/>
      </w:r>
      <w:r w:rsidR="00D473DE" w:rsidRPr="00482F59">
        <w:rPr>
          <w:b/>
          <w:bCs/>
        </w:rPr>
        <w:t>E. eks.</w:t>
      </w:r>
      <w:r w:rsidR="00D473DE">
        <w:t xml:space="preserve"> </w:t>
      </w:r>
      <w:r w:rsidR="00D473DE">
        <w:tab/>
        <w:t xml:space="preserve">Jeg vil ha en kopp kaffe. </w:t>
      </w:r>
      <w:r w:rsidR="00D473DE">
        <w:br/>
      </w:r>
      <w:r w:rsidR="00D473DE">
        <w:t xml:space="preserve">                                </w:t>
      </w:r>
      <w:r w:rsidR="00D473DE">
        <w:t xml:space="preserve">Jeg vil ha en ny bil. </w:t>
      </w:r>
      <w:r w:rsidR="00D473DE">
        <w:br/>
      </w:r>
      <w:r w:rsidR="00D473DE">
        <w:t xml:space="preserve">                                </w:t>
      </w:r>
      <w:r w:rsidR="00D473DE">
        <w:t xml:space="preserve">Jeg vil ha ferie. </w:t>
      </w:r>
      <w:r w:rsidR="00D473DE">
        <w:br/>
      </w:r>
      <w:r w:rsidR="00D473DE">
        <w:br/>
      </w:r>
      <w:r w:rsidR="00D473DE" w:rsidRPr="001962B2">
        <w:rPr>
          <w:b/>
          <w:bCs/>
        </w:rPr>
        <w:t>Må:</w:t>
      </w:r>
      <w:r w:rsidR="00D473DE">
        <w:rPr>
          <w:b/>
          <w:bCs/>
        </w:rPr>
        <w:tab/>
      </w:r>
      <w:r w:rsidR="00D473DE" w:rsidRPr="001962B2">
        <w:t>Vi forteller om noe man er nødt til å gjøre.</w:t>
      </w:r>
      <w:r w:rsidR="00D473DE">
        <w:t xml:space="preserve"> </w:t>
      </w:r>
      <w:r w:rsidR="00D473DE" w:rsidRPr="001962B2">
        <w:rPr>
          <w:lang w:val="en-US"/>
        </w:rPr>
        <w:t>Det e</w:t>
      </w:r>
      <w:r w:rsidR="00D473DE">
        <w:rPr>
          <w:lang w:val="en-US"/>
        </w:rPr>
        <w:t xml:space="preserve">r </w:t>
      </w:r>
      <w:proofErr w:type="spellStart"/>
      <w:r w:rsidR="00D473DE">
        <w:rPr>
          <w:lang w:val="en-US"/>
        </w:rPr>
        <w:t>en</w:t>
      </w:r>
      <w:proofErr w:type="spellEnd"/>
      <w:r w:rsidR="00D473DE">
        <w:rPr>
          <w:lang w:val="en-US"/>
        </w:rPr>
        <w:t xml:space="preserve"> </w:t>
      </w:r>
      <w:proofErr w:type="spellStart"/>
      <w:r w:rsidR="00D473DE">
        <w:rPr>
          <w:lang w:val="en-US"/>
        </w:rPr>
        <w:t>obligasjon</w:t>
      </w:r>
      <w:proofErr w:type="spellEnd"/>
      <w:r w:rsidR="00D473DE">
        <w:rPr>
          <w:lang w:val="en-US"/>
        </w:rPr>
        <w:t>/</w:t>
      </w:r>
      <w:proofErr w:type="spellStart"/>
      <w:r w:rsidR="00D473DE">
        <w:rPr>
          <w:lang w:val="en-US"/>
        </w:rPr>
        <w:t>plikt</w:t>
      </w:r>
      <w:proofErr w:type="spellEnd"/>
      <w:r w:rsidR="00D473DE">
        <w:rPr>
          <w:lang w:val="en-US"/>
        </w:rPr>
        <w:t>.</w:t>
      </w:r>
      <w:r w:rsidR="00D473DE">
        <w:rPr>
          <w:lang w:val="en-US"/>
        </w:rPr>
        <w:br/>
      </w:r>
      <w:r w:rsidR="00D473DE">
        <w:tab/>
      </w:r>
      <w:r w:rsidR="00D473DE" w:rsidRPr="00482F59">
        <w:rPr>
          <w:b/>
          <w:bCs/>
        </w:rPr>
        <w:t>E. eks.</w:t>
      </w:r>
      <w:r w:rsidR="00D473DE">
        <w:rPr>
          <w:b/>
          <w:bCs/>
        </w:rPr>
        <w:t xml:space="preserve">  </w:t>
      </w:r>
      <w:r w:rsidR="00D473DE" w:rsidRPr="001962B2">
        <w:t>Vi må sp</w:t>
      </w:r>
      <w:r w:rsidR="00D473DE">
        <w:t xml:space="preserve">ise hver dag. </w:t>
      </w:r>
      <w:r w:rsidR="00D473DE" w:rsidRPr="001962B2">
        <w:rPr>
          <w:b/>
          <w:bCs/>
        </w:rPr>
        <w:tab/>
      </w:r>
      <w:r w:rsidR="00D473DE">
        <w:rPr>
          <w:b/>
          <w:bCs/>
        </w:rPr>
        <w:br/>
        <w:t xml:space="preserve">                                </w:t>
      </w:r>
      <w:r w:rsidR="00D473DE" w:rsidRPr="001962B2">
        <w:t>Du må reise på butikken før den stenger.</w:t>
      </w:r>
      <w:r w:rsidR="00D473DE">
        <w:br/>
        <w:t xml:space="preserve">                                </w:t>
      </w:r>
      <w:r w:rsidR="00D473DE">
        <w:t>Du må gå på skolen.</w:t>
      </w:r>
      <w:r w:rsidR="00D473DE">
        <w:br/>
      </w:r>
    </w:p>
    <w:p w14:paraId="0E29275E" w14:textId="77777777" w:rsidR="00C86977" w:rsidRDefault="00D473DE" w:rsidP="00D473DE">
      <w:r w:rsidRPr="00D473DE">
        <w:rPr>
          <w:b/>
          <w:bCs/>
        </w:rPr>
        <w:t xml:space="preserve">Bør: </w:t>
      </w:r>
      <w:r>
        <w:rPr>
          <w:b/>
          <w:bCs/>
        </w:rPr>
        <w:tab/>
      </w:r>
      <w:r w:rsidRPr="001962B2">
        <w:t>Vi gir noen et råd.</w:t>
      </w:r>
    </w:p>
    <w:p w14:paraId="4D7E91DF" w14:textId="2BE6EDB7" w:rsidR="00D473DE" w:rsidRPr="00C86977" w:rsidRDefault="00C86977" w:rsidP="00C86977">
      <w:pPr>
        <w:ind w:left="705"/>
      </w:pPr>
      <w:r w:rsidRPr="00482F59">
        <w:rPr>
          <w:b/>
          <w:bCs/>
        </w:rPr>
        <w:t>E. eks.</w:t>
      </w:r>
      <w:r>
        <w:rPr>
          <w:b/>
          <w:bCs/>
        </w:rPr>
        <w:t xml:space="preserve">  </w:t>
      </w:r>
      <w:r w:rsidRPr="001962B2">
        <w:t>Du bør begynne å trene.</w:t>
      </w:r>
      <w:r>
        <w:br/>
        <w:t xml:space="preserve">                </w:t>
      </w:r>
      <w:r>
        <w:t xml:space="preserve">Svenn bør slanke </w:t>
      </w:r>
      <w:r>
        <w:t>seg.</w:t>
      </w:r>
      <w:r>
        <w:br/>
        <w:t xml:space="preserve">                </w:t>
      </w:r>
      <w:r>
        <w:t>Du bør ta en pause nå.</w:t>
      </w:r>
      <w:r>
        <w:br/>
      </w:r>
      <w:r>
        <w:br/>
        <w:t xml:space="preserve">                                 </w:t>
      </w:r>
      <w:r w:rsidR="00D473DE" w:rsidRPr="00D473DE">
        <w:rPr>
          <w:b/>
          <w:bCs/>
        </w:rPr>
        <w:br/>
      </w:r>
      <w:r w:rsidR="00D473DE" w:rsidRPr="00D473DE">
        <w:rPr>
          <w:b/>
          <w:bCs/>
        </w:rPr>
        <w:br/>
      </w:r>
      <w:r w:rsidR="00D473DE" w:rsidRPr="00D473DE">
        <w:rPr>
          <w:b/>
          <w:bCs/>
        </w:rPr>
        <w:tab/>
      </w:r>
      <w:r w:rsidR="00D473DE" w:rsidRPr="00D473DE">
        <w:rPr>
          <w:b/>
          <w:bCs/>
        </w:rPr>
        <w:tab/>
      </w:r>
    </w:p>
    <w:p w14:paraId="7B51A50E" w14:textId="0BAEEC29" w:rsidR="00D473DE" w:rsidRPr="00D473DE" w:rsidRDefault="00D473DE" w:rsidP="00D473DE"/>
    <w:p w14:paraId="7541968E" w14:textId="06360D4A" w:rsidR="00D473DE" w:rsidRDefault="00D473DE" w:rsidP="00D473DE"/>
    <w:p w14:paraId="5D355A7B" w14:textId="7039C5EF" w:rsidR="00F023BD" w:rsidRDefault="00D473DE" w:rsidP="00F023BD">
      <w:r>
        <w:br/>
      </w:r>
      <w:r>
        <w:br/>
      </w:r>
      <w:r w:rsidR="0069557D">
        <w:lastRenderedPageBreak/>
        <w:br/>
      </w:r>
      <w:r w:rsidR="0069557D">
        <w:br/>
      </w:r>
      <w:r w:rsidR="0069557D" w:rsidRPr="0069557D">
        <w:rPr>
          <w:rStyle w:val="Overskrift2Tegn"/>
        </w:rPr>
        <w:t>Modale verb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887"/>
        <w:gridCol w:w="789"/>
        <w:gridCol w:w="1887"/>
        <w:gridCol w:w="1273"/>
        <w:gridCol w:w="1800"/>
      </w:tblGrid>
      <w:tr w:rsidR="00F023BD" w:rsidRPr="00E74FB1" w14:paraId="2504C537" w14:textId="77777777" w:rsidTr="004734FC">
        <w:tc>
          <w:tcPr>
            <w:tcW w:w="0" w:type="auto"/>
            <w:shd w:val="clear" w:color="auto" w:fill="F6C5AC" w:themeFill="accent2" w:themeFillTint="66"/>
          </w:tcPr>
          <w:p w14:paraId="7E5B1CFF" w14:textId="77777777" w:rsidR="00F023BD" w:rsidRPr="00E74FB1" w:rsidRDefault="00F023B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08746265" w14:textId="77777777" w:rsidR="00F023BD" w:rsidRPr="00E74FB1" w:rsidRDefault="00F023B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73EF64A0" w14:textId="77777777" w:rsidR="00F023BD" w:rsidRPr="00E74FB1" w:rsidRDefault="00F023B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41F44736" w14:textId="77777777" w:rsidR="00F023BD" w:rsidRPr="00E74FB1" w:rsidRDefault="00F023B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535CAA79" w14:textId="77777777" w:rsidR="00F023BD" w:rsidRPr="00E74FB1" w:rsidRDefault="00F023B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F023BD" w14:paraId="6781A075" w14:textId="77777777" w:rsidTr="0069557D">
        <w:trPr>
          <w:trHeight w:val="581"/>
        </w:trPr>
        <w:tc>
          <w:tcPr>
            <w:tcW w:w="0" w:type="auto"/>
            <w:shd w:val="clear" w:color="auto" w:fill="F6C5AC" w:themeFill="accent2" w:themeFillTint="66"/>
          </w:tcPr>
          <w:p w14:paraId="430E9FFA" w14:textId="77777777" w:rsidR="00F023BD" w:rsidRDefault="00F023BD" w:rsidP="004734FC">
            <w:proofErr w:type="spellStart"/>
            <w:r w:rsidRPr="00F023BD">
              <w:rPr>
                <w:b/>
                <w:bCs/>
              </w:rPr>
              <w:t>Forfelt</w:t>
            </w:r>
            <w:proofErr w:type="spellEnd"/>
            <w:r>
              <w:br/>
              <w:t>Subjekt/Adverbial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231C2139" w14:textId="1E3012F1" w:rsidR="00F023BD" w:rsidRDefault="00F023BD" w:rsidP="004734FC">
            <w:r>
              <w:br/>
            </w:r>
            <w:r>
              <w:t>verb 1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093354A9" w14:textId="77777777" w:rsidR="00F023BD" w:rsidRDefault="00F023BD" w:rsidP="004734FC">
            <w:r w:rsidRPr="00F023BD">
              <w:rPr>
                <w:b/>
                <w:bCs/>
              </w:rPr>
              <w:t>Midtfelt</w:t>
            </w:r>
            <w:r>
              <w:br/>
              <w:t>Subjekt/Adverbial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11439FC7" w14:textId="7E53C5F2" w:rsidR="00F023BD" w:rsidRDefault="00F023BD" w:rsidP="004734FC">
            <w:r>
              <w:br/>
            </w:r>
            <w:r>
              <w:t>verb 2</w:t>
            </w:r>
          </w:p>
        </w:tc>
        <w:tc>
          <w:tcPr>
            <w:tcW w:w="0" w:type="auto"/>
            <w:shd w:val="clear" w:color="auto" w:fill="F6C5AC" w:themeFill="accent2" w:themeFillTint="66"/>
          </w:tcPr>
          <w:p w14:paraId="6A555A99" w14:textId="77777777" w:rsidR="00F023BD" w:rsidRDefault="00F023BD" w:rsidP="004734FC">
            <w:r w:rsidRPr="00F023BD">
              <w:rPr>
                <w:b/>
                <w:bCs/>
              </w:rPr>
              <w:t>Sluttfelt</w:t>
            </w:r>
            <w:r>
              <w:br/>
              <w:t>Objekt/Adverbial</w:t>
            </w:r>
          </w:p>
        </w:tc>
      </w:tr>
      <w:tr w:rsidR="00F023BD" w14:paraId="17C75ABE" w14:textId="77777777" w:rsidTr="00F023BD">
        <w:tc>
          <w:tcPr>
            <w:tcW w:w="0" w:type="auto"/>
          </w:tcPr>
          <w:p w14:paraId="345AE085" w14:textId="7ADC2119" w:rsidR="00F023BD" w:rsidRPr="00F023BD" w:rsidRDefault="00F023B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Jeg</w:t>
            </w:r>
          </w:p>
        </w:tc>
        <w:tc>
          <w:tcPr>
            <w:tcW w:w="0" w:type="auto"/>
          </w:tcPr>
          <w:p w14:paraId="1D640F0F" w14:textId="3482D598" w:rsidR="00F023BD" w:rsidRPr="00F023BD" w:rsidRDefault="00F023BD" w:rsidP="00F023BD">
            <w:pPr>
              <w:jc w:val="center"/>
              <w:rPr>
                <w:b/>
                <w:bCs/>
              </w:rPr>
            </w:pPr>
            <w:r w:rsidRPr="00F023BD">
              <w:rPr>
                <w:b/>
                <w:bCs/>
              </w:rPr>
              <w:t>kan</w:t>
            </w:r>
          </w:p>
        </w:tc>
        <w:tc>
          <w:tcPr>
            <w:tcW w:w="0" w:type="auto"/>
          </w:tcPr>
          <w:p w14:paraId="22A26388" w14:textId="77777777" w:rsidR="00F023BD" w:rsidRDefault="00F023BD" w:rsidP="00F023BD">
            <w:pPr>
              <w:jc w:val="center"/>
            </w:pPr>
          </w:p>
        </w:tc>
        <w:tc>
          <w:tcPr>
            <w:tcW w:w="0" w:type="auto"/>
          </w:tcPr>
          <w:p w14:paraId="4AD10AE8" w14:textId="3C702622" w:rsidR="00F023BD" w:rsidRDefault="00F023BD" w:rsidP="00F023BD">
            <w:pPr>
              <w:jc w:val="center"/>
            </w:pPr>
            <w:r>
              <w:t>snakke</w:t>
            </w:r>
          </w:p>
        </w:tc>
        <w:tc>
          <w:tcPr>
            <w:tcW w:w="0" w:type="auto"/>
          </w:tcPr>
          <w:p w14:paraId="509C5074" w14:textId="5F20ED30" w:rsidR="00F023BD" w:rsidRDefault="00F023BD" w:rsidP="00F023BD">
            <w:pPr>
              <w:jc w:val="center"/>
            </w:pPr>
            <w:r>
              <w:t>litt norsk</w:t>
            </w:r>
          </w:p>
        </w:tc>
      </w:tr>
      <w:tr w:rsidR="00F023BD" w14:paraId="2CDE4697" w14:textId="77777777" w:rsidTr="00F023BD">
        <w:tc>
          <w:tcPr>
            <w:tcW w:w="0" w:type="auto"/>
          </w:tcPr>
          <w:p w14:paraId="00537379" w14:textId="1620ABCE" w:rsidR="00F023BD" w:rsidRDefault="00F023B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Jeg</w:t>
            </w:r>
          </w:p>
        </w:tc>
        <w:tc>
          <w:tcPr>
            <w:tcW w:w="0" w:type="auto"/>
          </w:tcPr>
          <w:p w14:paraId="1C81A461" w14:textId="56566F05" w:rsidR="00F023BD" w:rsidRPr="00F023BD" w:rsidRDefault="00F023B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skal </w:t>
            </w:r>
          </w:p>
        </w:tc>
        <w:tc>
          <w:tcPr>
            <w:tcW w:w="0" w:type="auto"/>
          </w:tcPr>
          <w:p w14:paraId="348BD24A" w14:textId="77777777" w:rsidR="00F023BD" w:rsidRDefault="00F023BD" w:rsidP="00F023BD">
            <w:pPr>
              <w:jc w:val="center"/>
            </w:pPr>
          </w:p>
        </w:tc>
        <w:tc>
          <w:tcPr>
            <w:tcW w:w="0" w:type="auto"/>
          </w:tcPr>
          <w:p w14:paraId="730F39D2" w14:textId="5D69288A" w:rsidR="00F023BD" w:rsidRDefault="00F023BD" w:rsidP="00F023BD">
            <w:pPr>
              <w:jc w:val="center"/>
            </w:pPr>
            <w:r>
              <w:t>ha</w:t>
            </w:r>
          </w:p>
        </w:tc>
        <w:tc>
          <w:tcPr>
            <w:tcW w:w="0" w:type="auto"/>
          </w:tcPr>
          <w:p w14:paraId="2A2A1E6F" w14:textId="2DB99268" w:rsidR="00F023BD" w:rsidRDefault="00F023BD" w:rsidP="00F023BD">
            <w:pPr>
              <w:jc w:val="center"/>
            </w:pPr>
            <w:r>
              <w:t xml:space="preserve">fri i morgen. </w:t>
            </w:r>
          </w:p>
        </w:tc>
      </w:tr>
      <w:tr w:rsidR="0069557D" w14:paraId="0239D72E" w14:textId="77777777" w:rsidTr="00F023BD">
        <w:tc>
          <w:tcPr>
            <w:tcW w:w="0" w:type="auto"/>
          </w:tcPr>
          <w:p w14:paraId="2000B04F" w14:textId="5A4BD698" w:rsidR="0069557D" w:rsidRDefault="0069557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Jeg</w:t>
            </w:r>
          </w:p>
        </w:tc>
        <w:tc>
          <w:tcPr>
            <w:tcW w:w="0" w:type="auto"/>
          </w:tcPr>
          <w:p w14:paraId="55787A53" w14:textId="01BF04FC" w:rsidR="0069557D" w:rsidRDefault="0069557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vil</w:t>
            </w:r>
          </w:p>
        </w:tc>
        <w:tc>
          <w:tcPr>
            <w:tcW w:w="0" w:type="auto"/>
          </w:tcPr>
          <w:p w14:paraId="09F9A1C4" w14:textId="5A13B1B6" w:rsidR="0069557D" w:rsidRDefault="0069557D" w:rsidP="00F023BD">
            <w:pPr>
              <w:jc w:val="center"/>
            </w:pPr>
            <w:r>
              <w:t>gjerne</w:t>
            </w:r>
          </w:p>
        </w:tc>
        <w:tc>
          <w:tcPr>
            <w:tcW w:w="0" w:type="auto"/>
          </w:tcPr>
          <w:p w14:paraId="48BF86FD" w14:textId="4389B63F" w:rsidR="0069557D" w:rsidRDefault="0069557D" w:rsidP="00F023BD">
            <w:pPr>
              <w:jc w:val="center"/>
            </w:pPr>
            <w:r>
              <w:t>ha</w:t>
            </w:r>
          </w:p>
        </w:tc>
        <w:tc>
          <w:tcPr>
            <w:tcW w:w="0" w:type="auto"/>
          </w:tcPr>
          <w:p w14:paraId="76AA66E2" w14:textId="42C89895" w:rsidR="0069557D" w:rsidRDefault="0069557D" w:rsidP="00F023BD">
            <w:pPr>
              <w:jc w:val="center"/>
            </w:pPr>
            <w:r>
              <w:t>en kopp kaffe.</w:t>
            </w:r>
          </w:p>
        </w:tc>
      </w:tr>
      <w:tr w:rsidR="0069557D" w14:paraId="4AC216FC" w14:textId="77777777" w:rsidTr="00F023BD">
        <w:tc>
          <w:tcPr>
            <w:tcW w:w="0" w:type="auto"/>
          </w:tcPr>
          <w:p w14:paraId="6A0C2DF4" w14:textId="455791D8" w:rsidR="0069557D" w:rsidRDefault="0069557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Svenn</w:t>
            </w:r>
          </w:p>
        </w:tc>
        <w:tc>
          <w:tcPr>
            <w:tcW w:w="0" w:type="auto"/>
          </w:tcPr>
          <w:p w14:paraId="704BCEDE" w14:textId="50558DD6" w:rsidR="0069557D" w:rsidRDefault="0069557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bør</w:t>
            </w:r>
          </w:p>
        </w:tc>
        <w:tc>
          <w:tcPr>
            <w:tcW w:w="0" w:type="auto"/>
          </w:tcPr>
          <w:p w14:paraId="274C03B3" w14:textId="77777777" w:rsidR="0069557D" w:rsidRDefault="0069557D" w:rsidP="00F023BD">
            <w:pPr>
              <w:jc w:val="center"/>
            </w:pPr>
          </w:p>
        </w:tc>
        <w:tc>
          <w:tcPr>
            <w:tcW w:w="0" w:type="auto"/>
          </w:tcPr>
          <w:p w14:paraId="2A36B6FB" w14:textId="1DDE4E87" w:rsidR="0069557D" w:rsidRDefault="0069557D" w:rsidP="00F023BD">
            <w:pPr>
              <w:jc w:val="center"/>
            </w:pPr>
            <w:r>
              <w:t>slanke seg.</w:t>
            </w:r>
          </w:p>
        </w:tc>
        <w:tc>
          <w:tcPr>
            <w:tcW w:w="0" w:type="auto"/>
          </w:tcPr>
          <w:p w14:paraId="10168391" w14:textId="24C827B7" w:rsidR="0069557D" w:rsidRDefault="0069557D" w:rsidP="00F023BD">
            <w:pPr>
              <w:jc w:val="center"/>
            </w:pPr>
          </w:p>
        </w:tc>
      </w:tr>
      <w:tr w:rsidR="0069557D" w14:paraId="4F82E1D8" w14:textId="77777777" w:rsidTr="00F023BD">
        <w:tc>
          <w:tcPr>
            <w:tcW w:w="0" w:type="auto"/>
          </w:tcPr>
          <w:p w14:paraId="78C86306" w14:textId="098F0708" w:rsidR="0069557D" w:rsidRDefault="0069557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Jeg </w:t>
            </w:r>
          </w:p>
        </w:tc>
        <w:tc>
          <w:tcPr>
            <w:tcW w:w="0" w:type="auto"/>
          </w:tcPr>
          <w:p w14:paraId="3A8BD4D7" w14:textId="5FF69B5A" w:rsidR="0069557D" w:rsidRDefault="0069557D" w:rsidP="00F02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må </w:t>
            </w:r>
          </w:p>
        </w:tc>
        <w:tc>
          <w:tcPr>
            <w:tcW w:w="0" w:type="auto"/>
          </w:tcPr>
          <w:p w14:paraId="21711918" w14:textId="77777777" w:rsidR="0069557D" w:rsidRDefault="0069557D" w:rsidP="00F023BD">
            <w:pPr>
              <w:jc w:val="center"/>
            </w:pPr>
          </w:p>
        </w:tc>
        <w:tc>
          <w:tcPr>
            <w:tcW w:w="0" w:type="auto"/>
          </w:tcPr>
          <w:p w14:paraId="0ADC7128" w14:textId="6B965E27" w:rsidR="0069557D" w:rsidRDefault="0069557D" w:rsidP="00F023BD">
            <w:pPr>
              <w:jc w:val="center"/>
            </w:pPr>
            <w:r>
              <w:t>ta</w:t>
            </w:r>
          </w:p>
        </w:tc>
        <w:tc>
          <w:tcPr>
            <w:tcW w:w="0" w:type="auto"/>
          </w:tcPr>
          <w:p w14:paraId="45EDD14A" w14:textId="0E5E8353" w:rsidR="0069557D" w:rsidRDefault="0069557D" w:rsidP="00F023BD">
            <w:pPr>
              <w:jc w:val="center"/>
            </w:pPr>
            <w:r>
              <w:t>bussen på jobb.</w:t>
            </w:r>
          </w:p>
        </w:tc>
      </w:tr>
    </w:tbl>
    <w:p w14:paraId="6874CEBF" w14:textId="77777777" w:rsidR="00F023BD" w:rsidRPr="00E74FB1" w:rsidRDefault="00F023BD" w:rsidP="00F023BD"/>
    <w:p w14:paraId="0AE8A78D" w14:textId="77777777" w:rsidR="00D726F0" w:rsidRDefault="00F023BD">
      <w:pPr>
        <w:rPr>
          <w:b/>
          <w:bCs/>
        </w:rPr>
      </w:pPr>
      <w:r>
        <w:rPr>
          <w:b/>
          <w:bCs/>
        </w:rPr>
        <w:t xml:space="preserve">Jeg kan snakke litt norsk. </w:t>
      </w:r>
      <w:r>
        <w:rPr>
          <w:b/>
          <w:bCs/>
        </w:rPr>
        <w:br/>
        <w:t xml:space="preserve">Jeg skal ha fri i morgen. </w:t>
      </w:r>
      <w:r w:rsidR="0069557D">
        <w:rPr>
          <w:b/>
          <w:bCs/>
        </w:rPr>
        <w:br/>
        <w:t xml:space="preserve">Jeg vil gjerne ha en kopp kaffe. </w:t>
      </w:r>
      <w:r w:rsidR="0069557D">
        <w:rPr>
          <w:b/>
          <w:bCs/>
        </w:rPr>
        <w:br/>
        <w:t xml:space="preserve">Svenn bør slanke seg. </w:t>
      </w:r>
      <w:r w:rsidR="0069557D">
        <w:rPr>
          <w:b/>
          <w:bCs/>
        </w:rPr>
        <w:br/>
        <w:t>Jeg må ta bussen på jobb</w:t>
      </w:r>
      <w:r w:rsidR="00F10604">
        <w:rPr>
          <w:b/>
          <w:bCs/>
        </w:rPr>
        <w:br/>
      </w:r>
      <w:r w:rsidR="00F10604">
        <w:rPr>
          <w:b/>
          <w:bCs/>
        </w:rPr>
        <w:br/>
      </w:r>
      <w:r w:rsidR="00F10604" w:rsidRPr="0069557D">
        <w:rPr>
          <w:rStyle w:val="Overskrift2Tegn"/>
        </w:rPr>
        <w:t>Modale verb</w:t>
      </w:r>
      <w:r w:rsidR="00F10604">
        <w:rPr>
          <w:rStyle w:val="Overskrift2Tegn"/>
        </w:rPr>
        <w:t xml:space="preserve"> i leddsetninger</w:t>
      </w:r>
      <w:r w:rsidR="00F10604">
        <w:rPr>
          <w:rStyle w:val="Overskrift2Tegn"/>
        </w:rPr>
        <w:br/>
      </w:r>
    </w:p>
    <w:p w14:paraId="7B75BCD8" w14:textId="77777777" w:rsidR="00D726F0" w:rsidRDefault="00D726F0" w:rsidP="00D726F0">
      <w:pPr>
        <w:pStyle w:val="Listeavsnitt"/>
        <w:numPr>
          <w:ilvl w:val="0"/>
          <w:numId w:val="1"/>
        </w:numPr>
        <w:rPr>
          <w:b/>
          <w:bCs/>
        </w:rPr>
      </w:pPr>
      <w:r w:rsidRPr="00D726F0">
        <w:rPr>
          <w:b/>
          <w:bCs/>
        </w:rPr>
        <w:t>Jeg sier ifra til sjefen</w:t>
      </w:r>
    </w:p>
    <w:p w14:paraId="29D9BAE6" w14:textId="77777777" w:rsidR="00D726F0" w:rsidRDefault="00D726F0" w:rsidP="00D726F0">
      <w:pPr>
        <w:pStyle w:val="Listeavsnitt"/>
        <w:numPr>
          <w:ilvl w:val="0"/>
          <w:numId w:val="1"/>
        </w:numPr>
        <w:rPr>
          <w:b/>
          <w:bCs/>
        </w:rPr>
      </w:pPr>
      <w:r w:rsidRPr="00D726F0">
        <w:rPr>
          <w:b/>
          <w:bCs/>
        </w:rPr>
        <w:t>Vi handler på tilbud</w:t>
      </w:r>
    </w:p>
    <w:p w14:paraId="42F38D50" w14:textId="77777777" w:rsidR="00D726F0" w:rsidRDefault="00D726F0" w:rsidP="00D726F0">
      <w:pPr>
        <w:pStyle w:val="Listeavsnit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Hun kjøpte nye sko</w:t>
      </w:r>
    </w:p>
    <w:p w14:paraId="510B04D5" w14:textId="41B333CB" w:rsidR="00F10604" w:rsidRPr="002F2342" w:rsidRDefault="00D726F0" w:rsidP="002F2342">
      <w:pPr>
        <w:pStyle w:val="Listeavsnit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 gikk på kino</w:t>
      </w:r>
    </w:p>
    <w:tbl>
      <w:tblPr>
        <w:tblStyle w:val="Rutenettabell1lysuthevingsfarg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"/>
        <w:gridCol w:w="1461"/>
        <w:gridCol w:w="983"/>
        <w:gridCol w:w="1774"/>
        <w:gridCol w:w="1593"/>
        <w:gridCol w:w="835"/>
        <w:gridCol w:w="917"/>
        <w:gridCol w:w="1165"/>
      </w:tblGrid>
      <w:tr w:rsidR="00F10604" w:rsidRPr="00F10604" w14:paraId="7DFFA975" w14:textId="77777777" w:rsidTr="00D72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4E290" w:themeFill="accent3" w:themeFillTint="66"/>
          </w:tcPr>
          <w:p w14:paraId="0E07AA8F" w14:textId="77777777" w:rsidR="00F10604" w:rsidRPr="00F10604" w:rsidRDefault="00F10604" w:rsidP="004734FC"/>
        </w:tc>
        <w:tc>
          <w:tcPr>
            <w:tcW w:w="0" w:type="auto"/>
            <w:shd w:val="clear" w:color="auto" w:fill="84E290" w:themeFill="accent3" w:themeFillTint="66"/>
            <w:hideMark/>
          </w:tcPr>
          <w:p w14:paraId="2EC53AB8" w14:textId="343FC8D0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Subjunksjon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5F6A686D" w14:textId="77777777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Subjekt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103517A9" w14:textId="77777777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Setningsadverb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5FD95DBF" w14:textId="77777777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Verb 1 (modal)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30EE60CC" w14:textId="77777777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Verb 2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440447FA" w14:textId="77777777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Objekt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734A21CD" w14:textId="77777777" w:rsidR="00F10604" w:rsidRPr="00F10604" w:rsidRDefault="00F10604" w:rsidP="004734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0604">
              <w:t>Adverbial</w:t>
            </w:r>
          </w:p>
        </w:tc>
      </w:tr>
      <w:tr w:rsidR="00F10604" w:rsidRPr="00F10604" w14:paraId="410FEB21" w14:textId="77777777" w:rsidTr="00F10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4605E7" w14:textId="5E5D2EE8" w:rsidR="00F10604" w:rsidRPr="00F10604" w:rsidRDefault="00F10604" w:rsidP="004734FC">
            <w:r>
              <w:t>1</w:t>
            </w:r>
          </w:p>
        </w:tc>
        <w:tc>
          <w:tcPr>
            <w:tcW w:w="0" w:type="auto"/>
          </w:tcPr>
          <w:p w14:paraId="30D27786" w14:textId="7A60072A" w:rsidR="00F10604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hvis </w:t>
            </w:r>
          </w:p>
        </w:tc>
        <w:tc>
          <w:tcPr>
            <w:tcW w:w="0" w:type="auto"/>
          </w:tcPr>
          <w:p w14:paraId="15400CF9" w14:textId="78B8BBCF" w:rsidR="00F10604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jeg</w:t>
            </w:r>
          </w:p>
        </w:tc>
        <w:tc>
          <w:tcPr>
            <w:tcW w:w="0" w:type="auto"/>
          </w:tcPr>
          <w:p w14:paraId="553E7643" w14:textId="4E329B3E" w:rsidR="00F10604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ikke</w:t>
            </w:r>
          </w:p>
        </w:tc>
        <w:tc>
          <w:tcPr>
            <w:tcW w:w="0" w:type="auto"/>
          </w:tcPr>
          <w:p w14:paraId="584BBEF5" w14:textId="480325CA" w:rsidR="00F10604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</w:t>
            </w:r>
          </w:p>
        </w:tc>
        <w:tc>
          <w:tcPr>
            <w:tcW w:w="0" w:type="auto"/>
          </w:tcPr>
          <w:p w14:paraId="6CE995F1" w14:textId="778895D4" w:rsidR="00F10604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jobbe.</w:t>
            </w:r>
          </w:p>
        </w:tc>
        <w:tc>
          <w:tcPr>
            <w:tcW w:w="0" w:type="auto"/>
          </w:tcPr>
          <w:p w14:paraId="582A2FB1" w14:textId="77777777" w:rsidR="00F10604" w:rsidRPr="00F10604" w:rsidRDefault="00F10604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5747DED" w14:textId="77777777" w:rsidR="00F10604" w:rsidRPr="00F10604" w:rsidRDefault="00F10604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26F0" w:rsidRPr="00F10604" w14:paraId="6F6C5709" w14:textId="77777777" w:rsidTr="00F10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C9EFE4" w14:textId="2A53D8AD" w:rsidR="00D726F0" w:rsidRDefault="00D726F0" w:rsidP="004734FC">
            <w:r>
              <w:t>2</w:t>
            </w:r>
          </w:p>
        </w:tc>
        <w:tc>
          <w:tcPr>
            <w:tcW w:w="0" w:type="auto"/>
          </w:tcPr>
          <w:p w14:paraId="7A04E992" w14:textId="24F24EE4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når</w:t>
            </w:r>
          </w:p>
        </w:tc>
        <w:tc>
          <w:tcPr>
            <w:tcW w:w="0" w:type="auto"/>
          </w:tcPr>
          <w:p w14:paraId="29818DE3" w14:textId="1CC49B6D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 </w:t>
            </w:r>
          </w:p>
        </w:tc>
        <w:tc>
          <w:tcPr>
            <w:tcW w:w="0" w:type="auto"/>
          </w:tcPr>
          <w:p w14:paraId="6A2CFD14" w14:textId="77777777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AF5CA45" w14:textId="4AF1293A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må</w:t>
            </w:r>
          </w:p>
        </w:tc>
        <w:tc>
          <w:tcPr>
            <w:tcW w:w="0" w:type="auto"/>
          </w:tcPr>
          <w:p w14:paraId="225DA963" w14:textId="50057EB5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spare</w:t>
            </w:r>
          </w:p>
        </w:tc>
        <w:tc>
          <w:tcPr>
            <w:tcW w:w="0" w:type="auto"/>
          </w:tcPr>
          <w:p w14:paraId="7E37F927" w14:textId="47B504DA" w:rsidR="00D726F0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penger.</w:t>
            </w:r>
          </w:p>
        </w:tc>
        <w:tc>
          <w:tcPr>
            <w:tcW w:w="0" w:type="auto"/>
          </w:tcPr>
          <w:p w14:paraId="445E443B" w14:textId="77777777" w:rsidR="00D726F0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26F0" w:rsidRPr="00F10604" w14:paraId="6ED12EAE" w14:textId="77777777" w:rsidTr="00F10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4F93D2" w14:textId="69F8BDDF" w:rsidR="00D726F0" w:rsidRDefault="00D726F0" w:rsidP="004734FC">
            <w:r>
              <w:t>3</w:t>
            </w:r>
          </w:p>
        </w:tc>
        <w:tc>
          <w:tcPr>
            <w:tcW w:w="0" w:type="auto"/>
          </w:tcPr>
          <w:p w14:paraId="43E6D3F4" w14:textId="6A383F23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selv om </w:t>
            </w:r>
          </w:p>
        </w:tc>
        <w:tc>
          <w:tcPr>
            <w:tcW w:w="0" w:type="auto"/>
          </w:tcPr>
          <w:p w14:paraId="095E0A71" w14:textId="117D633D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hun </w:t>
            </w:r>
          </w:p>
        </w:tc>
        <w:tc>
          <w:tcPr>
            <w:tcW w:w="0" w:type="auto"/>
          </w:tcPr>
          <w:p w14:paraId="77C33982" w14:textId="41D18183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egentlig </w:t>
            </w:r>
          </w:p>
        </w:tc>
        <w:tc>
          <w:tcPr>
            <w:tcW w:w="0" w:type="auto"/>
          </w:tcPr>
          <w:p w14:paraId="178233BA" w14:textId="1FCEC8E1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skulle</w:t>
            </w:r>
          </w:p>
        </w:tc>
        <w:tc>
          <w:tcPr>
            <w:tcW w:w="0" w:type="auto"/>
          </w:tcPr>
          <w:p w14:paraId="79073804" w14:textId="4DBCBB22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kjøpe</w:t>
            </w:r>
          </w:p>
        </w:tc>
        <w:tc>
          <w:tcPr>
            <w:tcW w:w="0" w:type="auto"/>
          </w:tcPr>
          <w:p w14:paraId="24FCDC4E" w14:textId="13A6FA36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klær.</w:t>
            </w:r>
          </w:p>
        </w:tc>
        <w:tc>
          <w:tcPr>
            <w:tcW w:w="0" w:type="auto"/>
          </w:tcPr>
          <w:p w14:paraId="139C50B7" w14:textId="77777777" w:rsidR="00D726F0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26F0" w:rsidRPr="00F10604" w14:paraId="0B875DFD" w14:textId="77777777" w:rsidTr="00F10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F779E0" w14:textId="27790A10" w:rsidR="00D726F0" w:rsidRDefault="00D726F0" w:rsidP="004734FC">
            <w:r>
              <w:t>4</w:t>
            </w:r>
          </w:p>
        </w:tc>
        <w:tc>
          <w:tcPr>
            <w:tcW w:w="0" w:type="auto"/>
          </w:tcPr>
          <w:p w14:paraId="680B40F8" w14:textId="00F9926F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selv om </w:t>
            </w:r>
          </w:p>
        </w:tc>
        <w:tc>
          <w:tcPr>
            <w:tcW w:w="0" w:type="auto"/>
          </w:tcPr>
          <w:p w14:paraId="12C84596" w14:textId="64D36251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</w:t>
            </w:r>
          </w:p>
        </w:tc>
        <w:tc>
          <w:tcPr>
            <w:tcW w:w="0" w:type="auto"/>
          </w:tcPr>
          <w:p w14:paraId="282236A7" w14:textId="77777777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397701F" w14:textId="4367CB0C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skulle</w:t>
            </w:r>
          </w:p>
        </w:tc>
        <w:tc>
          <w:tcPr>
            <w:tcW w:w="0" w:type="auto"/>
          </w:tcPr>
          <w:p w14:paraId="23B52BBB" w14:textId="17FCD8B0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jobbe</w:t>
            </w:r>
          </w:p>
        </w:tc>
        <w:tc>
          <w:tcPr>
            <w:tcW w:w="0" w:type="auto"/>
          </w:tcPr>
          <w:p w14:paraId="785B6FEF" w14:textId="77777777" w:rsidR="00D726F0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6E21D35" w14:textId="14D11F52" w:rsidR="00D726F0" w:rsidRPr="00F10604" w:rsidRDefault="00D726F0" w:rsidP="00473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 kveld. </w:t>
            </w:r>
          </w:p>
        </w:tc>
      </w:tr>
    </w:tbl>
    <w:p w14:paraId="4E3ADF6B" w14:textId="4770E4EC" w:rsidR="0069557D" w:rsidRPr="00F023BD" w:rsidRDefault="0069557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69557D">
        <w:rPr>
          <w:rStyle w:val="Overskrift2Tegn"/>
        </w:rPr>
        <w:t>Andre verb</w:t>
      </w:r>
      <w:r>
        <w:rPr>
          <w:rStyle w:val="Overskrift2Tegn"/>
        </w:rPr>
        <w:br/>
      </w:r>
    </w:p>
    <w:tbl>
      <w:tblPr>
        <w:tblStyle w:val="Tabellrutenett"/>
        <w:tblW w:w="0" w:type="auto"/>
        <w:tblLayout w:type="fixed"/>
        <w:tblLook w:val="04A0" w:firstRow="1" w:lastRow="0" w:firstColumn="1" w:lastColumn="0" w:noHBand="0" w:noVBand="1"/>
      </w:tblPr>
      <w:tblGrid>
        <w:gridCol w:w="1887"/>
        <w:gridCol w:w="1510"/>
        <w:gridCol w:w="1560"/>
        <w:gridCol w:w="1537"/>
        <w:gridCol w:w="2568"/>
      </w:tblGrid>
      <w:tr w:rsidR="006565A2" w:rsidRPr="00E74FB1" w14:paraId="71D1ABB8" w14:textId="77777777" w:rsidTr="006565A2">
        <w:tc>
          <w:tcPr>
            <w:tcW w:w="1887" w:type="dxa"/>
            <w:shd w:val="clear" w:color="auto" w:fill="F6C5AC" w:themeFill="accent2" w:themeFillTint="66"/>
          </w:tcPr>
          <w:p w14:paraId="4399DCDE" w14:textId="77777777" w:rsidR="0069557D" w:rsidRPr="00E74FB1" w:rsidRDefault="0069557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510" w:type="dxa"/>
            <w:shd w:val="clear" w:color="auto" w:fill="F6C5AC" w:themeFill="accent2" w:themeFillTint="66"/>
          </w:tcPr>
          <w:p w14:paraId="00BB180E" w14:textId="77777777" w:rsidR="0069557D" w:rsidRPr="00E74FB1" w:rsidRDefault="0069557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60" w:type="dxa"/>
            <w:shd w:val="clear" w:color="auto" w:fill="F6C5AC" w:themeFill="accent2" w:themeFillTint="66"/>
          </w:tcPr>
          <w:p w14:paraId="249677AD" w14:textId="77777777" w:rsidR="0069557D" w:rsidRPr="00E74FB1" w:rsidRDefault="0069557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537" w:type="dxa"/>
            <w:shd w:val="clear" w:color="auto" w:fill="F6C5AC" w:themeFill="accent2" w:themeFillTint="66"/>
          </w:tcPr>
          <w:p w14:paraId="3B79F03B" w14:textId="77777777" w:rsidR="0069557D" w:rsidRPr="00E74FB1" w:rsidRDefault="0069557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568" w:type="dxa"/>
            <w:shd w:val="clear" w:color="auto" w:fill="F6C5AC" w:themeFill="accent2" w:themeFillTint="66"/>
          </w:tcPr>
          <w:p w14:paraId="5001D83E" w14:textId="77777777" w:rsidR="0069557D" w:rsidRPr="00E74FB1" w:rsidRDefault="0069557D" w:rsidP="004734FC">
            <w:pPr>
              <w:jc w:val="center"/>
              <w:rPr>
                <w:b/>
                <w:bCs/>
                <w:sz w:val="32"/>
                <w:szCs w:val="32"/>
              </w:rPr>
            </w:pPr>
            <w:r w:rsidRPr="00E74FB1"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6565A2" w14:paraId="06E6945D" w14:textId="77777777" w:rsidTr="006565A2">
        <w:tc>
          <w:tcPr>
            <w:tcW w:w="1887" w:type="dxa"/>
            <w:shd w:val="clear" w:color="auto" w:fill="F6C5AC" w:themeFill="accent2" w:themeFillTint="66"/>
          </w:tcPr>
          <w:p w14:paraId="13B5B2F3" w14:textId="77777777" w:rsidR="0069557D" w:rsidRDefault="0069557D" w:rsidP="004734FC">
            <w:proofErr w:type="spellStart"/>
            <w:r w:rsidRPr="00F023BD">
              <w:rPr>
                <w:b/>
                <w:bCs/>
              </w:rPr>
              <w:t>Forfelt</w:t>
            </w:r>
            <w:proofErr w:type="spellEnd"/>
            <w:r>
              <w:br/>
              <w:t>Subjekt/Adverbial</w:t>
            </w:r>
          </w:p>
        </w:tc>
        <w:tc>
          <w:tcPr>
            <w:tcW w:w="1510" w:type="dxa"/>
            <w:shd w:val="clear" w:color="auto" w:fill="F6C5AC" w:themeFill="accent2" w:themeFillTint="66"/>
          </w:tcPr>
          <w:p w14:paraId="3C9EC68E" w14:textId="77777777" w:rsidR="0069557D" w:rsidRDefault="0069557D" w:rsidP="004734FC">
            <w:r>
              <w:br/>
              <w:t>verb 1</w:t>
            </w:r>
          </w:p>
        </w:tc>
        <w:tc>
          <w:tcPr>
            <w:tcW w:w="1560" w:type="dxa"/>
            <w:shd w:val="clear" w:color="auto" w:fill="F6C5AC" w:themeFill="accent2" w:themeFillTint="66"/>
          </w:tcPr>
          <w:p w14:paraId="32340ADB" w14:textId="77777777" w:rsidR="0069557D" w:rsidRDefault="0069557D" w:rsidP="004734FC">
            <w:r w:rsidRPr="00F023BD">
              <w:rPr>
                <w:b/>
                <w:bCs/>
              </w:rPr>
              <w:t>Midtfelt</w:t>
            </w:r>
            <w:r>
              <w:br/>
              <w:t>Subjekt/Adverbial</w:t>
            </w:r>
          </w:p>
        </w:tc>
        <w:tc>
          <w:tcPr>
            <w:tcW w:w="1537" w:type="dxa"/>
            <w:shd w:val="clear" w:color="auto" w:fill="F6C5AC" w:themeFill="accent2" w:themeFillTint="66"/>
          </w:tcPr>
          <w:p w14:paraId="11914229" w14:textId="77777777" w:rsidR="0069557D" w:rsidRDefault="0069557D" w:rsidP="004734FC">
            <w:r>
              <w:br/>
              <w:t>verb 2</w:t>
            </w:r>
          </w:p>
        </w:tc>
        <w:tc>
          <w:tcPr>
            <w:tcW w:w="2568" w:type="dxa"/>
            <w:shd w:val="clear" w:color="auto" w:fill="F6C5AC" w:themeFill="accent2" w:themeFillTint="66"/>
          </w:tcPr>
          <w:p w14:paraId="0CA3E721" w14:textId="77777777" w:rsidR="0069557D" w:rsidRDefault="0069557D" w:rsidP="004734FC">
            <w:r w:rsidRPr="00F023BD">
              <w:rPr>
                <w:b/>
                <w:bCs/>
              </w:rPr>
              <w:t>Sluttfelt</w:t>
            </w:r>
            <w:r>
              <w:br/>
              <w:t>Objekt/Adverbial</w:t>
            </w:r>
          </w:p>
        </w:tc>
      </w:tr>
      <w:tr w:rsidR="0069557D" w14:paraId="67535E33" w14:textId="77777777" w:rsidTr="006565A2">
        <w:tc>
          <w:tcPr>
            <w:tcW w:w="1887" w:type="dxa"/>
          </w:tcPr>
          <w:p w14:paraId="0FC4BBC6" w14:textId="4D63C38E" w:rsidR="0069557D" w:rsidRPr="00F023B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Jeg </w:t>
            </w:r>
          </w:p>
        </w:tc>
        <w:tc>
          <w:tcPr>
            <w:tcW w:w="1510" w:type="dxa"/>
          </w:tcPr>
          <w:p w14:paraId="09644A10" w14:textId="205BB6E7" w:rsidR="0069557D" w:rsidRDefault="0069557D" w:rsidP="004734FC">
            <w:r>
              <w:t>liker</w:t>
            </w:r>
          </w:p>
        </w:tc>
        <w:tc>
          <w:tcPr>
            <w:tcW w:w="1560" w:type="dxa"/>
          </w:tcPr>
          <w:p w14:paraId="677A04F4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4F1CE6DF" w14:textId="506948A6" w:rsidR="0069557D" w:rsidRDefault="0069557D" w:rsidP="004734FC">
            <w:r>
              <w:t>å gå</w:t>
            </w:r>
          </w:p>
        </w:tc>
        <w:tc>
          <w:tcPr>
            <w:tcW w:w="2568" w:type="dxa"/>
          </w:tcPr>
          <w:p w14:paraId="22D1D7DF" w14:textId="1F8AA059" w:rsidR="0069557D" w:rsidRPr="0069557D" w:rsidRDefault="0069557D" w:rsidP="004734FC">
            <w:r w:rsidRPr="0069557D">
              <w:t xml:space="preserve">på tur. </w:t>
            </w:r>
          </w:p>
        </w:tc>
      </w:tr>
      <w:tr w:rsidR="0069557D" w14:paraId="36A72CDD" w14:textId="77777777" w:rsidTr="006565A2">
        <w:tc>
          <w:tcPr>
            <w:tcW w:w="1887" w:type="dxa"/>
          </w:tcPr>
          <w:p w14:paraId="7210A0D9" w14:textId="27DA3FF8" w:rsidR="0069557D" w:rsidRDefault="0069557D" w:rsidP="004734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Daiva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510" w:type="dxa"/>
          </w:tcPr>
          <w:p w14:paraId="02F790CF" w14:textId="4D11959A" w:rsidR="0069557D" w:rsidRDefault="0069557D" w:rsidP="004734FC">
            <w:r>
              <w:t>liker</w:t>
            </w:r>
          </w:p>
        </w:tc>
        <w:tc>
          <w:tcPr>
            <w:tcW w:w="1560" w:type="dxa"/>
          </w:tcPr>
          <w:p w14:paraId="6E7AFEEF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7F92F755" w14:textId="4CFB5DB3" w:rsidR="0069557D" w:rsidRDefault="0069557D" w:rsidP="004734FC">
            <w:r>
              <w:t>å lage</w:t>
            </w:r>
          </w:p>
        </w:tc>
        <w:tc>
          <w:tcPr>
            <w:tcW w:w="2568" w:type="dxa"/>
          </w:tcPr>
          <w:p w14:paraId="442766FF" w14:textId="070CD139" w:rsidR="0069557D" w:rsidRPr="0069557D" w:rsidRDefault="0069557D" w:rsidP="004734FC">
            <w:r>
              <w:t xml:space="preserve">mat. </w:t>
            </w:r>
          </w:p>
        </w:tc>
      </w:tr>
      <w:tr w:rsidR="0069557D" w14:paraId="462BF7FB" w14:textId="77777777" w:rsidTr="006565A2">
        <w:tc>
          <w:tcPr>
            <w:tcW w:w="1887" w:type="dxa"/>
          </w:tcPr>
          <w:p w14:paraId="32E9B393" w14:textId="182AE815" w:rsidR="0069557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Barbara</w:t>
            </w:r>
          </w:p>
        </w:tc>
        <w:tc>
          <w:tcPr>
            <w:tcW w:w="1510" w:type="dxa"/>
          </w:tcPr>
          <w:p w14:paraId="4A9AEC70" w14:textId="265067D6" w:rsidR="0069557D" w:rsidRDefault="0069557D" w:rsidP="004734FC">
            <w:r>
              <w:t>liker</w:t>
            </w:r>
          </w:p>
        </w:tc>
        <w:tc>
          <w:tcPr>
            <w:tcW w:w="1560" w:type="dxa"/>
          </w:tcPr>
          <w:p w14:paraId="346D5CF4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6293D56E" w14:textId="6E6B9501" w:rsidR="0069557D" w:rsidRDefault="0069557D" w:rsidP="004734FC">
            <w:r>
              <w:t>å slappe av.</w:t>
            </w:r>
          </w:p>
        </w:tc>
        <w:tc>
          <w:tcPr>
            <w:tcW w:w="2568" w:type="dxa"/>
          </w:tcPr>
          <w:p w14:paraId="5C6FC02A" w14:textId="77777777" w:rsidR="0069557D" w:rsidRDefault="0069557D" w:rsidP="004734FC"/>
        </w:tc>
      </w:tr>
      <w:tr w:rsidR="0069557D" w14:paraId="6737AD31" w14:textId="77777777" w:rsidTr="006565A2">
        <w:tc>
          <w:tcPr>
            <w:tcW w:w="1887" w:type="dxa"/>
          </w:tcPr>
          <w:p w14:paraId="5363BB05" w14:textId="7FB35B8B" w:rsidR="0069557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Joanna</w:t>
            </w:r>
          </w:p>
        </w:tc>
        <w:tc>
          <w:tcPr>
            <w:tcW w:w="1510" w:type="dxa"/>
          </w:tcPr>
          <w:p w14:paraId="340A9279" w14:textId="7645032D" w:rsidR="0069557D" w:rsidRDefault="0069557D" w:rsidP="004734FC">
            <w:r>
              <w:t>liker</w:t>
            </w:r>
          </w:p>
        </w:tc>
        <w:tc>
          <w:tcPr>
            <w:tcW w:w="1560" w:type="dxa"/>
          </w:tcPr>
          <w:p w14:paraId="14A1F5C4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245E1075" w14:textId="1E90E3E4" w:rsidR="0069557D" w:rsidRDefault="0069557D" w:rsidP="004734FC">
            <w:r>
              <w:t xml:space="preserve">å delta </w:t>
            </w:r>
          </w:p>
        </w:tc>
        <w:tc>
          <w:tcPr>
            <w:tcW w:w="2568" w:type="dxa"/>
          </w:tcPr>
          <w:p w14:paraId="47AA3172" w14:textId="31282097" w:rsidR="0069557D" w:rsidRDefault="0069557D" w:rsidP="004734FC">
            <w:r>
              <w:t>på norskkurs.</w:t>
            </w:r>
          </w:p>
        </w:tc>
      </w:tr>
      <w:tr w:rsidR="0069557D" w14:paraId="626E8A58" w14:textId="77777777" w:rsidTr="006565A2">
        <w:tc>
          <w:tcPr>
            <w:tcW w:w="1887" w:type="dxa"/>
          </w:tcPr>
          <w:p w14:paraId="37DCB17E" w14:textId="0AAAA560" w:rsidR="0069557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Ieva</w:t>
            </w:r>
          </w:p>
        </w:tc>
        <w:tc>
          <w:tcPr>
            <w:tcW w:w="1510" w:type="dxa"/>
          </w:tcPr>
          <w:p w14:paraId="28920F35" w14:textId="2317A229" w:rsidR="0069557D" w:rsidRDefault="0069557D" w:rsidP="004734FC">
            <w:r>
              <w:t>liker</w:t>
            </w:r>
          </w:p>
        </w:tc>
        <w:tc>
          <w:tcPr>
            <w:tcW w:w="1560" w:type="dxa"/>
          </w:tcPr>
          <w:p w14:paraId="065E3555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67309F85" w14:textId="1A272B2C" w:rsidR="0069557D" w:rsidRDefault="0069557D" w:rsidP="004734FC">
            <w:r>
              <w:t>å bake</w:t>
            </w:r>
          </w:p>
        </w:tc>
        <w:tc>
          <w:tcPr>
            <w:tcW w:w="2568" w:type="dxa"/>
          </w:tcPr>
          <w:p w14:paraId="4F64A082" w14:textId="28CB6091" w:rsidR="0069557D" w:rsidRDefault="0069557D" w:rsidP="004734FC">
            <w:r>
              <w:t xml:space="preserve">kake. </w:t>
            </w:r>
          </w:p>
        </w:tc>
      </w:tr>
      <w:tr w:rsidR="0069557D" w14:paraId="2ACFC103" w14:textId="77777777" w:rsidTr="006565A2">
        <w:tc>
          <w:tcPr>
            <w:tcW w:w="1887" w:type="dxa"/>
          </w:tcPr>
          <w:p w14:paraId="31475031" w14:textId="419E164F" w:rsidR="0069557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Monika</w:t>
            </w:r>
          </w:p>
        </w:tc>
        <w:tc>
          <w:tcPr>
            <w:tcW w:w="1510" w:type="dxa"/>
          </w:tcPr>
          <w:p w14:paraId="17DC3EDF" w14:textId="0BFD3A33" w:rsidR="0069557D" w:rsidRDefault="0069557D" w:rsidP="004734FC">
            <w:r>
              <w:t>liker</w:t>
            </w:r>
          </w:p>
        </w:tc>
        <w:tc>
          <w:tcPr>
            <w:tcW w:w="1560" w:type="dxa"/>
          </w:tcPr>
          <w:p w14:paraId="7764A708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6B68DCAF" w14:textId="4CDD8304" w:rsidR="0069557D" w:rsidRDefault="0069557D" w:rsidP="004734FC">
            <w:r>
              <w:t>å lese</w:t>
            </w:r>
          </w:p>
        </w:tc>
        <w:tc>
          <w:tcPr>
            <w:tcW w:w="2568" w:type="dxa"/>
          </w:tcPr>
          <w:p w14:paraId="30E70C4D" w14:textId="3D2CBA6A" w:rsidR="0069557D" w:rsidRDefault="0069557D" w:rsidP="004734FC">
            <w:r>
              <w:t xml:space="preserve">bøker. </w:t>
            </w:r>
          </w:p>
        </w:tc>
      </w:tr>
      <w:tr w:rsidR="0069557D" w14:paraId="02C1E7B9" w14:textId="77777777" w:rsidTr="006565A2">
        <w:tc>
          <w:tcPr>
            <w:tcW w:w="1887" w:type="dxa"/>
          </w:tcPr>
          <w:p w14:paraId="56CB12DC" w14:textId="77777777" w:rsidR="0069557D" w:rsidRDefault="0069557D" w:rsidP="004734FC">
            <w:pPr>
              <w:rPr>
                <w:b/>
                <w:bCs/>
              </w:rPr>
            </w:pPr>
          </w:p>
        </w:tc>
        <w:tc>
          <w:tcPr>
            <w:tcW w:w="1510" w:type="dxa"/>
          </w:tcPr>
          <w:p w14:paraId="479F6D98" w14:textId="77777777" w:rsidR="0069557D" w:rsidRDefault="0069557D" w:rsidP="004734FC"/>
        </w:tc>
        <w:tc>
          <w:tcPr>
            <w:tcW w:w="1560" w:type="dxa"/>
          </w:tcPr>
          <w:p w14:paraId="4A3C3ABB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03A601F6" w14:textId="77777777" w:rsidR="0069557D" w:rsidRDefault="0069557D" w:rsidP="004734FC"/>
        </w:tc>
        <w:tc>
          <w:tcPr>
            <w:tcW w:w="2568" w:type="dxa"/>
          </w:tcPr>
          <w:p w14:paraId="12A5EEAC" w14:textId="77777777" w:rsidR="0069557D" w:rsidRDefault="0069557D" w:rsidP="004734FC"/>
        </w:tc>
      </w:tr>
      <w:tr w:rsidR="0069557D" w14:paraId="5A9CAF67" w14:textId="77777777" w:rsidTr="006565A2">
        <w:tc>
          <w:tcPr>
            <w:tcW w:w="1887" w:type="dxa"/>
          </w:tcPr>
          <w:p w14:paraId="4822F487" w14:textId="09914A7E" w:rsidR="0069557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Jeg</w:t>
            </w:r>
          </w:p>
        </w:tc>
        <w:tc>
          <w:tcPr>
            <w:tcW w:w="1510" w:type="dxa"/>
          </w:tcPr>
          <w:p w14:paraId="000BBF54" w14:textId="4EC466A6" w:rsidR="0069557D" w:rsidRDefault="0069557D" w:rsidP="004734FC">
            <w:r>
              <w:t>pleier</w:t>
            </w:r>
          </w:p>
        </w:tc>
        <w:tc>
          <w:tcPr>
            <w:tcW w:w="1560" w:type="dxa"/>
          </w:tcPr>
          <w:p w14:paraId="5DB7BCA6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6CCD22EA" w14:textId="30FBA6E7" w:rsidR="0069557D" w:rsidRDefault="0069557D" w:rsidP="004734FC">
            <w:r>
              <w:t xml:space="preserve">å stå opp </w:t>
            </w:r>
          </w:p>
        </w:tc>
        <w:tc>
          <w:tcPr>
            <w:tcW w:w="2568" w:type="dxa"/>
          </w:tcPr>
          <w:p w14:paraId="14C16718" w14:textId="4F128469" w:rsidR="0069557D" w:rsidRDefault="0069557D" w:rsidP="004734FC">
            <w:r>
              <w:t xml:space="preserve">klokka sju. </w:t>
            </w:r>
          </w:p>
        </w:tc>
      </w:tr>
      <w:tr w:rsidR="0069557D" w14:paraId="2498C01C" w14:textId="77777777" w:rsidTr="006565A2">
        <w:tc>
          <w:tcPr>
            <w:tcW w:w="1887" w:type="dxa"/>
          </w:tcPr>
          <w:p w14:paraId="6D6B678D" w14:textId="2B7E5A19" w:rsidR="0069557D" w:rsidRDefault="0069557D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Monika</w:t>
            </w:r>
          </w:p>
        </w:tc>
        <w:tc>
          <w:tcPr>
            <w:tcW w:w="1510" w:type="dxa"/>
          </w:tcPr>
          <w:p w14:paraId="4C70878E" w14:textId="5EF2D7E1" w:rsidR="0069557D" w:rsidRDefault="0069557D" w:rsidP="004734FC">
            <w:r>
              <w:t>pleier</w:t>
            </w:r>
          </w:p>
        </w:tc>
        <w:tc>
          <w:tcPr>
            <w:tcW w:w="1560" w:type="dxa"/>
          </w:tcPr>
          <w:p w14:paraId="140D2BD4" w14:textId="77777777" w:rsidR="0069557D" w:rsidRPr="00F023BD" w:rsidRDefault="0069557D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5857244E" w14:textId="6AD1D313" w:rsidR="0069557D" w:rsidRDefault="0069557D" w:rsidP="004734FC">
            <w:r>
              <w:t>å legge seg</w:t>
            </w:r>
          </w:p>
        </w:tc>
        <w:tc>
          <w:tcPr>
            <w:tcW w:w="2568" w:type="dxa"/>
          </w:tcPr>
          <w:p w14:paraId="22189855" w14:textId="4953355A" w:rsidR="0069557D" w:rsidRDefault="0069557D" w:rsidP="004734FC">
            <w:r>
              <w:t>klokka elleve på kvelden.</w:t>
            </w:r>
          </w:p>
        </w:tc>
      </w:tr>
      <w:tr w:rsidR="009B1A64" w14:paraId="6D981F5A" w14:textId="77777777" w:rsidTr="006565A2">
        <w:tc>
          <w:tcPr>
            <w:tcW w:w="1887" w:type="dxa"/>
          </w:tcPr>
          <w:p w14:paraId="6936C87E" w14:textId="0EF0BA76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Ieva</w:t>
            </w:r>
          </w:p>
        </w:tc>
        <w:tc>
          <w:tcPr>
            <w:tcW w:w="1510" w:type="dxa"/>
          </w:tcPr>
          <w:p w14:paraId="75B66EEC" w14:textId="319021C9" w:rsidR="009B1A64" w:rsidRDefault="009B1A64" w:rsidP="004734FC">
            <w:r>
              <w:t>pleier</w:t>
            </w:r>
          </w:p>
        </w:tc>
        <w:tc>
          <w:tcPr>
            <w:tcW w:w="1560" w:type="dxa"/>
          </w:tcPr>
          <w:p w14:paraId="72CA5C2D" w14:textId="77777777" w:rsidR="009B1A64" w:rsidRPr="00F023BD" w:rsidRDefault="009B1A64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583F21B5" w14:textId="47594DBC" w:rsidR="009B1A64" w:rsidRDefault="009B1A64" w:rsidP="004734FC">
            <w:r>
              <w:t>å spise</w:t>
            </w:r>
          </w:p>
        </w:tc>
        <w:tc>
          <w:tcPr>
            <w:tcW w:w="2568" w:type="dxa"/>
          </w:tcPr>
          <w:p w14:paraId="08FD043C" w14:textId="2095116F" w:rsidR="009B1A64" w:rsidRDefault="009B1A64" w:rsidP="004734FC">
            <w:r>
              <w:t xml:space="preserve">frokost hjemme. </w:t>
            </w:r>
          </w:p>
        </w:tc>
      </w:tr>
      <w:tr w:rsidR="009B1A64" w14:paraId="0E30DE35" w14:textId="77777777" w:rsidTr="006565A2">
        <w:tc>
          <w:tcPr>
            <w:tcW w:w="1887" w:type="dxa"/>
          </w:tcPr>
          <w:p w14:paraId="36D4D1FD" w14:textId="140D7F71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Joanna</w:t>
            </w:r>
          </w:p>
        </w:tc>
        <w:tc>
          <w:tcPr>
            <w:tcW w:w="1510" w:type="dxa"/>
          </w:tcPr>
          <w:p w14:paraId="1D8897BA" w14:textId="19BF96AB" w:rsidR="009B1A64" w:rsidRDefault="009B1A64" w:rsidP="004734FC">
            <w:r>
              <w:t>pleier</w:t>
            </w:r>
          </w:p>
        </w:tc>
        <w:tc>
          <w:tcPr>
            <w:tcW w:w="1560" w:type="dxa"/>
          </w:tcPr>
          <w:p w14:paraId="1C31729F" w14:textId="77777777" w:rsidR="009B1A64" w:rsidRPr="00F023BD" w:rsidRDefault="009B1A64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3006EC25" w14:textId="592F47A6" w:rsidR="009B1A64" w:rsidRDefault="009B1A64" w:rsidP="004734FC">
            <w:r>
              <w:t>å kjøre</w:t>
            </w:r>
          </w:p>
        </w:tc>
        <w:tc>
          <w:tcPr>
            <w:tcW w:w="2568" w:type="dxa"/>
          </w:tcPr>
          <w:p w14:paraId="149E0BA1" w14:textId="7EB6874B" w:rsidR="009B1A64" w:rsidRDefault="009B1A64" w:rsidP="004734FC">
            <w:r>
              <w:t xml:space="preserve">dattera si til barnehagen. </w:t>
            </w:r>
          </w:p>
        </w:tc>
      </w:tr>
      <w:tr w:rsidR="009B1A64" w14:paraId="6999E80C" w14:textId="77777777" w:rsidTr="006565A2">
        <w:tc>
          <w:tcPr>
            <w:tcW w:w="1887" w:type="dxa"/>
          </w:tcPr>
          <w:p w14:paraId="3FF01B26" w14:textId="6BAFA3AC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Barbara</w:t>
            </w:r>
          </w:p>
        </w:tc>
        <w:tc>
          <w:tcPr>
            <w:tcW w:w="1510" w:type="dxa"/>
          </w:tcPr>
          <w:p w14:paraId="794E5E3D" w14:textId="78DEAC71" w:rsidR="009B1A64" w:rsidRDefault="009B1A64" w:rsidP="004734FC">
            <w:r>
              <w:t>pleier</w:t>
            </w:r>
          </w:p>
        </w:tc>
        <w:tc>
          <w:tcPr>
            <w:tcW w:w="1560" w:type="dxa"/>
          </w:tcPr>
          <w:p w14:paraId="4E823768" w14:textId="77777777" w:rsidR="009B1A64" w:rsidRPr="00F023BD" w:rsidRDefault="009B1A64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74946453" w14:textId="235221C5" w:rsidR="009B1A64" w:rsidRDefault="009B1A64" w:rsidP="004734FC">
            <w:r>
              <w:t xml:space="preserve">å gå </w:t>
            </w:r>
          </w:p>
        </w:tc>
        <w:tc>
          <w:tcPr>
            <w:tcW w:w="2568" w:type="dxa"/>
          </w:tcPr>
          <w:p w14:paraId="7BD9B24B" w14:textId="6B9AD27B" w:rsidR="009B1A64" w:rsidRDefault="009B1A64" w:rsidP="004734FC">
            <w:r>
              <w:t xml:space="preserve">på jobb om morgenen. </w:t>
            </w:r>
          </w:p>
        </w:tc>
      </w:tr>
      <w:tr w:rsidR="009B1A64" w14:paraId="526E991C" w14:textId="77777777" w:rsidTr="006565A2">
        <w:tc>
          <w:tcPr>
            <w:tcW w:w="1887" w:type="dxa"/>
          </w:tcPr>
          <w:p w14:paraId="48937BDD" w14:textId="3CD1409E" w:rsidR="009B1A64" w:rsidRDefault="009B1A64" w:rsidP="004734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Daiva</w:t>
            </w:r>
            <w:proofErr w:type="spellEnd"/>
          </w:p>
        </w:tc>
        <w:tc>
          <w:tcPr>
            <w:tcW w:w="1510" w:type="dxa"/>
          </w:tcPr>
          <w:p w14:paraId="5D03BAE7" w14:textId="2C195DD4" w:rsidR="009B1A64" w:rsidRDefault="009B1A64" w:rsidP="004734FC">
            <w:r>
              <w:t>pleier</w:t>
            </w:r>
          </w:p>
        </w:tc>
        <w:tc>
          <w:tcPr>
            <w:tcW w:w="1560" w:type="dxa"/>
          </w:tcPr>
          <w:p w14:paraId="73262627" w14:textId="77777777" w:rsidR="009B1A64" w:rsidRPr="00F023BD" w:rsidRDefault="009B1A64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19929823" w14:textId="3ACD7BAB" w:rsidR="009B1A64" w:rsidRDefault="009B1A64" w:rsidP="004734FC">
            <w:r>
              <w:t>å drikke</w:t>
            </w:r>
          </w:p>
        </w:tc>
        <w:tc>
          <w:tcPr>
            <w:tcW w:w="2568" w:type="dxa"/>
          </w:tcPr>
          <w:p w14:paraId="27E334D5" w14:textId="767741F8" w:rsidR="009B1A64" w:rsidRDefault="009B1A64" w:rsidP="004734FC">
            <w:r>
              <w:t xml:space="preserve">kaffe etter jobb. </w:t>
            </w:r>
          </w:p>
        </w:tc>
      </w:tr>
      <w:tr w:rsidR="009B1A64" w14:paraId="1B0F38AD" w14:textId="77777777" w:rsidTr="006565A2">
        <w:tc>
          <w:tcPr>
            <w:tcW w:w="1887" w:type="dxa"/>
          </w:tcPr>
          <w:p w14:paraId="6002E9BA" w14:textId="77777777" w:rsidR="009B1A64" w:rsidRDefault="009B1A64" w:rsidP="004734FC">
            <w:pPr>
              <w:rPr>
                <w:b/>
                <w:bCs/>
              </w:rPr>
            </w:pPr>
          </w:p>
        </w:tc>
        <w:tc>
          <w:tcPr>
            <w:tcW w:w="1510" w:type="dxa"/>
          </w:tcPr>
          <w:p w14:paraId="6ACD6B12" w14:textId="77777777" w:rsidR="009B1A64" w:rsidRDefault="009B1A64" w:rsidP="004734FC"/>
        </w:tc>
        <w:tc>
          <w:tcPr>
            <w:tcW w:w="1560" w:type="dxa"/>
          </w:tcPr>
          <w:p w14:paraId="65917DF5" w14:textId="77777777" w:rsidR="009B1A64" w:rsidRPr="00F023BD" w:rsidRDefault="009B1A64" w:rsidP="004734FC">
            <w:pPr>
              <w:rPr>
                <w:b/>
                <w:bCs/>
              </w:rPr>
            </w:pPr>
          </w:p>
        </w:tc>
        <w:tc>
          <w:tcPr>
            <w:tcW w:w="1537" w:type="dxa"/>
          </w:tcPr>
          <w:p w14:paraId="199A19EA" w14:textId="77777777" w:rsidR="009B1A64" w:rsidRDefault="009B1A64" w:rsidP="004734FC"/>
        </w:tc>
        <w:tc>
          <w:tcPr>
            <w:tcW w:w="2568" w:type="dxa"/>
          </w:tcPr>
          <w:p w14:paraId="47E0EDCA" w14:textId="77777777" w:rsidR="009B1A64" w:rsidRDefault="009B1A64" w:rsidP="004734FC"/>
        </w:tc>
      </w:tr>
      <w:tr w:rsidR="009B1A64" w14:paraId="7F584A0F" w14:textId="77777777" w:rsidTr="006565A2">
        <w:tc>
          <w:tcPr>
            <w:tcW w:w="1887" w:type="dxa"/>
          </w:tcPr>
          <w:p w14:paraId="38DCFD73" w14:textId="54B30EF3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Jeg </w:t>
            </w:r>
          </w:p>
        </w:tc>
        <w:tc>
          <w:tcPr>
            <w:tcW w:w="1510" w:type="dxa"/>
          </w:tcPr>
          <w:p w14:paraId="10F3FB79" w14:textId="75D741F4" w:rsidR="009B1A64" w:rsidRDefault="009B1A64" w:rsidP="004734FC">
            <w:r>
              <w:t>orker</w:t>
            </w:r>
          </w:p>
        </w:tc>
        <w:tc>
          <w:tcPr>
            <w:tcW w:w="1560" w:type="dxa"/>
          </w:tcPr>
          <w:p w14:paraId="7B030A80" w14:textId="0B78CF50" w:rsidR="009B1A64" w:rsidRPr="009B1A64" w:rsidRDefault="009B1A64" w:rsidP="004734FC">
            <w:r w:rsidRPr="009B1A64">
              <w:t>ikke</w:t>
            </w:r>
          </w:p>
        </w:tc>
        <w:tc>
          <w:tcPr>
            <w:tcW w:w="1537" w:type="dxa"/>
          </w:tcPr>
          <w:p w14:paraId="3EB6BD85" w14:textId="5D331344" w:rsidR="009B1A64" w:rsidRDefault="009B1A64" w:rsidP="004734FC">
            <w:r>
              <w:t xml:space="preserve">å trene </w:t>
            </w:r>
          </w:p>
        </w:tc>
        <w:tc>
          <w:tcPr>
            <w:tcW w:w="2568" w:type="dxa"/>
          </w:tcPr>
          <w:p w14:paraId="03917C40" w14:textId="58819A55" w:rsidR="009B1A64" w:rsidRDefault="009B1A64" w:rsidP="004734FC">
            <w:r>
              <w:t xml:space="preserve">hver dag. </w:t>
            </w:r>
          </w:p>
        </w:tc>
      </w:tr>
      <w:tr w:rsidR="009B1A64" w14:paraId="1E8983CE" w14:textId="77777777" w:rsidTr="006565A2">
        <w:tc>
          <w:tcPr>
            <w:tcW w:w="1887" w:type="dxa"/>
          </w:tcPr>
          <w:p w14:paraId="2AD23906" w14:textId="388C62D2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Barbara</w:t>
            </w:r>
          </w:p>
        </w:tc>
        <w:tc>
          <w:tcPr>
            <w:tcW w:w="1510" w:type="dxa"/>
          </w:tcPr>
          <w:p w14:paraId="5DE2558C" w14:textId="04CBD72F" w:rsidR="009B1A64" w:rsidRDefault="009B1A64" w:rsidP="004734FC">
            <w:r>
              <w:t>orker</w:t>
            </w:r>
          </w:p>
        </w:tc>
        <w:tc>
          <w:tcPr>
            <w:tcW w:w="1560" w:type="dxa"/>
          </w:tcPr>
          <w:p w14:paraId="4EF8C8CE" w14:textId="0592E2FC" w:rsidR="009B1A64" w:rsidRPr="009B1A64" w:rsidRDefault="009B1A64" w:rsidP="004734FC">
            <w:r>
              <w:t xml:space="preserve">ikke </w:t>
            </w:r>
          </w:p>
        </w:tc>
        <w:tc>
          <w:tcPr>
            <w:tcW w:w="1537" w:type="dxa"/>
          </w:tcPr>
          <w:p w14:paraId="393C64B9" w14:textId="068ADCE5" w:rsidR="009B1A64" w:rsidRDefault="009B1A64" w:rsidP="004734FC">
            <w:r>
              <w:t xml:space="preserve">å spise </w:t>
            </w:r>
          </w:p>
        </w:tc>
        <w:tc>
          <w:tcPr>
            <w:tcW w:w="2568" w:type="dxa"/>
          </w:tcPr>
          <w:p w14:paraId="5CF0D789" w14:textId="1EE998A4" w:rsidR="009B1A64" w:rsidRDefault="009B1A64" w:rsidP="004734FC">
            <w:r>
              <w:t xml:space="preserve">mer godteri. </w:t>
            </w:r>
          </w:p>
        </w:tc>
      </w:tr>
      <w:tr w:rsidR="009B1A64" w14:paraId="2DCFA0ED" w14:textId="77777777" w:rsidTr="006565A2">
        <w:tc>
          <w:tcPr>
            <w:tcW w:w="1887" w:type="dxa"/>
          </w:tcPr>
          <w:p w14:paraId="2E58F5A6" w14:textId="1386EED2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Ieva</w:t>
            </w:r>
          </w:p>
        </w:tc>
        <w:tc>
          <w:tcPr>
            <w:tcW w:w="1510" w:type="dxa"/>
          </w:tcPr>
          <w:p w14:paraId="25D4AFFB" w14:textId="66D8DEBB" w:rsidR="009B1A64" w:rsidRDefault="009B1A64" w:rsidP="004734FC">
            <w:r>
              <w:t>orker</w:t>
            </w:r>
          </w:p>
        </w:tc>
        <w:tc>
          <w:tcPr>
            <w:tcW w:w="1560" w:type="dxa"/>
          </w:tcPr>
          <w:p w14:paraId="6B6FFF61" w14:textId="02192362" w:rsidR="009B1A64" w:rsidRDefault="009B1A64" w:rsidP="004734FC">
            <w:r>
              <w:t xml:space="preserve">ikke </w:t>
            </w:r>
          </w:p>
        </w:tc>
        <w:tc>
          <w:tcPr>
            <w:tcW w:w="1537" w:type="dxa"/>
          </w:tcPr>
          <w:p w14:paraId="42A52C37" w14:textId="79E16E08" w:rsidR="009B1A64" w:rsidRDefault="009B1A64" w:rsidP="004734FC">
            <w:r>
              <w:t>å dra/reise</w:t>
            </w:r>
          </w:p>
        </w:tc>
        <w:tc>
          <w:tcPr>
            <w:tcW w:w="2568" w:type="dxa"/>
          </w:tcPr>
          <w:p w14:paraId="559E1D1C" w14:textId="75CE9C4C" w:rsidR="009B1A64" w:rsidRDefault="009B1A64" w:rsidP="004734FC">
            <w:r>
              <w:t xml:space="preserve">på jobb med bussen. </w:t>
            </w:r>
          </w:p>
        </w:tc>
      </w:tr>
      <w:tr w:rsidR="009B1A64" w14:paraId="6EE9DDEE" w14:textId="77777777" w:rsidTr="006565A2">
        <w:tc>
          <w:tcPr>
            <w:tcW w:w="1887" w:type="dxa"/>
          </w:tcPr>
          <w:p w14:paraId="37780D23" w14:textId="58721A9D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Monika</w:t>
            </w:r>
          </w:p>
        </w:tc>
        <w:tc>
          <w:tcPr>
            <w:tcW w:w="1510" w:type="dxa"/>
          </w:tcPr>
          <w:p w14:paraId="139CD71A" w14:textId="77C30200" w:rsidR="009B1A64" w:rsidRDefault="009B1A64" w:rsidP="004734FC">
            <w:r>
              <w:t>orker</w:t>
            </w:r>
          </w:p>
        </w:tc>
        <w:tc>
          <w:tcPr>
            <w:tcW w:w="1560" w:type="dxa"/>
          </w:tcPr>
          <w:p w14:paraId="02F4BCB1" w14:textId="6B2C6EF5" w:rsidR="009B1A64" w:rsidRDefault="009B1A64" w:rsidP="004734FC">
            <w:r>
              <w:t>ikke</w:t>
            </w:r>
          </w:p>
        </w:tc>
        <w:tc>
          <w:tcPr>
            <w:tcW w:w="1537" w:type="dxa"/>
          </w:tcPr>
          <w:p w14:paraId="01F78747" w14:textId="0E553EE4" w:rsidR="009B1A64" w:rsidRDefault="009B1A64" w:rsidP="004734FC">
            <w:r>
              <w:t xml:space="preserve">å sykle </w:t>
            </w:r>
          </w:p>
        </w:tc>
        <w:tc>
          <w:tcPr>
            <w:tcW w:w="2568" w:type="dxa"/>
          </w:tcPr>
          <w:p w14:paraId="100D7262" w14:textId="367D876B" w:rsidR="009B1A64" w:rsidRDefault="009B1A64" w:rsidP="004734FC">
            <w:r>
              <w:t xml:space="preserve">på jobb. </w:t>
            </w:r>
          </w:p>
        </w:tc>
      </w:tr>
      <w:tr w:rsidR="009B1A64" w14:paraId="62A7774E" w14:textId="77777777" w:rsidTr="006565A2">
        <w:tc>
          <w:tcPr>
            <w:tcW w:w="1887" w:type="dxa"/>
          </w:tcPr>
          <w:p w14:paraId="3AA81A36" w14:textId="15E62EFD" w:rsidR="009B1A64" w:rsidRDefault="009B1A64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Joanna</w:t>
            </w:r>
          </w:p>
        </w:tc>
        <w:tc>
          <w:tcPr>
            <w:tcW w:w="1510" w:type="dxa"/>
          </w:tcPr>
          <w:p w14:paraId="5E025A8A" w14:textId="39344C09" w:rsidR="009B1A64" w:rsidRDefault="009B1A64" w:rsidP="004734FC">
            <w:r>
              <w:t>orker</w:t>
            </w:r>
          </w:p>
        </w:tc>
        <w:tc>
          <w:tcPr>
            <w:tcW w:w="1560" w:type="dxa"/>
          </w:tcPr>
          <w:p w14:paraId="1B584091" w14:textId="5AADFEC9" w:rsidR="009B1A64" w:rsidRDefault="009B1A64" w:rsidP="004734FC">
            <w:r>
              <w:t>ikke</w:t>
            </w:r>
          </w:p>
        </w:tc>
        <w:tc>
          <w:tcPr>
            <w:tcW w:w="1537" w:type="dxa"/>
          </w:tcPr>
          <w:p w14:paraId="23B1CBC0" w14:textId="767E4E1A" w:rsidR="009B1A64" w:rsidRDefault="009B1A64" w:rsidP="004734FC">
            <w:r>
              <w:t>å svare</w:t>
            </w:r>
          </w:p>
        </w:tc>
        <w:tc>
          <w:tcPr>
            <w:tcW w:w="2568" w:type="dxa"/>
          </w:tcPr>
          <w:p w14:paraId="76E24CC1" w14:textId="554E807B" w:rsidR="009B1A64" w:rsidRDefault="009B1A64" w:rsidP="004734FC">
            <w:r>
              <w:t xml:space="preserve">på spørsmålet. </w:t>
            </w:r>
          </w:p>
        </w:tc>
      </w:tr>
      <w:tr w:rsidR="009B1A64" w14:paraId="6C256D74" w14:textId="77777777" w:rsidTr="006565A2">
        <w:tc>
          <w:tcPr>
            <w:tcW w:w="1887" w:type="dxa"/>
          </w:tcPr>
          <w:p w14:paraId="6F07437F" w14:textId="5AA7E05C" w:rsidR="009B1A64" w:rsidRDefault="009B1A64" w:rsidP="004734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Daiva</w:t>
            </w:r>
            <w:proofErr w:type="spellEnd"/>
          </w:p>
        </w:tc>
        <w:tc>
          <w:tcPr>
            <w:tcW w:w="1510" w:type="dxa"/>
          </w:tcPr>
          <w:p w14:paraId="04B558C0" w14:textId="33239ED5" w:rsidR="009B1A64" w:rsidRDefault="009B1A64" w:rsidP="004734FC">
            <w:r>
              <w:t>orker</w:t>
            </w:r>
          </w:p>
        </w:tc>
        <w:tc>
          <w:tcPr>
            <w:tcW w:w="1560" w:type="dxa"/>
          </w:tcPr>
          <w:p w14:paraId="3C1A69BC" w14:textId="30C034C7" w:rsidR="009B1A64" w:rsidRDefault="009B1A64" w:rsidP="004734FC">
            <w:r>
              <w:t>ikke</w:t>
            </w:r>
          </w:p>
        </w:tc>
        <w:tc>
          <w:tcPr>
            <w:tcW w:w="1537" w:type="dxa"/>
          </w:tcPr>
          <w:p w14:paraId="5C571CAC" w14:textId="7A5A6F2A" w:rsidR="009B1A64" w:rsidRDefault="009B1A64" w:rsidP="004734FC">
            <w:r>
              <w:t xml:space="preserve">å jobbe </w:t>
            </w:r>
          </w:p>
        </w:tc>
        <w:tc>
          <w:tcPr>
            <w:tcW w:w="2568" w:type="dxa"/>
          </w:tcPr>
          <w:p w14:paraId="14F3E859" w14:textId="74740D3A" w:rsidR="009B1A64" w:rsidRDefault="009B1A64" w:rsidP="004734FC">
            <w:r>
              <w:t xml:space="preserve">overtid. </w:t>
            </w:r>
          </w:p>
        </w:tc>
      </w:tr>
      <w:tr w:rsidR="009B1A64" w14:paraId="223AA4F0" w14:textId="77777777" w:rsidTr="006565A2">
        <w:tc>
          <w:tcPr>
            <w:tcW w:w="1887" w:type="dxa"/>
          </w:tcPr>
          <w:p w14:paraId="5B799C36" w14:textId="77777777" w:rsidR="009B1A64" w:rsidRDefault="009B1A64" w:rsidP="004734FC">
            <w:pPr>
              <w:rPr>
                <w:b/>
                <w:bCs/>
              </w:rPr>
            </w:pPr>
          </w:p>
        </w:tc>
        <w:tc>
          <w:tcPr>
            <w:tcW w:w="1510" w:type="dxa"/>
          </w:tcPr>
          <w:p w14:paraId="636A9AC2" w14:textId="77777777" w:rsidR="009B1A64" w:rsidRDefault="009B1A64" w:rsidP="004734FC"/>
        </w:tc>
        <w:tc>
          <w:tcPr>
            <w:tcW w:w="1560" w:type="dxa"/>
          </w:tcPr>
          <w:p w14:paraId="0BBFE7D6" w14:textId="77777777" w:rsidR="009B1A64" w:rsidRDefault="009B1A64" w:rsidP="004734FC"/>
        </w:tc>
        <w:tc>
          <w:tcPr>
            <w:tcW w:w="1537" w:type="dxa"/>
          </w:tcPr>
          <w:p w14:paraId="5C2DAAAC" w14:textId="77777777" w:rsidR="009B1A64" w:rsidRDefault="009B1A64" w:rsidP="004734FC"/>
        </w:tc>
        <w:tc>
          <w:tcPr>
            <w:tcW w:w="2568" w:type="dxa"/>
          </w:tcPr>
          <w:p w14:paraId="5EF96F96" w14:textId="77777777" w:rsidR="009B1A64" w:rsidRDefault="009B1A64" w:rsidP="004734FC"/>
        </w:tc>
      </w:tr>
      <w:tr w:rsidR="009B1A64" w14:paraId="3D52D77C" w14:textId="77777777" w:rsidTr="006565A2">
        <w:tc>
          <w:tcPr>
            <w:tcW w:w="1887" w:type="dxa"/>
          </w:tcPr>
          <w:p w14:paraId="74136A9A" w14:textId="21431CD4" w:rsidR="009B1A64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Jeg</w:t>
            </w:r>
          </w:p>
        </w:tc>
        <w:tc>
          <w:tcPr>
            <w:tcW w:w="1510" w:type="dxa"/>
          </w:tcPr>
          <w:p w14:paraId="27ED84D7" w14:textId="454C3A28" w:rsidR="009B1A64" w:rsidRDefault="009B1A64" w:rsidP="004734FC">
            <w:r>
              <w:t>planlegger</w:t>
            </w:r>
          </w:p>
        </w:tc>
        <w:tc>
          <w:tcPr>
            <w:tcW w:w="1560" w:type="dxa"/>
          </w:tcPr>
          <w:p w14:paraId="5E0DFF59" w14:textId="77777777" w:rsidR="009B1A64" w:rsidRDefault="009B1A64" w:rsidP="004734FC"/>
        </w:tc>
        <w:tc>
          <w:tcPr>
            <w:tcW w:w="1537" w:type="dxa"/>
          </w:tcPr>
          <w:p w14:paraId="5A09F1F7" w14:textId="1A6B38BE" w:rsidR="009B1A64" w:rsidRDefault="006565A2" w:rsidP="004734FC">
            <w:r>
              <w:t xml:space="preserve">å reise </w:t>
            </w:r>
          </w:p>
        </w:tc>
        <w:tc>
          <w:tcPr>
            <w:tcW w:w="2568" w:type="dxa"/>
          </w:tcPr>
          <w:p w14:paraId="4A947B81" w14:textId="6317EFFD" w:rsidR="009B1A64" w:rsidRDefault="006565A2" w:rsidP="004734FC">
            <w:r>
              <w:t xml:space="preserve">til Italia. </w:t>
            </w:r>
          </w:p>
        </w:tc>
      </w:tr>
      <w:tr w:rsidR="006565A2" w14:paraId="15232C62" w14:textId="77777777" w:rsidTr="006565A2">
        <w:tc>
          <w:tcPr>
            <w:tcW w:w="1887" w:type="dxa"/>
          </w:tcPr>
          <w:p w14:paraId="2B70F5A1" w14:textId="6DBA4D2E" w:rsidR="006565A2" w:rsidRDefault="006565A2" w:rsidP="004734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Daiva</w:t>
            </w:r>
            <w:proofErr w:type="spellEnd"/>
          </w:p>
        </w:tc>
        <w:tc>
          <w:tcPr>
            <w:tcW w:w="1510" w:type="dxa"/>
          </w:tcPr>
          <w:p w14:paraId="278BDF88" w14:textId="41BFF1F6" w:rsidR="006565A2" w:rsidRDefault="006565A2" w:rsidP="004734FC">
            <w:r>
              <w:t>planlegger</w:t>
            </w:r>
          </w:p>
        </w:tc>
        <w:tc>
          <w:tcPr>
            <w:tcW w:w="1560" w:type="dxa"/>
          </w:tcPr>
          <w:p w14:paraId="3C0B272B" w14:textId="77777777" w:rsidR="006565A2" w:rsidRDefault="006565A2" w:rsidP="004734FC"/>
        </w:tc>
        <w:tc>
          <w:tcPr>
            <w:tcW w:w="1537" w:type="dxa"/>
          </w:tcPr>
          <w:p w14:paraId="12EA7065" w14:textId="0AC2B809" w:rsidR="006565A2" w:rsidRDefault="006565A2" w:rsidP="004734FC">
            <w:r>
              <w:t xml:space="preserve">å ta </w:t>
            </w:r>
          </w:p>
        </w:tc>
        <w:tc>
          <w:tcPr>
            <w:tcW w:w="2568" w:type="dxa"/>
          </w:tcPr>
          <w:p w14:paraId="46E68904" w14:textId="07B29E85" w:rsidR="006565A2" w:rsidRDefault="006565A2" w:rsidP="004734FC">
            <w:r>
              <w:t xml:space="preserve">båt til Latvia. </w:t>
            </w:r>
          </w:p>
        </w:tc>
      </w:tr>
      <w:tr w:rsidR="006565A2" w14:paraId="5C6B3D44" w14:textId="77777777" w:rsidTr="006565A2">
        <w:tc>
          <w:tcPr>
            <w:tcW w:w="1887" w:type="dxa"/>
          </w:tcPr>
          <w:p w14:paraId="509B9BF8" w14:textId="3FFAFEC2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Barbara</w:t>
            </w:r>
          </w:p>
        </w:tc>
        <w:tc>
          <w:tcPr>
            <w:tcW w:w="1510" w:type="dxa"/>
          </w:tcPr>
          <w:p w14:paraId="7CBB56AD" w14:textId="66D63D72" w:rsidR="006565A2" w:rsidRDefault="006565A2" w:rsidP="004734FC">
            <w:r>
              <w:t>planlegger</w:t>
            </w:r>
          </w:p>
        </w:tc>
        <w:tc>
          <w:tcPr>
            <w:tcW w:w="1560" w:type="dxa"/>
          </w:tcPr>
          <w:p w14:paraId="39F92608" w14:textId="77777777" w:rsidR="006565A2" w:rsidRDefault="006565A2" w:rsidP="004734FC"/>
        </w:tc>
        <w:tc>
          <w:tcPr>
            <w:tcW w:w="1537" w:type="dxa"/>
          </w:tcPr>
          <w:p w14:paraId="2634CC10" w14:textId="7DA5769E" w:rsidR="006565A2" w:rsidRDefault="006565A2" w:rsidP="004734FC">
            <w:r>
              <w:t xml:space="preserve">å reise </w:t>
            </w:r>
          </w:p>
        </w:tc>
        <w:tc>
          <w:tcPr>
            <w:tcW w:w="2568" w:type="dxa"/>
          </w:tcPr>
          <w:p w14:paraId="52853C68" w14:textId="02B3D56D" w:rsidR="006565A2" w:rsidRDefault="006565A2" w:rsidP="004734FC">
            <w:r>
              <w:t>på juleferie til Polen.</w:t>
            </w:r>
          </w:p>
        </w:tc>
      </w:tr>
      <w:tr w:rsidR="006565A2" w14:paraId="2FA9DB88" w14:textId="77777777" w:rsidTr="006565A2">
        <w:tc>
          <w:tcPr>
            <w:tcW w:w="1887" w:type="dxa"/>
          </w:tcPr>
          <w:p w14:paraId="2F832804" w14:textId="218F2AA8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Monika</w:t>
            </w:r>
          </w:p>
        </w:tc>
        <w:tc>
          <w:tcPr>
            <w:tcW w:w="1510" w:type="dxa"/>
          </w:tcPr>
          <w:p w14:paraId="55A2E2A4" w14:textId="04A60841" w:rsidR="006565A2" w:rsidRDefault="006565A2" w:rsidP="004734FC">
            <w:r>
              <w:t>planlegger</w:t>
            </w:r>
          </w:p>
        </w:tc>
        <w:tc>
          <w:tcPr>
            <w:tcW w:w="1560" w:type="dxa"/>
          </w:tcPr>
          <w:p w14:paraId="64DD8877" w14:textId="77777777" w:rsidR="006565A2" w:rsidRDefault="006565A2" w:rsidP="004734FC"/>
        </w:tc>
        <w:tc>
          <w:tcPr>
            <w:tcW w:w="1537" w:type="dxa"/>
          </w:tcPr>
          <w:p w14:paraId="21C923BC" w14:textId="389D0746" w:rsidR="006565A2" w:rsidRDefault="006565A2" w:rsidP="004734FC">
            <w:r>
              <w:t>å vaske</w:t>
            </w:r>
          </w:p>
        </w:tc>
        <w:tc>
          <w:tcPr>
            <w:tcW w:w="2568" w:type="dxa"/>
          </w:tcPr>
          <w:p w14:paraId="3C6CA95B" w14:textId="12A3C259" w:rsidR="006565A2" w:rsidRDefault="006565A2" w:rsidP="004734FC">
            <w:r>
              <w:t xml:space="preserve">bilen. </w:t>
            </w:r>
          </w:p>
        </w:tc>
      </w:tr>
      <w:tr w:rsidR="006565A2" w14:paraId="2698DB08" w14:textId="77777777" w:rsidTr="006565A2">
        <w:tc>
          <w:tcPr>
            <w:tcW w:w="1887" w:type="dxa"/>
          </w:tcPr>
          <w:p w14:paraId="5ADDE1FE" w14:textId="4131B894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Ieva</w:t>
            </w:r>
          </w:p>
        </w:tc>
        <w:tc>
          <w:tcPr>
            <w:tcW w:w="1510" w:type="dxa"/>
          </w:tcPr>
          <w:p w14:paraId="0D33B7E6" w14:textId="5FA871F7" w:rsidR="006565A2" w:rsidRDefault="006565A2" w:rsidP="004734FC">
            <w:r>
              <w:t>planlegger</w:t>
            </w:r>
          </w:p>
        </w:tc>
        <w:tc>
          <w:tcPr>
            <w:tcW w:w="1560" w:type="dxa"/>
          </w:tcPr>
          <w:p w14:paraId="1422B83E" w14:textId="77777777" w:rsidR="006565A2" w:rsidRDefault="006565A2" w:rsidP="004734FC"/>
        </w:tc>
        <w:tc>
          <w:tcPr>
            <w:tcW w:w="1537" w:type="dxa"/>
          </w:tcPr>
          <w:p w14:paraId="1302D328" w14:textId="61F2CE7D" w:rsidR="006565A2" w:rsidRDefault="006565A2" w:rsidP="004734FC">
            <w:r>
              <w:t>å pakke</w:t>
            </w:r>
          </w:p>
        </w:tc>
        <w:tc>
          <w:tcPr>
            <w:tcW w:w="2568" w:type="dxa"/>
          </w:tcPr>
          <w:p w14:paraId="6E6B5495" w14:textId="5929FA43" w:rsidR="006565A2" w:rsidRDefault="006565A2" w:rsidP="004734FC">
            <w:r>
              <w:t xml:space="preserve">kofferten før hun reiser på ferie. </w:t>
            </w:r>
          </w:p>
        </w:tc>
      </w:tr>
      <w:tr w:rsidR="006565A2" w14:paraId="69CB6EC6" w14:textId="77777777" w:rsidTr="006565A2">
        <w:tc>
          <w:tcPr>
            <w:tcW w:w="1887" w:type="dxa"/>
          </w:tcPr>
          <w:p w14:paraId="369C4C13" w14:textId="0A0E9F06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Joanna</w:t>
            </w:r>
          </w:p>
        </w:tc>
        <w:tc>
          <w:tcPr>
            <w:tcW w:w="1510" w:type="dxa"/>
          </w:tcPr>
          <w:p w14:paraId="251F42C1" w14:textId="15A1F1E2" w:rsidR="006565A2" w:rsidRDefault="006565A2" w:rsidP="004734FC">
            <w:r>
              <w:t>planlegger</w:t>
            </w:r>
          </w:p>
        </w:tc>
        <w:tc>
          <w:tcPr>
            <w:tcW w:w="1560" w:type="dxa"/>
          </w:tcPr>
          <w:p w14:paraId="3B50B563" w14:textId="795269DB" w:rsidR="006565A2" w:rsidRDefault="006565A2" w:rsidP="004734FC"/>
        </w:tc>
        <w:tc>
          <w:tcPr>
            <w:tcW w:w="1537" w:type="dxa"/>
          </w:tcPr>
          <w:p w14:paraId="224B778D" w14:textId="3401CF41" w:rsidR="006565A2" w:rsidRDefault="006565A2" w:rsidP="004734FC">
            <w:r>
              <w:t xml:space="preserve">å lage </w:t>
            </w:r>
          </w:p>
        </w:tc>
        <w:tc>
          <w:tcPr>
            <w:tcW w:w="2568" w:type="dxa"/>
          </w:tcPr>
          <w:p w14:paraId="443614DE" w14:textId="6D8D28E3" w:rsidR="006565A2" w:rsidRDefault="006565A2" w:rsidP="004734FC">
            <w:r>
              <w:t xml:space="preserve">middag hver eneste dag. </w:t>
            </w:r>
          </w:p>
        </w:tc>
      </w:tr>
      <w:tr w:rsidR="006565A2" w14:paraId="3131FA41" w14:textId="77777777" w:rsidTr="006565A2">
        <w:tc>
          <w:tcPr>
            <w:tcW w:w="1887" w:type="dxa"/>
          </w:tcPr>
          <w:p w14:paraId="4BAC3DAD" w14:textId="77777777" w:rsidR="006565A2" w:rsidRDefault="006565A2" w:rsidP="004734FC">
            <w:pPr>
              <w:rPr>
                <w:b/>
                <w:bCs/>
              </w:rPr>
            </w:pPr>
          </w:p>
        </w:tc>
        <w:tc>
          <w:tcPr>
            <w:tcW w:w="1510" w:type="dxa"/>
          </w:tcPr>
          <w:p w14:paraId="29C6F2E9" w14:textId="77777777" w:rsidR="006565A2" w:rsidRDefault="006565A2" w:rsidP="004734FC"/>
        </w:tc>
        <w:tc>
          <w:tcPr>
            <w:tcW w:w="1560" w:type="dxa"/>
          </w:tcPr>
          <w:p w14:paraId="50619F0C" w14:textId="77777777" w:rsidR="006565A2" w:rsidRDefault="006565A2" w:rsidP="004734FC"/>
        </w:tc>
        <w:tc>
          <w:tcPr>
            <w:tcW w:w="1537" w:type="dxa"/>
          </w:tcPr>
          <w:p w14:paraId="4C1F775C" w14:textId="77777777" w:rsidR="006565A2" w:rsidRDefault="006565A2" w:rsidP="004734FC"/>
        </w:tc>
        <w:tc>
          <w:tcPr>
            <w:tcW w:w="2568" w:type="dxa"/>
          </w:tcPr>
          <w:p w14:paraId="6E32E2C1" w14:textId="77777777" w:rsidR="006565A2" w:rsidRDefault="006565A2" w:rsidP="004734FC"/>
        </w:tc>
      </w:tr>
      <w:tr w:rsidR="006565A2" w14:paraId="4328FDFD" w14:textId="77777777" w:rsidTr="006565A2">
        <w:tc>
          <w:tcPr>
            <w:tcW w:w="1887" w:type="dxa"/>
          </w:tcPr>
          <w:p w14:paraId="1BAC231B" w14:textId="32D35DC1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Jeg</w:t>
            </w:r>
          </w:p>
        </w:tc>
        <w:tc>
          <w:tcPr>
            <w:tcW w:w="1510" w:type="dxa"/>
          </w:tcPr>
          <w:p w14:paraId="35CB70BE" w14:textId="5AC95848" w:rsidR="006565A2" w:rsidRDefault="006565A2" w:rsidP="004734FC">
            <w:r>
              <w:t>kommer til</w:t>
            </w:r>
          </w:p>
        </w:tc>
        <w:tc>
          <w:tcPr>
            <w:tcW w:w="1560" w:type="dxa"/>
          </w:tcPr>
          <w:p w14:paraId="58B0E9C3" w14:textId="77777777" w:rsidR="006565A2" w:rsidRDefault="006565A2" w:rsidP="004734FC"/>
        </w:tc>
        <w:tc>
          <w:tcPr>
            <w:tcW w:w="1537" w:type="dxa"/>
          </w:tcPr>
          <w:p w14:paraId="1604B549" w14:textId="2987D94C" w:rsidR="006565A2" w:rsidRDefault="006565A2" w:rsidP="004734FC">
            <w:r>
              <w:t xml:space="preserve">å flytte </w:t>
            </w:r>
          </w:p>
        </w:tc>
        <w:tc>
          <w:tcPr>
            <w:tcW w:w="2568" w:type="dxa"/>
          </w:tcPr>
          <w:p w14:paraId="4DAB6405" w14:textId="511CE0C4" w:rsidR="006565A2" w:rsidRDefault="006565A2" w:rsidP="004734FC">
            <w:r>
              <w:t xml:space="preserve">til Oslo. </w:t>
            </w:r>
          </w:p>
        </w:tc>
      </w:tr>
      <w:tr w:rsidR="006565A2" w14:paraId="2270354B" w14:textId="77777777" w:rsidTr="006565A2">
        <w:tc>
          <w:tcPr>
            <w:tcW w:w="1887" w:type="dxa"/>
          </w:tcPr>
          <w:p w14:paraId="7F2E771E" w14:textId="4B5EC6DA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Ieva</w:t>
            </w:r>
          </w:p>
        </w:tc>
        <w:tc>
          <w:tcPr>
            <w:tcW w:w="1510" w:type="dxa"/>
          </w:tcPr>
          <w:p w14:paraId="349CC651" w14:textId="5B1B2829" w:rsidR="006565A2" w:rsidRDefault="006565A2" w:rsidP="004734FC">
            <w:r>
              <w:t xml:space="preserve">kommer til </w:t>
            </w:r>
          </w:p>
        </w:tc>
        <w:tc>
          <w:tcPr>
            <w:tcW w:w="1560" w:type="dxa"/>
          </w:tcPr>
          <w:p w14:paraId="7D70D42F" w14:textId="77777777" w:rsidR="006565A2" w:rsidRDefault="006565A2" w:rsidP="004734FC"/>
        </w:tc>
        <w:tc>
          <w:tcPr>
            <w:tcW w:w="1537" w:type="dxa"/>
          </w:tcPr>
          <w:p w14:paraId="6C890934" w14:textId="467DA467" w:rsidR="006565A2" w:rsidRDefault="006565A2" w:rsidP="004734FC">
            <w:r>
              <w:t>å kjøpe</w:t>
            </w:r>
          </w:p>
        </w:tc>
        <w:tc>
          <w:tcPr>
            <w:tcW w:w="2568" w:type="dxa"/>
          </w:tcPr>
          <w:p w14:paraId="3E18F0F3" w14:textId="77777777" w:rsidR="006565A2" w:rsidRDefault="006565A2" w:rsidP="004734FC">
            <w:r>
              <w:t xml:space="preserve">et hus. </w:t>
            </w:r>
          </w:p>
          <w:p w14:paraId="60331317" w14:textId="66D89CED" w:rsidR="006565A2" w:rsidRDefault="006565A2" w:rsidP="004734FC"/>
        </w:tc>
      </w:tr>
      <w:tr w:rsidR="006565A2" w14:paraId="0B4237F3" w14:textId="77777777" w:rsidTr="006565A2">
        <w:tc>
          <w:tcPr>
            <w:tcW w:w="1887" w:type="dxa"/>
          </w:tcPr>
          <w:p w14:paraId="31964061" w14:textId="1509D90B" w:rsidR="006565A2" w:rsidRDefault="006565A2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Monika</w:t>
            </w:r>
          </w:p>
        </w:tc>
        <w:tc>
          <w:tcPr>
            <w:tcW w:w="1510" w:type="dxa"/>
          </w:tcPr>
          <w:p w14:paraId="6C308B53" w14:textId="31E7D6DC" w:rsidR="006565A2" w:rsidRDefault="006565A2" w:rsidP="004734FC">
            <w:r>
              <w:t>kommer til</w:t>
            </w:r>
          </w:p>
        </w:tc>
        <w:tc>
          <w:tcPr>
            <w:tcW w:w="1560" w:type="dxa"/>
          </w:tcPr>
          <w:p w14:paraId="1D5DD0F0" w14:textId="77777777" w:rsidR="006565A2" w:rsidRDefault="006565A2" w:rsidP="004734FC"/>
        </w:tc>
        <w:tc>
          <w:tcPr>
            <w:tcW w:w="1537" w:type="dxa"/>
          </w:tcPr>
          <w:p w14:paraId="33253C50" w14:textId="4D6E040B" w:rsidR="006565A2" w:rsidRDefault="006565A2" w:rsidP="004734FC">
            <w:r>
              <w:t>å bytte</w:t>
            </w:r>
          </w:p>
        </w:tc>
        <w:tc>
          <w:tcPr>
            <w:tcW w:w="2568" w:type="dxa"/>
          </w:tcPr>
          <w:p w14:paraId="36879A96" w14:textId="7455B86C" w:rsidR="006565A2" w:rsidRDefault="006565A2" w:rsidP="004734FC">
            <w:r>
              <w:t xml:space="preserve">bil snart. </w:t>
            </w:r>
          </w:p>
        </w:tc>
      </w:tr>
      <w:tr w:rsidR="0001393F" w14:paraId="36A2D20B" w14:textId="77777777" w:rsidTr="006565A2">
        <w:tc>
          <w:tcPr>
            <w:tcW w:w="1887" w:type="dxa"/>
          </w:tcPr>
          <w:p w14:paraId="67F8BDF3" w14:textId="630C0970" w:rsidR="0001393F" w:rsidRDefault="0001393F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Joanna</w:t>
            </w:r>
          </w:p>
        </w:tc>
        <w:tc>
          <w:tcPr>
            <w:tcW w:w="1510" w:type="dxa"/>
          </w:tcPr>
          <w:p w14:paraId="4C9BF535" w14:textId="5FD66C14" w:rsidR="0001393F" w:rsidRDefault="0001393F" w:rsidP="004734FC">
            <w:r>
              <w:t xml:space="preserve">kommer til </w:t>
            </w:r>
          </w:p>
        </w:tc>
        <w:tc>
          <w:tcPr>
            <w:tcW w:w="1560" w:type="dxa"/>
          </w:tcPr>
          <w:p w14:paraId="161ADB9B" w14:textId="77777777" w:rsidR="0001393F" w:rsidRDefault="0001393F" w:rsidP="004734FC"/>
        </w:tc>
        <w:tc>
          <w:tcPr>
            <w:tcW w:w="1537" w:type="dxa"/>
          </w:tcPr>
          <w:p w14:paraId="1F678B9F" w14:textId="5DC40216" w:rsidR="0001393F" w:rsidRDefault="0001393F" w:rsidP="004734FC">
            <w:r>
              <w:t>å gå</w:t>
            </w:r>
          </w:p>
        </w:tc>
        <w:tc>
          <w:tcPr>
            <w:tcW w:w="2568" w:type="dxa"/>
          </w:tcPr>
          <w:p w14:paraId="62642315" w14:textId="56EC8ACB" w:rsidR="0001393F" w:rsidRDefault="0001393F" w:rsidP="004734FC">
            <w:r>
              <w:t xml:space="preserve">til legen. </w:t>
            </w:r>
          </w:p>
        </w:tc>
      </w:tr>
      <w:tr w:rsidR="0001393F" w14:paraId="17608B85" w14:textId="77777777" w:rsidTr="006565A2">
        <w:tc>
          <w:tcPr>
            <w:tcW w:w="1887" w:type="dxa"/>
          </w:tcPr>
          <w:p w14:paraId="688D9F39" w14:textId="194FBE4C" w:rsidR="0001393F" w:rsidRDefault="0001393F" w:rsidP="004734FC">
            <w:pPr>
              <w:rPr>
                <w:b/>
                <w:bCs/>
              </w:rPr>
            </w:pPr>
            <w:r>
              <w:rPr>
                <w:b/>
                <w:bCs/>
              </w:rPr>
              <w:t>Barbara</w:t>
            </w:r>
          </w:p>
        </w:tc>
        <w:tc>
          <w:tcPr>
            <w:tcW w:w="1510" w:type="dxa"/>
          </w:tcPr>
          <w:p w14:paraId="1C223B8E" w14:textId="7340EC10" w:rsidR="0001393F" w:rsidRDefault="0001393F" w:rsidP="004734FC">
            <w:r>
              <w:t xml:space="preserve">kommer til </w:t>
            </w:r>
          </w:p>
        </w:tc>
        <w:tc>
          <w:tcPr>
            <w:tcW w:w="1560" w:type="dxa"/>
          </w:tcPr>
          <w:p w14:paraId="68537500" w14:textId="77777777" w:rsidR="0001393F" w:rsidRDefault="0001393F" w:rsidP="004734FC"/>
        </w:tc>
        <w:tc>
          <w:tcPr>
            <w:tcW w:w="1537" w:type="dxa"/>
          </w:tcPr>
          <w:p w14:paraId="64BC669A" w14:textId="64ED174A" w:rsidR="0001393F" w:rsidRDefault="0001393F" w:rsidP="004734FC">
            <w:r>
              <w:t xml:space="preserve">å handle </w:t>
            </w:r>
          </w:p>
        </w:tc>
        <w:tc>
          <w:tcPr>
            <w:tcW w:w="2568" w:type="dxa"/>
          </w:tcPr>
          <w:p w14:paraId="2AB9077A" w14:textId="74882840" w:rsidR="0001393F" w:rsidRDefault="0001393F" w:rsidP="004734FC">
            <w:r>
              <w:t>julegaver</w:t>
            </w:r>
            <w:r>
              <w:t>.</w:t>
            </w:r>
          </w:p>
        </w:tc>
      </w:tr>
      <w:tr w:rsidR="0001393F" w14:paraId="6598CE05" w14:textId="77777777" w:rsidTr="006565A2">
        <w:tc>
          <w:tcPr>
            <w:tcW w:w="1887" w:type="dxa"/>
          </w:tcPr>
          <w:p w14:paraId="4A8F57A4" w14:textId="6A59DB7D" w:rsidR="0001393F" w:rsidRDefault="0001393F" w:rsidP="004734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Daiva</w:t>
            </w:r>
            <w:proofErr w:type="spellEnd"/>
          </w:p>
        </w:tc>
        <w:tc>
          <w:tcPr>
            <w:tcW w:w="1510" w:type="dxa"/>
          </w:tcPr>
          <w:p w14:paraId="78220C4F" w14:textId="5B8F70C2" w:rsidR="0001393F" w:rsidRDefault="0001393F" w:rsidP="004734FC">
            <w:r>
              <w:t xml:space="preserve">kommer til </w:t>
            </w:r>
          </w:p>
        </w:tc>
        <w:tc>
          <w:tcPr>
            <w:tcW w:w="1560" w:type="dxa"/>
          </w:tcPr>
          <w:p w14:paraId="4D3F3BD1" w14:textId="77777777" w:rsidR="0001393F" w:rsidRDefault="0001393F" w:rsidP="004734FC"/>
        </w:tc>
        <w:tc>
          <w:tcPr>
            <w:tcW w:w="1537" w:type="dxa"/>
          </w:tcPr>
          <w:p w14:paraId="0DE6AA5A" w14:textId="486BCF9D" w:rsidR="0001393F" w:rsidRDefault="0001393F" w:rsidP="004734FC">
            <w:r>
              <w:t>å ta</w:t>
            </w:r>
          </w:p>
        </w:tc>
        <w:tc>
          <w:tcPr>
            <w:tcW w:w="2568" w:type="dxa"/>
          </w:tcPr>
          <w:p w14:paraId="652207F9" w14:textId="26E404C8" w:rsidR="0001393F" w:rsidRDefault="0001393F" w:rsidP="004734FC">
            <w:r>
              <w:t xml:space="preserve">en pause nå. </w:t>
            </w:r>
          </w:p>
        </w:tc>
      </w:tr>
      <w:tr w:rsidR="0001393F" w14:paraId="0CEF59D7" w14:textId="77777777" w:rsidTr="006565A2">
        <w:tc>
          <w:tcPr>
            <w:tcW w:w="1887" w:type="dxa"/>
          </w:tcPr>
          <w:p w14:paraId="687CF24F" w14:textId="6320CDF0" w:rsidR="0001393F" w:rsidRDefault="0001393F" w:rsidP="004734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Daiva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510" w:type="dxa"/>
          </w:tcPr>
          <w:p w14:paraId="1C68AF25" w14:textId="732E4765" w:rsidR="0001393F" w:rsidRDefault="0001393F" w:rsidP="004734FC">
            <w:r>
              <w:t xml:space="preserve">kommer til </w:t>
            </w:r>
          </w:p>
        </w:tc>
        <w:tc>
          <w:tcPr>
            <w:tcW w:w="1560" w:type="dxa"/>
          </w:tcPr>
          <w:p w14:paraId="7713EE3D" w14:textId="77777777" w:rsidR="0001393F" w:rsidRDefault="0001393F" w:rsidP="004734FC"/>
        </w:tc>
        <w:tc>
          <w:tcPr>
            <w:tcW w:w="1537" w:type="dxa"/>
          </w:tcPr>
          <w:p w14:paraId="52A78528" w14:textId="34B5C979" w:rsidR="0001393F" w:rsidRDefault="0001393F" w:rsidP="004734FC">
            <w:r>
              <w:t xml:space="preserve">å feire </w:t>
            </w:r>
          </w:p>
        </w:tc>
        <w:tc>
          <w:tcPr>
            <w:tcW w:w="2568" w:type="dxa"/>
          </w:tcPr>
          <w:p w14:paraId="7FAC380D" w14:textId="0FE19640" w:rsidR="0001393F" w:rsidRDefault="0001393F" w:rsidP="004734FC">
            <w:r>
              <w:t xml:space="preserve">bryllupet til dattera si. </w:t>
            </w:r>
          </w:p>
        </w:tc>
      </w:tr>
    </w:tbl>
    <w:p w14:paraId="16B5887B" w14:textId="6A7817C0" w:rsidR="00F023BD" w:rsidRPr="00F023BD" w:rsidRDefault="006565A2">
      <w:pPr>
        <w:rPr>
          <w:b/>
          <w:bCs/>
        </w:rPr>
      </w:pPr>
      <w:r>
        <w:rPr>
          <w:b/>
          <w:bCs/>
        </w:rPr>
        <w:tab/>
      </w:r>
    </w:p>
    <w:sectPr w:rsidR="00F023BD" w:rsidRPr="00F023BD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B2A1" w14:textId="77777777" w:rsidR="00F023BD" w:rsidRDefault="00F023BD" w:rsidP="00E6735B">
      <w:pPr>
        <w:spacing w:after="0" w:line="240" w:lineRule="auto"/>
      </w:pPr>
      <w:r>
        <w:separator/>
      </w:r>
    </w:p>
  </w:endnote>
  <w:endnote w:type="continuationSeparator" w:id="0">
    <w:p w14:paraId="4A43726A" w14:textId="77777777" w:rsidR="00F023BD" w:rsidRDefault="00F023BD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42BC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01F7C658" wp14:editId="1980C276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B91D" w14:textId="77777777" w:rsidR="00F023BD" w:rsidRDefault="00F023BD" w:rsidP="00E6735B">
      <w:pPr>
        <w:spacing w:after="0" w:line="240" w:lineRule="auto"/>
      </w:pPr>
      <w:r>
        <w:separator/>
      </w:r>
    </w:p>
  </w:footnote>
  <w:footnote w:type="continuationSeparator" w:id="0">
    <w:p w14:paraId="62E0E6FD" w14:textId="77777777" w:rsidR="00F023BD" w:rsidRDefault="00F023BD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97394"/>
    <w:multiLevelType w:val="hybridMultilevel"/>
    <w:tmpl w:val="EFECDBD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2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BD"/>
    <w:rsid w:val="0001393F"/>
    <w:rsid w:val="002F2342"/>
    <w:rsid w:val="004D23F3"/>
    <w:rsid w:val="004D5BDA"/>
    <w:rsid w:val="004E6857"/>
    <w:rsid w:val="006565A2"/>
    <w:rsid w:val="0069557D"/>
    <w:rsid w:val="008B29AD"/>
    <w:rsid w:val="009B1A64"/>
    <w:rsid w:val="00A96B70"/>
    <w:rsid w:val="00C0079E"/>
    <w:rsid w:val="00C86977"/>
    <w:rsid w:val="00D473DE"/>
    <w:rsid w:val="00D726F0"/>
    <w:rsid w:val="00E6735B"/>
    <w:rsid w:val="00F023BD"/>
    <w:rsid w:val="00F10604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58640"/>
  <w15:chartTrackingRefBased/>
  <w15:docId w15:val="{2DAC555E-9AAD-44D9-B74A-8897D702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table" w:styleId="Rutenettabell1lysuthevingsfarge4">
    <w:name w:val="Grid Table 1 Light Accent 4"/>
    <w:basedOn w:val="Vanligtabell"/>
    <w:uiPriority w:val="46"/>
    <w:rsid w:val="00F10604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kobling">
    <w:name w:val="Hyperlink"/>
    <w:basedOn w:val="Standardskriftforavsnitt"/>
    <w:uiPriority w:val="99"/>
    <w:unhideWhenUsed/>
    <w:rsid w:val="00D473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oenixas-my.sharepoint.com/:w:/g/personal/svenn_ingebrigtsen_fonix_as/EbkHfa989iJLjVnl29uuEC4B51x1YKUXpfRTW0nvyQ9a7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126</TotalTime>
  <Pages>3</Pages>
  <Words>608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2025-12-08T16:37:00Z</dcterms:created>
  <dcterms:modified xsi:type="dcterms:W3CDTF">2025-12-08T19:06:00Z</dcterms:modified>
</cp:coreProperties>
</file>