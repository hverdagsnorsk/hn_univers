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D74C" w14:textId="1E31BDD7" w:rsidR="004D5BDA" w:rsidRDefault="004D5BDA" w:rsidP="004D5BDA">
      <w:pPr>
        <w:pStyle w:val="Overskrift1"/>
        <w:rPr>
          <w:sz w:val="36"/>
          <w:szCs w:val="36"/>
        </w:rPr>
      </w:pPr>
      <w:r w:rsidRPr="008A6EC9">
        <w:rPr>
          <w:sz w:val="36"/>
          <w:szCs w:val="36"/>
        </w:rPr>
        <w:t xml:space="preserve">Notater fra Zoomundervisning for </w:t>
      </w:r>
      <w:r w:rsidR="008A6EC9" w:rsidRPr="008A6EC9">
        <w:rPr>
          <w:sz w:val="36"/>
          <w:szCs w:val="36"/>
        </w:rPr>
        <w:t>Vestby</w:t>
      </w:r>
      <w:r w:rsidR="00E6735B" w:rsidRPr="008A6EC9">
        <w:rPr>
          <w:sz w:val="36"/>
          <w:szCs w:val="36"/>
        </w:rPr>
        <w:t xml:space="preserve"> </w:t>
      </w:r>
      <w:r w:rsidR="008A6EC9" w:rsidRPr="008A6EC9">
        <w:rPr>
          <w:sz w:val="36"/>
          <w:szCs w:val="36"/>
        </w:rPr>
        <w:t>15. desember 2025</w:t>
      </w:r>
    </w:p>
    <w:p w14:paraId="183FEF08" w14:textId="77777777" w:rsidR="008A6EC9" w:rsidRDefault="008A6EC9" w:rsidP="008A6EC9"/>
    <w:p w14:paraId="1105D38E" w14:textId="2FBA7CAA" w:rsidR="00497E0F" w:rsidRPr="008A6EC9" w:rsidRDefault="008A6EC9" w:rsidP="008A6EC9">
      <w:r w:rsidRPr="00CE48FA">
        <w:rPr>
          <w:color w:val="4EA72E" w:themeColor="accent6"/>
        </w:rPr>
        <w:t xml:space="preserve">Jeg ser en liten, hvit hund. </w:t>
      </w:r>
      <w:r>
        <w:br/>
      </w:r>
      <w:r>
        <w:br/>
        <w:t xml:space="preserve">Jeg ser </w:t>
      </w:r>
      <w:r w:rsidR="00CE48FA">
        <w:t>grønt gress</w:t>
      </w:r>
      <w:r>
        <w:t xml:space="preserve">. </w:t>
      </w:r>
      <w:r>
        <w:br/>
      </w:r>
      <w:r>
        <w:br/>
        <w:t>Hunden har brun</w:t>
      </w:r>
      <w:r w:rsidRPr="00CE48FA">
        <w:rPr>
          <w:color w:val="4EA72E" w:themeColor="accent6"/>
        </w:rPr>
        <w:t>e</w:t>
      </w:r>
      <w:r>
        <w:t xml:space="preserve"> ører. </w:t>
      </w:r>
      <w:r>
        <w:br/>
      </w:r>
      <w:r>
        <w:br/>
        <w:t xml:space="preserve">Hunden har kort på beina. </w:t>
      </w:r>
      <w:r w:rsidR="00CE48FA">
        <w:t xml:space="preserve">   </w:t>
      </w:r>
      <w:r w:rsidR="00CE48FA" w:rsidRPr="00497E0F">
        <w:rPr>
          <w:color w:val="4EA72E" w:themeColor="accent6"/>
        </w:rPr>
        <w:t>Hunden har korte bein. Beina til hunden er korte.</w:t>
      </w:r>
      <w:r w:rsidR="00CE48FA" w:rsidRPr="00497E0F">
        <w:rPr>
          <w:color w:val="4EA72E" w:themeColor="accent6"/>
        </w:rPr>
        <w:br/>
      </w:r>
      <w:r w:rsidR="00CE48FA">
        <w:t xml:space="preserve"> </w:t>
      </w:r>
      <w:r>
        <w:br/>
      </w:r>
      <w:r>
        <w:br/>
        <w:t xml:space="preserve">Hunden er veldig søt. </w:t>
      </w:r>
      <w:r>
        <w:br/>
      </w:r>
      <w:r>
        <w:br/>
        <w:t>Øynene er svart</w:t>
      </w:r>
      <w:r w:rsidRPr="00497E0F">
        <w:rPr>
          <w:color w:val="4EA72E" w:themeColor="accent6"/>
        </w:rPr>
        <w:t>e</w:t>
      </w:r>
      <w:r>
        <w:t xml:space="preserve">. </w:t>
      </w:r>
      <w:r>
        <w:br/>
      </w:r>
      <w:r>
        <w:br/>
        <w:t xml:space="preserve">Nesen er svart. </w:t>
      </w:r>
      <w:r>
        <w:br/>
      </w:r>
      <w:r>
        <w:br/>
        <w:t xml:space="preserve">Den har kort hale. </w:t>
      </w:r>
      <w:r>
        <w:br/>
      </w:r>
      <w:r>
        <w:br/>
      </w:r>
      <w:r w:rsidR="00497E0F">
        <w:br/>
      </w:r>
      <w:r w:rsidR="00497E0F" w:rsidRPr="00497E0F">
        <w:rPr>
          <w:rStyle w:val="Overskrift2Tegn"/>
        </w:rPr>
        <w:t>Adjektiv</w:t>
      </w:r>
      <w:r w:rsidR="00497E0F">
        <w:rPr>
          <w:rStyle w:val="Overskrift2Tegn"/>
        </w:rPr>
        <w:br/>
      </w:r>
      <w:r w:rsidR="00497E0F" w:rsidRPr="00497E0F">
        <w:rPr>
          <w:rStyle w:val="Overskrift3Tegn"/>
          <w:sz w:val="24"/>
          <w:szCs w:val="24"/>
        </w:rPr>
        <w:t>Bøyning av adjektiv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171"/>
        <w:gridCol w:w="1128"/>
        <w:gridCol w:w="1005"/>
        <w:gridCol w:w="1128"/>
        <w:gridCol w:w="1005"/>
      </w:tblGrid>
      <w:tr w:rsidR="00497E0F" w14:paraId="45764799" w14:textId="77777777" w:rsidTr="00D95DB3">
        <w:tc>
          <w:tcPr>
            <w:tcW w:w="0" w:type="auto"/>
            <w:shd w:val="clear" w:color="auto" w:fill="B3E5A1" w:themeFill="accent6" w:themeFillTint="66"/>
          </w:tcPr>
          <w:p w14:paraId="27919E18" w14:textId="77777777" w:rsidR="00497E0F" w:rsidRDefault="00497E0F" w:rsidP="00D95DB3">
            <w:pPr>
              <w:jc w:val="center"/>
            </w:pPr>
          </w:p>
        </w:tc>
        <w:tc>
          <w:tcPr>
            <w:tcW w:w="0" w:type="auto"/>
            <w:gridSpan w:val="2"/>
            <w:shd w:val="clear" w:color="auto" w:fill="B3E5A1" w:themeFill="accent6" w:themeFillTint="66"/>
          </w:tcPr>
          <w:p w14:paraId="186ACF58" w14:textId="77777777" w:rsidR="00497E0F" w:rsidRDefault="00497E0F" w:rsidP="00D95DB3">
            <w:pPr>
              <w:jc w:val="center"/>
            </w:pPr>
            <w:r>
              <w:t>entall</w:t>
            </w:r>
          </w:p>
        </w:tc>
        <w:tc>
          <w:tcPr>
            <w:tcW w:w="0" w:type="auto"/>
            <w:gridSpan w:val="2"/>
            <w:shd w:val="clear" w:color="auto" w:fill="B3E5A1" w:themeFill="accent6" w:themeFillTint="66"/>
          </w:tcPr>
          <w:p w14:paraId="54A12787" w14:textId="77777777" w:rsidR="00497E0F" w:rsidRDefault="00497E0F" w:rsidP="00D95DB3">
            <w:pPr>
              <w:jc w:val="center"/>
            </w:pPr>
            <w:r>
              <w:t>flertall</w:t>
            </w:r>
          </w:p>
        </w:tc>
      </w:tr>
      <w:tr w:rsidR="00497E0F" w14:paraId="560A3539" w14:textId="77777777" w:rsidTr="00D95DB3">
        <w:tc>
          <w:tcPr>
            <w:tcW w:w="0" w:type="auto"/>
            <w:shd w:val="clear" w:color="auto" w:fill="B3E5A1" w:themeFill="accent6" w:themeFillTint="66"/>
          </w:tcPr>
          <w:p w14:paraId="65A5A573" w14:textId="77777777" w:rsidR="00497E0F" w:rsidRDefault="00497E0F" w:rsidP="00D95DB3"/>
        </w:tc>
        <w:tc>
          <w:tcPr>
            <w:tcW w:w="0" w:type="auto"/>
            <w:shd w:val="clear" w:color="auto" w:fill="B3E5A1" w:themeFill="accent6" w:themeFillTint="66"/>
          </w:tcPr>
          <w:p w14:paraId="1EC92A0F" w14:textId="77777777" w:rsidR="00497E0F" w:rsidRDefault="00497E0F" w:rsidP="00D95DB3">
            <w:r>
              <w:t>ubestemt</w:t>
            </w:r>
          </w:p>
        </w:tc>
        <w:tc>
          <w:tcPr>
            <w:tcW w:w="0" w:type="auto"/>
            <w:shd w:val="clear" w:color="auto" w:fill="B3E5A1" w:themeFill="accent6" w:themeFillTint="66"/>
          </w:tcPr>
          <w:p w14:paraId="265F4FE7" w14:textId="77777777" w:rsidR="00497E0F" w:rsidRDefault="00497E0F" w:rsidP="00D95DB3">
            <w:r>
              <w:t>bestemt</w:t>
            </w:r>
          </w:p>
        </w:tc>
        <w:tc>
          <w:tcPr>
            <w:tcW w:w="0" w:type="auto"/>
            <w:shd w:val="clear" w:color="auto" w:fill="B3E5A1" w:themeFill="accent6" w:themeFillTint="66"/>
          </w:tcPr>
          <w:p w14:paraId="31890B37" w14:textId="77777777" w:rsidR="00497E0F" w:rsidRDefault="00497E0F" w:rsidP="00D95DB3">
            <w:r>
              <w:t>ubestemt</w:t>
            </w:r>
          </w:p>
        </w:tc>
        <w:tc>
          <w:tcPr>
            <w:tcW w:w="0" w:type="auto"/>
            <w:shd w:val="clear" w:color="auto" w:fill="B3E5A1" w:themeFill="accent6" w:themeFillTint="66"/>
          </w:tcPr>
          <w:p w14:paraId="717FFC98" w14:textId="77777777" w:rsidR="00497E0F" w:rsidRDefault="00497E0F" w:rsidP="00D95DB3">
            <w:r>
              <w:t>bestemt</w:t>
            </w:r>
          </w:p>
        </w:tc>
      </w:tr>
      <w:tr w:rsidR="00497E0F" w14:paraId="1C0E6F8C" w14:textId="77777777" w:rsidTr="00D95DB3">
        <w:tc>
          <w:tcPr>
            <w:tcW w:w="0" w:type="auto"/>
            <w:shd w:val="clear" w:color="auto" w:fill="B3E5A1" w:themeFill="accent6" w:themeFillTint="66"/>
          </w:tcPr>
          <w:p w14:paraId="60A8BC06" w14:textId="77777777" w:rsidR="00497E0F" w:rsidRDefault="00497E0F" w:rsidP="00D95DB3">
            <w:r>
              <w:t>hankjønn</w:t>
            </w:r>
          </w:p>
        </w:tc>
        <w:tc>
          <w:tcPr>
            <w:tcW w:w="0" w:type="auto"/>
            <w:shd w:val="clear" w:color="auto" w:fill="F2CEED" w:themeFill="accent5" w:themeFillTint="33"/>
          </w:tcPr>
          <w:p w14:paraId="444216BC" w14:textId="77777777" w:rsidR="00497E0F" w:rsidRDefault="00497E0F" w:rsidP="00D95DB3">
            <w:pPr>
              <w:jc w:val="center"/>
            </w:pPr>
            <w:r>
              <w:t>fin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366EFAFF" w14:textId="77777777" w:rsidR="00497E0F" w:rsidRDefault="00497E0F" w:rsidP="00D95DB3">
            <w:pPr>
              <w:jc w:val="center"/>
            </w:pPr>
            <w:r>
              <w:t>fin</w:t>
            </w:r>
            <w:r w:rsidRPr="00C2564C">
              <w:rPr>
                <w:color w:val="FF0000"/>
              </w:rPr>
              <w:t>e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5A9FD42A" w14:textId="77777777" w:rsidR="00497E0F" w:rsidRDefault="00497E0F" w:rsidP="00D95DB3">
            <w:pPr>
              <w:jc w:val="center"/>
            </w:pPr>
            <w:r>
              <w:t>fin</w:t>
            </w:r>
            <w:r w:rsidRPr="00C2564C">
              <w:rPr>
                <w:color w:val="FF0000"/>
              </w:rPr>
              <w:t>e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409B2CB2" w14:textId="77777777" w:rsidR="00497E0F" w:rsidRDefault="00497E0F" w:rsidP="00D95DB3">
            <w:pPr>
              <w:jc w:val="center"/>
            </w:pPr>
            <w:r>
              <w:t>fin</w:t>
            </w:r>
            <w:r w:rsidRPr="00C2564C">
              <w:rPr>
                <w:color w:val="FF0000"/>
              </w:rPr>
              <w:t>e</w:t>
            </w:r>
          </w:p>
        </w:tc>
      </w:tr>
      <w:tr w:rsidR="00497E0F" w14:paraId="171019CF" w14:textId="77777777" w:rsidTr="00D95DB3">
        <w:tc>
          <w:tcPr>
            <w:tcW w:w="0" w:type="auto"/>
            <w:shd w:val="clear" w:color="auto" w:fill="B3E5A1" w:themeFill="accent6" w:themeFillTint="66"/>
          </w:tcPr>
          <w:p w14:paraId="70DA2140" w14:textId="77777777" w:rsidR="00497E0F" w:rsidRDefault="00497E0F" w:rsidP="00D95DB3">
            <w:r>
              <w:t>hunkjønn</w:t>
            </w:r>
          </w:p>
        </w:tc>
        <w:tc>
          <w:tcPr>
            <w:tcW w:w="0" w:type="auto"/>
            <w:shd w:val="clear" w:color="auto" w:fill="F2CEED" w:themeFill="accent5" w:themeFillTint="33"/>
          </w:tcPr>
          <w:p w14:paraId="7B3A9AD1" w14:textId="77777777" w:rsidR="00497E0F" w:rsidRDefault="00497E0F" w:rsidP="00D95DB3">
            <w:pPr>
              <w:jc w:val="center"/>
            </w:pPr>
            <w:r>
              <w:t>fin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12524CD3" w14:textId="77777777" w:rsidR="00497E0F" w:rsidRDefault="00497E0F" w:rsidP="00D95DB3">
            <w:pPr>
              <w:jc w:val="center"/>
            </w:pPr>
            <w:r>
              <w:t>fin</w:t>
            </w:r>
            <w:r w:rsidRPr="00C2564C">
              <w:rPr>
                <w:color w:val="FF0000"/>
              </w:rPr>
              <w:t>e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7A59E8BB" w14:textId="77777777" w:rsidR="00497E0F" w:rsidRDefault="00497E0F" w:rsidP="00D95DB3">
            <w:pPr>
              <w:jc w:val="center"/>
            </w:pPr>
            <w:r>
              <w:t>fin</w:t>
            </w:r>
            <w:r w:rsidRPr="00C2564C">
              <w:rPr>
                <w:color w:val="FF0000"/>
              </w:rPr>
              <w:t>e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664242F8" w14:textId="77777777" w:rsidR="00497E0F" w:rsidRDefault="00497E0F" w:rsidP="00D95DB3">
            <w:pPr>
              <w:jc w:val="center"/>
            </w:pPr>
            <w:r>
              <w:t>fin</w:t>
            </w:r>
            <w:r w:rsidRPr="00C2564C">
              <w:rPr>
                <w:color w:val="FF0000"/>
              </w:rPr>
              <w:t>e</w:t>
            </w:r>
          </w:p>
        </w:tc>
      </w:tr>
      <w:tr w:rsidR="00497E0F" w14:paraId="26073E0C" w14:textId="77777777" w:rsidTr="00D95DB3">
        <w:tc>
          <w:tcPr>
            <w:tcW w:w="0" w:type="auto"/>
            <w:shd w:val="clear" w:color="auto" w:fill="B3E5A1" w:themeFill="accent6" w:themeFillTint="66"/>
          </w:tcPr>
          <w:p w14:paraId="5FBADB63" w14:textId="77777777" w:rsidR="00497E0F" w:rsidRDefault="00497E0F" w:rsidP="00D95DB3">
            <w:r>
              <w:t>intetkjønn</w:t>
            </w:r>
          </w:p>
        </w:tc>
        <w:tc>
          <w:tcPr>
            <w:tcW w:w="0" w:type="auto"/>
            <w:shd w:val="clear" w:color="auto" w:fill="F2CEED" w:themeFill="accent5" w:themeFillTint="33"/>
          </w:tcPr>
          <w:p w14:paraId="1E7F3FDB" w14:textId="77777777" w:rsidR="00497E0F" w:rsidRDefault="00497E0F" w:rsidP="00D95DB3">
            <w:pPr>
              <w:jc w:val="center"/>
            </w:pPr>
            <w:r>
              <w:t>fin</w:t>
            </w:r>
            <w:r w:rsidRPr="00C2564C">
              <w:rPr>
                <w:color w:val="FF0000"/>
              </w:rPr>
              <w:t>t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12C174B3" w14:textId="77777777" w:rsidR="00497E0F" w:rsidRDefault="00497E0F" w:rsidP="00D95DB3">
            <w:pPr>
              <w:jc w:val="center"/>
            </w:pPr>
            <w:r>
              <w:t>fin</w:t>
            </w:r>
            <w:r w:rsidRPr="00C2564C">
              <w:rPr>
                <w:color w:val="FF0000"/>
              </w:rPr>
              <w:t>e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22A6BD16" w14:textId="77777777" w:rsidR="00497E0F" w:rsidRDefault="00497E0F" w:rsidP="00D95DB3">
            <w:pPr>
              <w:jc w:val="center"/>
            </w:pPr>
            <w:r>
              <w:t>fin</w:t>
            </w:r>
            <w:r w:rsidRPr="00C2564C">
              <w:rPr>
                <w:color w:val="FF0000"/>
              </w:rPr>
              <w:t>e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71B0C876" w14:textId="77777777" w:rsidR="00497E0F" w:rsidRDefault="00497E0F" w:rsidP="00D95DB3">
            <w:pPr>
              <w:jc w:val="center"/>
            </w:pPr>
            <w:r>
              <w:t>fin</w:t>
            </w:r>
            <w:r w:rsidRPr="00C2564C">
              <w:rPr>
                <w:color w:val="FF0000"/>
              </w:rPr>
              <w:t>e</w:t>
            </w:r>
          </w:p>
        </w:tc>
      </w:tr>
    </w:tbl>
    <w:p w14:paraId="2A5BB7AF" w14:textId="02360ED6" w:rsidR="00497E0F" w:rsidRDefault="00497E0F" w:rsidP="00497E0F">
      <w:r w:rsidRPr="00497E0F">
        <w:rPr>
          <w:color w:val="4EA72E" w:themeColor="accent6"/>
        </w:rPr>
        <w:t xml:space="preserve">En fin bil. </w:t>
      </w:r>
      <w:r>
        <w:t>Den fin</w:t>
      </w:r>
      <w:r w:rsidRPr="00C2564C">
        <w:rPr>
          <w:color w:val="FF0000"/>
        </w:rPr>
        <w:t>e</w:t>
      </w:r>
      <w:r>
        <w:t xml:space="preserve"> bilen. Mange fin</w:t>
      </w:r>
      <w:r w:rsidRPr="00C2564C">
        <w:rPr>
          <w:color w:val="FF0000"/>
        </w:rPr>
        <w:t>e</w:t>
      </w:r>
      <w:r>
        <w:t xml:space="preserve"> biler. Alle de fin</w:t>
      </w:r>
      <w:r w:rsidRPr="00C2564C">
        <w:rPr>
          <w:color w:val="FF0000"/>
        </w:rPr>
        <w:t>e</w:t>
      </w:r>
      <w:r>
        <w:t xml:space="preserve"> bilene. </w:t>
      </w:r>
      <w:r>
        <w:br/>
      </w:r>
      <w:r w:rsidRPr="00497E0F">
        <w:rPr>
          <w:color w:val="4EA72E" w:themeColor="accent6"/>
        </w:rPr>
        <w:t xml:space="preserve">Ei fin jente. </w:t>
      </w:r>
      <w:r>
        <w:t>Den fin</w:t>
      </w:r>
      <w:r w:rsidRPr="00C2564C">
        <w:rPr>
          <w:color w:val="FF0000"/>
        </w:rPr>
        <w:t>e</w:t>
      </w:r>
      <w:r>
        <w:rPr>
          <w:color w:val="FF0000"/>
        </w:rPr>
        <w:t xml:space="preserve"> </w:t>
      </w:r>
      <w:r w:rsidRPr="00C2564C">
        <w:t>jenta.</w:t>
      </w:r>
      <w:r>
        <w:t xml:space="preserve"> Mange fin</w:t>
      </w:r>
      <w:r w:rsidRPr="00C2564C">
        <w:rPr>
          <w:color w:val="FF0000"/>
        </w:rPr>
        <w:t>e</w:t>
      </w:r>
      <w:r>
        <w:rPr>
          <w:color w:val="FF0000"/>
        </w:rPr>
        <w:t xml:space="preserve"> </w:t>
      </w:r>
      <w:r w:rsidRPr="00C2564C">
        <w:t xml:space="preserve">jenter. </w:t>
      </w:r>
      <w:r>
        <w:t>Alle de fin</w:t>
      </w:r>
      <w:r w:rsidRPr="00C2564C">
        <w:rPr>
          <w:color w:val="FF0000"/>
        </w:rPr>
        <w:t>e</w:t>
      </w:r>
      <w:r>
        <w:t xml:space="preserve"> jentene. </w:t>
      </w:r>
      <w:r>
        <w:br/>
        <w:t>Et fin</w:t>
      </w:r>
      <w:r w:rsidRPr="00497E0F">
        <w:rPr>
          <w:color w:val="EE0000"/>
        </w:rPr>
        <w:t>t</w:t>
      </w:r>
      <w:r>
        <w:t xml:space="preserve"> hus. </w:t>
      </w:r>
      <w:r>
        <w:t>Det fin</w:t>
      </w:r>
      <w:r w:rsidRPr="00C2564C">
        <w:rPr>
          <w:color w:val="FF0000"/>
        </w:rPr>
        <w:t>e</w:t>
      </w:r>
      <w:r>
        <w:rPr>
          <w:color w:val="FF0000"/>
        </w:rPr>
        <w:t xml:space="preserve"> </w:t>
      </w:r>
      <w:r w:rsidRPr="00C2564C">
        <w:t xml:space="preserve">huset. </w:t>
      </w:r>
      <w:r>
        <w:t>Mange fin</w:t>
      </w:r>
      <w:r w:rsidRPr="00C2564C">
        <w:rPr>
          <w:color w:val="FF0000"/>
        </w:rPr>
        <w:t>e</w:t>
      </w:r>
      <w:r>
        <w:rPr>
          <w:color w:val="FF0000"/>
        </w:rPr>
        <w:t xml:space="preserve"> </w:t>
      </w:r>
      <w:r w:rsidRPr="00C2564C">
        <w:t xml:space="preserve">hus. </w:t>
      </w:r>
      <w:r>
        <w:t>Alle de fin</w:t>
      </w:r>
      <w:r w:rsidRPr="00C2564C">
        <w:rPr>
          <w:color w:val="FF0000"/>
        </w:rPr>
        <w:t>e</w:t>
      </w:r>
      <w:r>
        <w:t xml:space="preserve"> husene.</w:t>
      </w:r>
      <w:r>
        <w:br/>
      </w:r>
      <w:r>
        <w:br/>
      </w:r>
      <w:r w:rsidRPr="00497E0F">
        <w:rPr>
          <w:rStyle w:val="Overskrift3Tegn"/>
        </w:rPr>
        <w:t>Gradbøyning av adjektiv</w:t>
      </w:r>
      <w:r>
        <w:rPr>
          <w:rStyle w:val="Overskrift3Tegn"/>
        </w:rPr>
        <w:br/>
      </w:r>
      <w:r w:rsidRPr="003A39D4">
        <w:rPr>
          <w:rStyle w:val="Overskrift3Tegn"/>
          <w:sz w:val="24"/>
          <w:szCs w:val="24"/>
        </w:rPr>
        <w:t>Regelrett</w:t>
      </w:r>
      <w:r w:rsidR="003A39D4" w:rsidRPr="003A39D4">
        <w:rPr>
          <w:rStyle w:val="Overskrift3Tegn"/>
          <w:sz w:val="24"/>
          <w:szCs w:val="24"/>
        </w:rPr>
        <w:t xml:space="preserve">e </w:t>
      </w:r>
      <w:r w:rsidRPr="003A39D4">
        <w:rPr>
          <w:rStyle w:val="Overskrift3Tegn"/>
          <w:sz w:val="24"/>
          <w:szCs w:val="24"/>
        </w:rPr>
        <w:t>adjektiv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87"/>
        <w:gridCol w:w="1291"/>
        <w:gridCol w:w="1174"/>
      </w:tblGrid>
      <w:tr w:rsidR="00497E0F" w14:paraId="630A8B34" w14:textId="77777777" w:rsidTr="00497E0F">
        <w:tc>
          <w:tcPr>
            <w:tcW w:w="0" w:type="auto"/>
            <w:shd w:val="clear" w:color="auto" w:fill="95DCF7" w:themeFill="accent4" w:themeFillTint="66"/>
          </w:tcPr>
          <w:p w14:paraId="4675EBE6" w14:textId="30DED564" w:rsidR="00497E0F" w:rsidRDefault="00497E0F" w:rsidP="00497E0F">
            <w:r>
              <w:t>Positiv</w:t>
            </w:r>
          </w:p>
        </w:tc>
        <w:tc>
          <w:tcPr>
            <w:tcW w:w="0" w:type="auto"/>
            <w:shd w:val="clear" w:color="auto" w:fill="95DCF7" w:themeFill="accent4" w:themeFillTint="66"/>
          </w:tcPr>
          <w:p w14:paraId="34E7BDCF" w14:textId="321FF8E7" w:rsidR="00497E0F" w:rsidRDefault="00497E0F" w:rsidP="00497E0F">
            <w:r>
              <w:t>Komparativ</w:t>
            </w:r>
          </w:p>
        </w:tc>
        <w:tc>
          <w:tcPr>
            <w:tcW w:w="0" w:type="auto"/>
            <w:shd w:val="clear" w:color="auto" w:fill="95DCF7" w:themeFill="accent4" w:themeFillTint="66"/>
          </w:tcPr>
          <w:p w14:paraId="39696D37" w14:textId="41FE691E" w:rsidR="00497E0F" w:rsidRDefault="00497E0F" w:rsidP="00497E0F">
            <w:r>
              <w:t>Superlativ</w:t>
            </w:r>
          </w:p>
        </w:tc>
      </w:tr>
      <w:tr w:rsidR="00497E0F" w14:paraId="53F9BF5C" w14:textId="77777777">
        <w:tc>
          <w:tcPr>
            <w:tcW w:w="0" w:type="auto"/>
          </w:tcPr>
          <w:p w14:paraId="268B36C3" w14:textId="0D2399DC" w:rsidR="00497E0F" w:rsidRDefault="00497E0F" w:rsidP="00497E0F">
            <w:r>
              <w:t>lav</w:t>
            </w:r>
          </w:p>
        </w:tc>
        <w:tc>
          <w:tcPr>
            <w:tcW w:w="0" w:type="auto"/>
          </w:tcPr>
          <w:p w14:paraId="45C0ADC2" w14:textId="62389090" w:rsidR="00497E0F" w:rsidRDefault="00497E0F" w:rsidP="00497E0F">
            <w:r>
              <w:t>lav</w:t>
            </w:r>
            <w:r w:rsidRPr="00497E0F">
              <w:rPr>
                <w:color w:val="4EA72E" w:themeColor="accent6"/>
              </w:rPr>
              <w:t>ere</w:t>
            </w:r>
          </w:p>
        </w:tc>
        <w:tc>
          <w:tcPr>
            <w:tcW w:w="0" w:type="auto"/>
          </w:tcPr>
          <w:p w14:paraId="0BD6B9EE" w14:textId="7D295493" w:rsidR="00497E0F" w:rsidRDefault="00497E0F" w:rsidP="00497E0F">
            <w:r>
              <w:t>lav</w:t>
            </w:r>
            <w:r w:rsidRPr="00497E0F">
              <w:rPr>
                <w:color w:val="4EA72E" w:themeColor="accent6"/>
              </w:rPr>
              <w:t>est</w:t>
            </w:r>
          </w:p>
        </w:tc>
      </w:tr>
      <w:tr w:rsidR="00497E0F" w14:paraId="5DC05598" w14:textId="77777777">
        <w:tc>
          <w:tcPr>
            <w:tcW w:w="0" w:type="auto"/>
          </w:tcPr>
          <w:p w14:paraId="2DDA5758" w14:textId="5EB7C49F" w:rsidR="00497E0F" w:rsidRDefault="00497E0F" w:rsidP="00497E0F">
            <w:r>
              <w:t>høy</w:t>
            </w:r>
          </w:p>
        </w:tc>
        <w:tc>
          <w:tcPr>
            <w:tcW w:w="0" w:type="auto"/>
          </w:tcPr>
          <w:p w14:paraId="2C5590CE" w14:textId="1FA1828F" w:rsidR="00497E0F" w:rsidRDefault="00497E0F" w:rsidP="00497E0F">
            <w:r>
              <w:t>høy</w:t>
            </w:r>
            <w:r w:rsidRPr="00497E0F">
              <w:rPr>
                <w:color w:val="4EA72E" w:themeColor="accent6"/>
              </w:rPr>
              <w:t>ere</w:t>
            </w:r>
          </w:p>
        </w:tc>
        <w:tc>
          <w:tcPr>
            <w:tcW w:w="0" w:type="auto"/>
          </w:tcPr>
          <w:p w14:paraId="69A0ED66" w14:textId="40F3CF67" w:rsidR="00497E0F" w:rsidRDefault="00497E0F" w:rsidP="00497E0F">
            <w:r>
              <w:t>høy</w:t>
            </w:r>
            <w:r w:rsidRPr="00497E0F">
              <w:rPr>
                <w:color w:val="4EA72E" w:themeColor="accent6"/>
              </w:rPr>
              <w:t>est</w:t>
            </w:r>
          </w:p>
        </w:tc>
      </w:tr>
      <w:tr w:rsidR="00497E0F" w14:paraId="4FD0247C" w14:textId="77777777">
        <w:tc>
          <w:tcPr>
            <w:tcW w:w="0" w:type="auto"/>
          </w:tcPr>
          <w:p w14:paraId="16798AC1" w14:textId="4125B7AD" w:rsidR="00497E0F" w:rsidRDefault="00497E0F" w:rsidP="00497E0F">
            <w:r>
              <w:t>varm</w:t>
            </w:r>
          </w:p>
        </w:tc>
        <w:tc>
          <w:tcPr>
            <w:tcW w:w="0" w:type="auto"/>
          </w:tcPr>
          <w:p w14:paraId="4FCCCD34" w14:textId="23BF7850" w:rsidR="00497E0F" w:rsidRDefault="00497E0F" w:rsidP="00497E0F">
            <w:r>
              <w:t>varm</w:t>
            </w:r>
            <w:r w:rsidRPr="00497E0F">
              <w:rPr>
                <w:color w:val="4EA72E" w:themeColor="accent6"/>
              </w:rPr>
              <w:t>ere</w:t>
            </w:r>
          </w:p>
        </w:tc>
        <w:tc>
          <w:tcPr>
            <w:tcW w:w="0" w:type="auto"/>
          </w:tcPr>
          <w:p w14:paraId="7EE91B7A" w14:textId="6EEFEB21" w:rsidR="00497E0F" w:rsidRDefault="00497E0F" w:rsidP="00497E0F">
            <w:r>
              <w:t>varm</w:t>
            </w:r>
            <w:r w:rsidRPr="00497E0F">
              <w:rPr>
                <w:color w:val="4EA72E" w:themeColor="accent6"/>
              </w:rPr>
              <w:t>est</w:t>
            </w:r>
          </w:p>
        </w:tc>
      </w:tr>
      <w:tr w:rsidR="00497E0F" w14:paraId="2A75CB34" w14:textId="77777777">
        <w:tc>
          <w:tcPr>
            <w:tcW w:w="0" w:type="auto"/>
          </w:tcPr>
          <w:p w14:paraId="22EC7089" w14:textId="4E964CAB" w:rsidR="00497E0F" w:rsidRDefault="00497E0F" w:rsidP="00497E0F">
            <w:r>
              <w:t>kald</w:t>
            </w:r>
          </w:p>
        </w:tc>
        <w:tc>
          <w:tcPr>
            <w:tcW w:w="0" w:type="auto"/>
          </w:tcPr>
          <w:p w14:paraId="63A60FA9" w14:textId="647AA3D5" w:rsidR="00497E0F" w:rsidRDefault="00497E0F" w:rsidP="00497E0F">
            <w:r>
              <w:t>kald</w:t>
            </w:r>
            <w:r w:rsidRPr="00497E0F">
              <w:rPr>
                <w:color w:val="4EA72E" w:themeColor="accent6"/>
              </w:rPr>
              <w:t>ere</w:t>
            </w:r>
            <w:r>
              <w:t xml:space="preserve"> </w:t>
            </w:r>
          </w:p>
        </w:tc>
        <w:tc>
          <w:tcPr>
            <w:tcW w:w="0" w:type="auto"/>
          </w:tcPr>
          <w:p w14:paraId="74B3A2B4" w14:textId="7899F61D" w:rsidR="00497E0F" w:rsidRDefault="00497E0F" w:rsidP="00497E0F">
            <w:r>
              <w:t>kald</w:t>
            </w:r>
            <w:r w:rsidRPr="00497E0F">
              <w:rPr>
                <w:color w:val="4EA72E" w:themeColor="accent6"/>
              </w:rPr>
              <w:t>est</w:t>
            </w:r>
          </w:p>
        </w:tc>
      </w:tr>
      <w:tr w:rsidR="00386312" w14:paraId="75FC7220" w14:textId="77777777" w:rsidTr="00386312">
        <w:tc>
          <w:tcPr>
            <w:tcW w:w="0" w:type="auto"/>
            <w:shd w:val="clear" w:color="auto" w:fill="FAE2D5" w:themeFill="accent2" w:themeFillTint="33"/>
          </w:tcPr>
          <w:p w14:paraId="14E13F1B" w14:textId="7E389E9D" w:rsidR="00386312" w:rsidRPr="00386312" w:rsidRDefault="00386312" w:rsidP="00497E0F">
            <w:pPr>
              <w:rPr>
                <w:color w:val="4EA72E" w:themeColor="accent6"/>
              </w:rPr>
            </w:pPr>
            <w:r w:rsidRPr="00386312">
              <w:rPr>
                <w:color w:val="4EA72E" w:themeColor="accent6"/>
              </w:rPr>
              <w:t>gammel</w:t>
            </w:r>
          </w:p>
        </w:tc>
        <w:tc>
          <w:tcPr>
            <w:tcW w:w="0" w:type="auto"/>
            <w:shd w:val="clear" w:color="auto" w:fill="FAE2D5" w:themeFill="accent2" w:themeFillTint="33"/>
          </w:tcPr>
          <w:p w14:paraId="203EA462" w14:textId="37A376B8" w:rsidR="00386312" w:rsidRPr="00386312" w:rsidRDefault="00386312" w:rsidP="00497E0F">
            <w:pPr>
              <w:rPr>
                <w:color w:val="4EA72E" w:themeColor="accent6"/>
              </w:rPr>
            </w:pPr>
            <w:proofErr w:type="spellStart"/>
            <w:r w:rsidRPr="00386312">
              <w:rPr>
                <w:color w:val="4EA72E" w:themeColor="accent6"/>
              </w:rPr>
              <w:t>gamlere</w:t>
            </w:r>
            <w:proofErr w:type="spellEnd"/>
          </w:p>
        </w:tc>
        <w:tc>
          <w:tcPr>
            <w:tcW w:w="0" w:type="auto"/>
            <w:shd w:val="clear" w:color="auto" w:fill="FAE2D5" w:themeFill="accent2" w:themeFillTint="33"/>
          </w:tcPr>
          <w:p w14:paraId="1E351893" w14:textId="71DD142B" w:rsidR="00386312" w:rsidRPr="00386312" w:rsidRDefault="00386312" w:rsidP="00497E0F">
            <w:pPr>
              <w:rPr>
                <w:color w:val="4EA72E" w:themeColor="accent6"/>
              </w:rPr>
            </w:pPr>
            <w:proofErr w:type="spellStart"/>
            <w:r w:rsidRPr="00386312">
              <w:rPr>
                <w:color w:val="4EA72E" w:themeColor="accent6"/>
              </w:rPr>
              <w:t>gamlest</w:t>
            </w:r>
            <w:proofErr w:type="spellEnd"/>
          </w:p>
        </w:tc>
      </w:tr>
    </w:tbl>
    <w:p w14:paraId="413FA8CA" w14:textId="29F4AB48" w:rsidR="00497E0F" w:rsidRDefault="00497E0F" w:rsidP="00497E0F"/>
    <w:p w14:paraId="5DC78BDA" w14:textId="77777777" w:rsidR="00386312" w:rsidRDefault="00386312" w:rsidP="00497E0F"/>
    <w:p w14:paraId="68CDEED4" w14:textId="77777777" w:rsidR="00386312" w:rsidRDefault="00386312" w:rsidP="00497E0F"/>
    <w:p w14:paraId="24285761" w14:textId="6DE2B796" w:rsidR="003A39D4" w:rsidRPr="003A39D4" w:rsidRDefault="003A39D4" w:rsidP="003A39D4">
      <w:pPr>
        <w:pStyle w:val="Overskrift3"/>
        <w:rPr>
          <w:sz w:val="24"/>
          <w:szCs w:val="24"/>
        </w:rPr>
      </w:pPr>
      <w:r w:rsidRPr="003A39D4">
        <w:rPr>
          <w:sz w:val="24"/>
          <w:szCs w:val="24"/>
        </w:rPr>
        <w:lastRenderedPageBreak/>
        <w:t>Uregelrette adjektiv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87"/>
        <w:gridCol w:w="1291"/>
        <w:gridCol w:w="1174"/>
      </w:tblGrid>
      <w:tr w:rsidR="00386312" w14:paraId="246E0582" w14:textId="77777777" w:rsidTr="00D95DB3">
        <w:tc>
          <w:tcPr>
            <w:tcW w:w="0" w:type="auto"/>
            <w:shd w:val="clear" w:color="auto" w:fill="95DCF7" w:themeFill="accent4" w:themeFillTint="66"/>
          </w:tcPr>
          <w:p w14:paraId="097D40A2" w14:textId="72AA07FE" w:rsidR="00386312" w:rsidRDefault="00386312" w:rsidP="00D95DB3">
            <w:r>
              <w:t>Positiv</w:t>
            </w:r>
          </w:p>
        </w:tc>
        <w:tc>
          <w:tcPr>
            <w:tcW w:w="0" w:type="auto"/>
            <w:shd w:val="clear" w:color="auto" w:fill="95DCF7" w:themeFill="accent4" w:themeFillTint="66"/>
          </w:tcPr>
          <w:p w14:paraId="252548F1" w14:textId="77777777" w:rsidR="00386312" w:rsidRDefault="00386312" w:rsidP="00D95DB3">
            <w:r>
              <w:t>Komparativ</w:t>
            </w:r>
          </w:p>
        </w:tc>
        <w:tc>
          <w:tcPr>
            <w:tcW w:w="0" w:type="auto"/>
            <w:shd w:val="clear" w:color="auto" w:fill="95DCF7" w:themeFill="accent4" w:themeFillTint="66"/>
          </w:tcPr>
          <w:p w14:paraId="226C00F9" w14:textId="77777777" w:rsidR="00386312" w:rsidRDefault="00386312" w:rsidP="00D95DB3">
            <w:r>
              <w:t>Superlativ</w:t>
            </w:r>
          </w:p>
        </w:tc>
      </w:tr>
      <w:tr w:rsidR="00386312" w14:paraId="10B8EE5D" w14:textId="77777777" w:rsidTr="00386312">
        <w:tc>
          <w:tcPr>
            <w:tcW w:w="0" w:type="auto"/>
            <w:shd w:val="clear" w:color="auto" w:fill="FFFFFF" w:themeFill="background1"/>
          </w:tcPr>
          <w:p w14:paraId="35A25DD4" w14:textId="662B7BFD" w:rsidR="00386312" w:rsidRDefault="00386312" w:rsidP="00D95DB3">
            <w:r>
              <w:t>gammel</w:t>
            </w:r>
          </w:p>
        </w:tc>
        <w:tc>
          <w:tcPr>
            <w:tcW w:w="0" w:type="auto"/>
            <w:shd w:val="clear" w:color="auto" w:fill="FFFFFF" w:themeFill="background1"/>
          </w:tcPr>
          <w:p w14:paraId="30F67066" w14:textId="4F2C61FE" w:rsidR="00386312" w:rsidRDefault="00386312" w:rsidP="00D95DB3">
            <w:r>
              <w:t>eldre</w:t>
            </w:r>
          </w:p>
        </w:tc>
        <w:tc>
          <w:tcPr>
            <w:tcW w:w="0" w:type="auto"/>
            <w:shd w:val="clear" w:color="auto" w:fill="FFFFFF" w:themeFill="background1"/>
          </w:tcPr>
          <w:p w14:paraId="7942BF7C" w14:textId="2F22A3ED" w:rsidR="00386312" w:rsidRDefault="00386312" w:rsidP="00D95DB3">
            <w:r>
              <w:t>eldst</w:t>
            </w:r>
          </w:p>
        </w:tc>
      </w:tr>
      <w:tr w:rsidR="00386312" w14:paraId="217E9838" w14:textId="77777777" w:rsidTr="00386312">
        <w:tc>
          <w:tcPr>
            <w:tcW w:w="0" w:type="auto"/>
            <w:shd w:val="clear" w:color="auto" w:fill="FFFFFF" w:themeFill="background1"/>
          </w:tcPr>
          <w:p w14:paraId="296A0639" w14:textId="5CD655E8" w:rsidR="00386312" w:rsidRDefault="00386312" w:rsidP="00D95DB3">
            <w:r>
              <w:t>stor</w:t>
            </w:r>
          </w:p>
        </w:tc>
        <w:tc>
          <w:tcPr>
            <w:tcW w:w="0" w:type="auto"/>
            <w:shd w:val="clear" w:color="auto" w:fill="FFFFFF" w:themeFill="background1"/>
          </w:tcPr>
          <w:p w14:paraId="637D9192" w14:textId="20FF391D" w:rsidR="00386312" w:rsidRDefault="00386312" w:rsidP="00D95DB3">
            <w:r>
              <w:t>større</w:t>
            </w:r>
          </w:p>
        </w:tc>
        <w:tc>
          <w:tcPr>
            <w:tcW w:w="0" w:type="auto"/>
            <w:shd w:val="clear" w:color="auto" w:fill="FFFFFF" w:themeFill="background1"/>
          </w:tcPr>
          <w:p w14:paraId="63467836" w14:textId="7B844EC8" w:rsidR="00386312" w:rsidRDefault="00386312" w:rsidP="00D95DB3">
            <w:r>
              <w:t>størst</w:t>
            </w:r>
          </w:p>
        </w:tc>
      </w:tr>
      <w:tr w:rsidR="00386312" w14:paraId="2B77274B" w14:textId="77777777" w:rsidTr="00386312">
        <w:tc>
          <w:tcPr>
            <w:tcW w:w="0" w:type="auto"/>
            <w:shd w:val="clear" w:color="auto" w:fill="FFFFFF" w:themeFill="background1"/>
          </w:tcPr>
          <w:p w14:paraId="040D8E2B" w14:textId="162D2E51" w:rsidR="00386312" w:rsidRDefault="00386312" w:rsidP="00D95DB3">
            <w:r>
              <w:t>god</w:t>
            </w:r>
          </w:p>
        </w:tc>
        <w:tc>
          <w:tcPr>
            <w:tcW w:w="0" w:type="auto"/>
            <w:shd w:val="clear" w:color="auto" w:fill="FFFFFF" w:themeFill="background1"/>
          </w:tcPr>
          <w:p w14:paraId="1713C9A3" w14:textId="18F66899" w:rsidR="00386312" w:rsidRDefault="00386312" w:rsidP="00D95DB3">
            <w:r>
              <w:t>bedre</w:t>
            </w:r>
          </w:p>
        </w:tc>
        <w:tc>
          <w:tcPr>
            <w:tcW w:w="0" w:type="auto"/>
            <w:shd w:val="clear" w:color="auto" w:fill="FFFFFF" w:themeFill="background1"/>
          </w:tcPr>
          <w:p w14:paraId="6D2B26AA" w14:textId="39B2014C" w:rsidR="00386312" w:rsidRDefault="00386312" w:rsidP="00D95DB3">
            <w:r>
              <w:t>best</w:t>
            </w:r>
          </w:p>
        </w:tc>
      </w:tr>
      <w:tr w:rsidR="00386312" w14:paraId="1EE1ADC1" w14:textId="77777777" w:rsidTr="00386312">
        <w:tc>
          <w:tcPr>
            <w:tcW w:w="0" w:type="auto"/>
            <w:shd w:val="clear" w:color="auto" w:fill="FFFFFF" w:themeFill="background1"/>
          </w:tcPr>
          <w:p w14:paraId="2A00D2E1" w14:textId="01FE23BD" w:rsidR="00386312" w:rsidRDefault="00386312" w:rsidP="00D95DB3">
            <w:r>
              <w:t>dårlig</w:t>
            </w:r>
          </w:p>
        </w:tc>
        <w:tc>
          <w:tcPr>
            <w:tcW w:w="0" w:type="auto"/>
            <w:shd w:val="clear" w:color="auto" w:fill="FFFFFF" w:themeFill="background1"/>
          </w:tcPr>
          <w:p w14:paraId="7CA6C5EB" w14:textId="45F769F8" w:rsidR="00386312" w:rsidRDefault="00386312" w:rsidP="00D95DB3">
            <w:r>
              <w:t>verre</w:t>
            </w:r>
          </w:p>
        </w:tc>
        <w:tc>
          <w:tcPr>
            <w:tcW w:w="0" w:type="auto"/>
            <w:shd w:val="clear" w:color="auto" w:fill="FFFFFF" w:themeFill="background1"/>
          </w:tcPr>
          <w:p w14:paraId="2503D3D1" w14:textId="5C7C0AF4" w:rsidR="00386312" w:rsidRDefault="00386312" w:rsidP="00D95DB3">
            <w:r>
              <w:t>verst</w:t>
            </w:r>
          </w:p>
        </w:tc>
      </w:tr>
      <w:tr w:rsidR="00386312" w14:paraId="4FF7C3CD" w14:textId="77777777" w:rsidTr="00386312">
        <w:tc>
          <w:tcPr>
            <w:tcW w:w="0" w:type="auto"/>
            <w:shd w:val="clear" w:color="auto" w:fill="FFFFFF" w:themeFill="background1"/>
          </w:tcPr>
          <w:p w14:paraId="47F82A7C" w14:textId="48CC742B" w:rsidR="00386312" w:rsidRDefault="00386312" w:rsidP="00D95DB3">
            <w:r>
              <w:t>ung</w:t>
            </w:r>
          </w:p>
        </w:tc>
        <w:tc>
          <w:tcPr>
            <w:tcW w:w="0" w:type="auto"/>
            <w:shd w:val="clear" w:color="auto" w:fill="FFFFFF" w:themeFill="background1"/>
          </w:tcPr>
          <w:p w14:paraId="1682A8DF" w14:textId="0F771D4A" w:rsidR="00386312" w:rsidRDefault="00386312" w:rsidP="00D95DB3">
            <w:r>
              <w:t>yngre</w:t>
            </w:r>
          </w:p>
        </w:tc>
        <w:tc>
          <w:tcPr>
            <w:tcW w:w="0" w:type="auto"/>
            <w:shd w:val="clear" w:color="auto" w:fill="FFFFFF" w:themeFill="background1"/>
          </w:tcPr>
          <w:p w14:paraId="2D9533FA" w14:textId="54DA0B4F" w:rsidR="00386312" w:rsidRDefault="00386312" w:rsidP="00D95DB3">
            <w:r>
              <w:t>yngst</w:t>
            </w:r>
          </w:p>
        </w:tc>
      </w:tr>
      <w:tr w:rsidR="00386312" w14:paraId="656EBCBA" w14:textId="77777777" w:rsidTr="00386312">
        <w:tc>
          <w:tcPr>
            <w:tcW w:w="0" w:type="auto"/>
            <w:shd w:val="clear" w:color="auto" w:fill="FFFFFF" w:themeFill="background1"/>
          </w:tcPr>
          <w:p w14:paraId="4EDE1DED" w14:textId="2EF2C99C" w:rsidR="00386312" w:rsidRDefault="00386312" w:rsidP="00D95DB3">
            <w:r>
              <w:t>få</w:t>
            </w:r>
          </w:p>
        </w:tc>
        <w:tc>
          <w:tcPr>
            <w:tcW w:w="0" w:type="auto"/>
            <w:shd w:val="clear" w:color="auto" w:fill="FFFFFF" w:themeFill="background1"/>
          </w:tcPr>
          <w:p w14:paraId="3A2EDC5F" w14:textId="4063F8D5" w:rsidR="00386312" w:rsidRDefault="00386312" w:rsidP="00D95DB3">
            <w:r>
              <w:t>færre</w:t>
            </w:r>
          </w:p>
        </w:tc>
        <w:tc>
          <w:tcPr>
            <w:tcW w:w="0" w:type="auto"/>
            <w:shd w:val="clear" w:color="auto" w:fill="FFFFFF" w:themeFill="background1"/>
          </w:tcPr>
          <w:p w14:paraId="32C90918" w14:textId="3799BEB5" w:rsidR="00386312" w:rsidRDefault="00386312" w:rsidP="00D95DB3">
            <w:r>
              <w:t>færrest</w:t>
            </w:r>
          </w:p>
        </w:tc>
      </w:tr>
      <w:tr w:rsidR="00386312" w14:paraId="6E92C37E" w14:textId="77777777" w:rsidTr="00386312">
        <w:tc>
          <w:tcPr>
            <w:tcW w:w="0" w:type="auto"/>
            <w:shd w:val="clear" w:color="auto" w:fill="FFFFFF" w:themeFill="background1"/>
          </w:tcPr>
          <w:p w14:paraId="64A0F0AA" w14:textId="08F1FD4A" w:rsidR="00386312" w:rsidRDefault="00386312" w:rsidP="00D95DB3">
            <w:r>
              <w:t>tung</w:t>
            </w:r>
          </w:p>
        </w:tc>
        <w:tc>
          <w:tcPr>
            <w:tcW w:w="0" w:type="auto"/>
            <w:shd w:val="clear" w:color="auto" w:fill="FFFFFF" w:themeFill="background1"/>
          </w:tcPr>
          <w:p w14:paraId="0D3D93B6" w14:textId="0B069EC2" w:rsidR="00386312" w:rsidRDefault="00386312" w:rsidP="00D95DB3">
            <w:r>
              <w:t>tyngre</w:t>
            </w:r>
          </w:p>
        </w:tc>
        <w:tc>
          <w:tcPr>
            <w:tcW w:w="0" w:type="auto"/>
            <w:shd w:val="clear" w:color="auto" w:fill="FFFFFF" w:themeFill="background1"/>
          </w:tcPr>
          <w:p w14:paraId="0E585A74" w14:textId="67EA5BF0" w:rsidR="00386312" w:rsidRDefault="00386312" w:rsidP="00D95DB3">
            <w:r>
              <w:t>tyngst</w:t>
            </w:r>
          </w:p>
        </w:tc>
      </w:tr>
      <w:tr w:rsidR="00386312" w14:paraId="5338E6ED" w14:textId="77777777" w:rsidTr="00386312">
        <w:tc>
          <w:tcPr>
            <w:tcW w:w="0" w:type="auto"/>
            <w:shd w:val="clear" w:color="auto" w:fill="FFFFFF" w:themeFill="background1"/>
          </w:tcPr>
          <w:p w14:paraId="1D62F9EF" w14:textId="3B83BC8B" w:rsidR="00386312" w:rsidRDefault="00386312" w:rsidP="00D95DB3">
            <w:r>
              <w:t>lang</w:t>
            </w:r>
          </w:p>
        </w:tc>
        <w:tc>
          <w:tcPr>
            <w:tcW w:w="0" w:type="auto"/>
            <w:shd w:val="clear" w:color="auto" w:fill="FFFFFF" w:themeFill="background1"/>
          </w:tcPr>
          <w:p w14:paraId="791B0762" w14:textId="2A600D94" w:rsidR="00386312" w:rsidRDefault="00386312" w:rsidP="00D95DB3">
            <w:r>
              <w:t>lengre</w:t>
            </w:r>
          </w:p>
        </w:tc>
        <w:tc>
          <w:tcPr>
            <w:tcW w:w="0" w:type="auto"/>
            <w:shd w:val="clear" w:color="auto" w:fill="FFFFFF" w:themeFill="background1"/>
          </w:tcPr>
          <w:p w14:paraId="1CF73855" w14:textId="229F21FB" w:rsidR="00386312" w:rsidRDefault="00386312" w:rsidP="00D95DB3">
            <w:r>
              <w:t>lengst</w:t>
            </w:r>
          </w:p>
        </w:tc>
      </w:tr>
      <w:tr w:rsidR="00386312" w14:paraId="1E8D0ACA" w14:textId="77777777" w:rsidTr="00386312">
        <w:tc>
          <w:tcPr>
            <w:tcW w:w="0" w:type="auto"/>
            <w:shd w:val="clear" w:color="auto" w:fill="FFFFFF" w:themeFill="background1"/>
          </w:tcPr>
          <w:p w14:paraId="6AB3AE05" w14:textId="1998C193" w:rsidR="00386312" w:rsidRDefault="00386312" w:rsidP="00D95DB3">
            <w:r>
              <w:t>mye</w:t>
            </w:r>
          </w:p>
        </w:tc>
        <w:tc>
          <w:tcPr>
            <w:tcW w:w="0" w:type="auto"/>
            <w:shd w:val="clear" w:color="auto" w:fill="FFFFFF" w:themeFill="background1"/>
          </w:tcPr>
          <w:p w14:paraId="0A27DE0C" w14:textId="75820555" w:rsidR="00386312" w:rsidRDefault="00386312" w:rsidP="00D95DB3">
            <w:r>
              <w:t>mer</w:t>
            </w:r>
          </w:p>
        </w:tc>
        <w:tc>
          <w:tcPr>
            <w:tcW w:w="0" w:type="auto"/>
            <w:shd w:val="clear" w:color="auto" w:fill="FFFFFF" w:themeFill="background1"/>
          </w:tcPr>
          <w:p w14:paraId="367E18E0" w14:textId="39CEB9AE" w:rsidR="00386312" w:rsidRDefault="00386312" w:rsidP="00D95DB3">
            <w:r>
              <w:t>mest</w:t>
            </w:r>
          </w:p>
        </w:tc>
      </w:tr>
      <w:tr w:rsidR="00386312" w14:paraId="2302444F" w14:textId="77777777" w:rsidTr="00386312">
        <w:tc>
          <w:tcPr>
            <w:tcW w:w="0" w:type="auto"/>
            <w:shd w:val="clear" w:color="auto" w:fill="FFFFFF" w:themeFill="background1"/>
          </w:tcPr>
          <w:p w14:paraId="44847565" w14:textId="23627F83" w:rsidR="00386312" w:rsidRDefault="00386312" w:rsidP="00D95DB3">
            <w:r>
              <w:t>mange</w:t>
            </w:r>
          </w:p>
        </w:tc>
        <w:tc>
          <w:tcPr>
            <w:tcW w:w="0" w:type="auto"/>
            <w:shd w:val="clear" w:color="auto" w:fill="FFFFFF" w:themeFill="background1"/>
          </w:tcPr>
          <w:p w14:paraId="28986C51" w14:textId="7D4CC76D" w:rsidR="00386312" w:rsidRDefault="00386312" w:rsidP="00D95DB3">
            <w:r>
              <w:t>flere</w:t>
            </w:r>
          </w:p>
        </w:tc>
        <w:tc>
          <w:tcPr>
            <w:tcW w:w="0" w:type="auto"/>
            <w:shd w:val="clear" w:color="auto" w:fill="FFFFFF" w:themeFill="background1"/>
          </w:tcPr>
          <w:p w14:paraId="7A8031C5" w14:textId="7BD1395F" w:rsidR="00386312" w:rsidRDefault="00386312" w:rsidP="00D95DB3">
            <w:r>
              <w:t>flest</w:t>
            </w:r>
          </w:p>
        </w:tc>
      </w:tr>
      <w:tr w:rsidR="00386312" w14:paraId="5EBDD2DE" w14:textId="77777777" w:rsidTr="00386312">
        <w:tc>
          <w:tcPr>
            <w:tcW w:w="0" w:type="auto"/>
            <w:shd w:val="clear" w:color="auto" w:fill="FFFFFF" w:themeFill="background1"/>
          </w:tcPr>
          <w:p w14:paraId="5EFD66B8" w14:textId="58E69E86" w:rsidR="00386312" w:rsidRDefault="00386312" w:rsidP="00D95DB3">
            <w:r>
              <w:t>liten</w:t>
            </w:r>
          </w:p>
        </w:tc>
        <w:tc>
          <w:tcPr>
            <w:tcW w:w="0" w:type="auto"/>
            <w:shd w:val="clear" w:color="auto" w:fill="FFFFFF" w:themeFill="background1"/>
          </w:tcPr>
          <w:p w14:paraId="3A5A8AAE" w14:textId="73DB88ED" w:rsidR="00386312" w:rsidRDefault="00386312" w:rsidP="00D95DB3">
            <w:r>
              <w:t>mindre</w:t>
            </w:r>
          </w:p>
        </w:tc>
        <w:tc>
          <w:tcPr>
            <w:tcW w:w="0" w:type="auto"/>
            <w:shd w:val="clear" w:color="auto" w:fill="FFFFFF" w:themeFill="background1"/>
          </w:tcPr>
          <w:p w14:paraId="3E8711AC" w14:textId="501D3CC9" w:rsidR="00386312" w:rsidRDefault="00386312" w:rsidP="00D95DB3">
            <w:r>
              <w:t>minst</w:t>
            </w:r>
          </w:p>
        </w:tc>
      </w:tr>
    </w:tbl>
    <w:p w14:paraId="1247445B" w14:textId="02FBCD76" w:rsidR="008A6EC9" w:rsidRPr="008A6EC9" w:rsidRDefault="008A6EC9" w:rsidP="008A6EC9"/>
    <w:p w14:paraId="16762739" w14:textId="6786A4CF" w:rsidR="00F65725" w:rsidRDefault="003A39D4">
      <w:r>
        <w:t xml:space="preserve">Øve mer på ordklassene selv? </w:t>
      </w:r>
      <w:r>
        <w:br/>
        <w:t xml:space="preserve">Gå på IGIN </w:t>
      </w:r>
      <w:hyperlink r:id="rId6" w:history="1">
        <w:r w:rsidRPr="007C0413">
          <w:rPr>
            <w:rStyle w:val="Hyperkobling"/>
          </w:rPr>
          <w:t>https://tekstlab.uio.no/igin/bm/</w:t>
        </w:r>
      </w:hyperlink>
      <w:r>
        <w:t xml:space="preserve"> </w:t>
      </w:r>
    </w:p>
    <w:sectPr w:rsidR="00F65725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CF600" w14:textId="77777777" w:rsidR="008A6EC9" w:rsidRDefault="008A6EC9" w:rsidP="00E6735B">
      <w:pPr>
        <w:spacing w:after="0" w:line="240" w:lineRule="auto"/>
      </w:pPr>
      <w:r>
        <w:separator/>
      </w:r>
    </w:p>
  </w:endnote>
  <w:endnote w:type="continuationSeparator" w:id="0">
    <w:p w14:paraId="0FAAAB94" w14:textId="77777777" w:rsidR="008A6EC9" w:rsidRDefault="008A6EC9" w:rsidP="00E6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34DF9" w14:textId="77777777" w:rsidR="00E6735B" w:rsidRDefault="00E6735B" w:rsidP="00E6735B">
    <w:pPr>
      <w:pStyle w:val="Bunntekst"/>
      <w:jc w:val="right"/>
    </w:pPr>
    <w:r>
      <w:rPr>
        <w:noProof/>
      </w:rPr>
      <w:drawing>
        <wp:inline distT="0" distB="0" distL="0" distR="0" wp14:anchorId="50DEFDE7" wp14:editId="15BF7630">
          <wp:extent cx="1600156" cy="360000"/>
          <wp:effectExtent l="0" t="0" r="635" b="2540"/>
          <wp:docPr id="319677531" name="Bilde 1" descr="Et bilde som inneholder Font, tekst, logo, Grafikk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677531" name="Bilde 1" descr="Et bilde som inneholder Font, tekst, logo, Grafikk&#10;&#10;KI-generert innhold kan være feil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156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42401" w14:textId="77777777" w:rsidR="008A6EC9" w:rsidRDefault="008A6EC9" w:rsidP="00E6735B">
      <w:pPr>
        <w:spacing w:after="0" w:line="240" w:lineRule="auto"/>
      </w:pPr>
      <w:r>
        <w:separator/>
      </w:r>
    </w:p>
  </w:footnote>
  <w:footnote w:type="continuationSeparator" w:id="0">
    <w:p w14:paraId="21A01028" w14:textId="77777777" w:rsidR="008A6EC9" w:rsidRDefault="008A6EC9" w:rsidP="00E673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C9"/>
    <w:rsid w:val="00386312"/>
    <w:rsid w:val="003A39D4"/>
    <w:rsid w:val="00497E0F"/>
    <w:rsid w:val="004D23F3"/>
    <w:rsid w:val="004D5BDA"/>
    <w:rsid w:val="004F406D"/>
    <w:rsid w:val="00691F19"/>
    <w:rsid w:val="008A6EC9"/>
    <w:rsid w:val="008B29AD"/>
    <w:rsid w:val="00A96B70"/>
    <w:rsid w:val="00C0079E"/>
    <w:rsid w:val="00CE48FA"/>
    <w:rsid w:val="00E6735B"/>
    <w:rsid w:val="00F6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EF0BEC"/>
  <w15:chartTrackingRefBased/>
  <w15:docId w15:val="{82CF87C7-142E-493F-B373-09C7DD0EB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D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4D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D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D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D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D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D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D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4D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D5BD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D5BD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D5BD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D5BD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D5BD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D5BD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D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D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D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D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D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D5BD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D5BD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D5BD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D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D5BD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D5BD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4D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735B"/>
  </w:style>
  <w:style w:type="paragraph" w:styleId="Bunntekst">
    <w:name w:val="footer"/>
    <w:basedOn w:val="Normal"/>
    <w:link w:val="Bunn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735B"/>
  </w:style>
  <w:style w:type="paragraph" w:styleId="NormalWeb">
    <w:name w:val="Normal (Web)"/>
    <w:basedOn w:val="Normal"/>
    <w:uiPriority w:val="99"/>
    <w:semiHidden/>
    <w:unhideWhenUsed/>
    <w:rsid w:val="00497E0F"/>
    <w:rPr>
      <w:rFonts w:ascii="Times New Roman" w:hAnsi="Times New Roman" w:cs="Times New Roman"/>
      <w:sz w:val="24"/>
      <w:szCs w:val="24"/>
    </w:rPr>
  </w:style>
  <w:style w:type="character" w:styleId="Hyperkobling">
    <w:name w:val="Hyperlink"/>
    <w:basedOn w:val="Standardskriftforavsnitt"/>
    <w:uiPriority w:val="99"/>
    <w:unhideWhenUsed/>
    <w:rsid w:val="003A39D4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3A39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kstlab.uio.no/igin/bm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n\OneDrive\Dokumenter\Egendefinerte%20Office-maler\Word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Word-mal</Template>
  <TotalTime>96</TotalTime>
  <Pages>2</Pages>
  <Words>198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Ingebrigtsen</dc:creator>
  <cp:keywords/>
  <dc:description/>
  <cp:lastModifiedBy>Svenn Inge Ingebrigtsen</cp:lastModifiedBy>
  <cp:revision>1</cp:revision>
  <dcterms:created xsi:type="dcterms:W3CDTF">2025-12-15T18:02:00Z</dcterms:created>
  <dcterms:modified xsi:type="dcterms:W3CDTF">2025-12-15T19:49:00Z</dcterms:modified>
</cp:coreProperties>
</file>