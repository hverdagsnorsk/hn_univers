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2FBF1" w14:textId="73675C08" w:rsidR="004D5BDA" w:rsidRPr="00CD2810" w:rsidRDefault="004D5BDA" w:rsidP="00CD2810">
      <w:pPr>
        <w:pStyle w:val="Overskrift1"/>
        <w:jc w:val="center"/>
        <w:rPr>
          <w:sz w:val="32"/>
          <w:szCs w:val="32"/>
        </w:rPr>
      </w:pPr>
      <w:r w:rsidRPr="00CD2810">
        <w:rPr>
          <w:sz w:val="32"/>
          <w:szCs w:val="32"/>
        </w:rPr>
        <w:t xml:space="preserve">Notater fra Zoomundervisning for </w:t>
      </w:r>
      <w:r w:rsidR="00CD2810" w:rsidRPr="00CD2810">
        <w:rPr>
          <w:sz w:val="32"/>
          <w:szCs w:val="32"/>
        </w:rPr>
        <w:t>Consolvo 27. januar 2027</w:t>
      </w:r>
    </w:p>
    <w:p w14:paraId="0BE81F0D" w14:textId="007820F9" w:rsidR="00F65725" w:rsidRDefault="00CD2810">
      <w:r w:rsidRPr="00CD2810">
        <w:drawing>
          <wp:anchor distT="0" distB="0" distL="114300" distR="114300" simplePos="0" relativeHeight="251658240" behindDoc="0" locked="0" layoutInCell="1" allowOverlap="1" wp14:anchorId="22C57D1A" wp14:editId="1F9E19C2">
            <wp:simplePos x="0" y="0"/>
            <wp:positionH relativeFrom="column">
              <wp:posOffset>3614554</wp:posOffset>
            </wp:positionH>
            <wp:positionV relativeFrom="paragraph">
              <wp:posOffset>2289184</wp:posOffset>
            </wp:positionV>
            <wp:extent cx="1684020" cy="1412875"/>
            <wp:effectExtent l="0" t="0" r="0" b="0"/>
            <wp:wrapNone/>
            <wp:docPr id="912688427" name="Bilde 1" descr="Et bilde som inneholder himmel, utendørs, tre, konstruksjon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688427" name="Bilde 1" descr="Et bilde som inneholder himmel, utendørs, tre, konstruksjon&#10;&#10;KI-generert innhold kan være feil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4020" cy="1412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65725">
        <w:tab/>
        <w:t xml:space="preserve"> </w:t>
      </w:r>
      <w:r w:rsidR="00F65725">
        <w:tab/>
      </w:r>
      <w:r w:rsidRPr="00CD2810">
        <w:drawing>
          <wp:inline distT="0" distB="0" distL="0" distR="0" wp14:anchorId="186D016E" wp14:editId="6E4F1559">
            <wp:extent cx="5760720" cy="3787140"/>
            <wp:effectExtent l="0" t="0" r="0" b="3810"/>
            <wp:docPr id="201686379" name="Bilde 1" descr="Et bilde som inneholder tekst, skjermbilde, himmel, tre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86379" name="Bilde 1" descr="Et bilde som inneholder tekst, skjermbilde, himmel, tre&#10;&#10;KI-generert innhold kan være feil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8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2810">
        <w:rPr>
          <w:noProof/>
        </w:rPr>
        <w:t xml:space="preserve"> </w:t>
      </w:r>
      <w:r w:rsidR="00F65725">
        <w:tab/>
      </w:r>
      <w:r w:rsidRPr="00CD2810">
        <w:drawing>
          <wp:inline distT="0" distB="0" distL="0" distR="0" wp14:anchorId="1B959134" wp14:editId="2FD5294C">
            <wp:extent cx="5760720" cy="2537460"/>
            <wp:effectExtent l="0" t="0" r="0" b="0"/>
            <wp:docPr id="875291636" name="Bilde 1" descr="Et bilde som inneholder skjermbilde, tre, person, utendørs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291636" name="Bilde 1" descr="Et bilde som inneholder skjermbilde, tre, person, utendørs&#10;&#10;KI-generert innhold kan være feil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7827E" w14:textId="77777777" w:rsidR="00BA4085" w:rsidRDefault="00BA4085"/>
    <w:p w14:paraId="5C29823D" w14:textId="4EF8C612" w:rsidR="00BA4085" w:rsidRPr="00BA4085" w:rsidRDefault="00BA4085" w:rsidP="00BA4085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lastRenderedPageBreak/>
        <w:br/>
      </w:r>
      <w:r w:rsidRPr="00BA4085">
        <w:rPr>
          <w:b/>
          <w:bCs/>
        </w:rPr>
        <w:t>Oppgave: Samarbeid på jobben</w:t>
      </w:r>
    </w:p>
    <w:p w14:paraId="3F764BA1" w14:textId="77777777" w:rsidR="00BA4085" w:rsidRPr="00BA4085" w:rsidRDefault="00BA4085" w:rsidP="00BA4085">
      <w:proofErr w:type="spellStart"/>
      <w:r w:rsidRPr="00BA4085">
        <w:t>Svar</w:t>
      </w:r>
      <w:proofErr w:type="spellEnd"/>
      <w:r w:rsidRPr="00BA4085">
        <w:t xml:space="preserve"> med </w:t>
      </w:r>
      <w:r w:rsidRPr="00BA4085">
        <w:rPr>
          <w:b/>
          <w:bCs/>
        </w:rPr>
        <w:t>korte setninger</w:t>
      </w:r>
      <w:r w:rsidRPr="00BA4085">
        <w:t>.</w:t>
      </w:r>
    </w:p>
    <w:p w14:paraId="384047CA" w14:textId="0A51589C" w:rsidR="00BA4085" w:rsidRPr="00BA4085" w:rsidRDefault="00BA4085" w:rsidP="00BA4085">
      <w:pPr>
        <w:numPr>
          <w:ilvl w:val="0"/>
          <w:numId w:val="1"/>
        </w:numPr>
        <w:rPr>
          <w:lang w:val="en-GB"/>
        </w:rPr>
      </w:pPr>
      <w:r w:rsidRPr="00BA4085">
        <w:t xml:space="preserve">Hvem jobber du sammen med på </w:t>
      </w:r>
      <w:proofErr w:type="gramStart"/>
      <w:r w:rsidRPr="00BA4085">
        <w:t>jobben?</w:t>
      </w:r>
      <w:r>
        <w:t>/</w:t>
      </w:r>
      <w:proofErr w:type="gramEnd"/>
      <w:r w:rsidRPr="00BA4085">
        <w:t xml:space="preserve"> </w:t>
      </w:r>
      <w:r w:rsidRPr="00BA4085">
        <w:rPr>
          <w:lang w:val="en-GB"/>
        </w:rPr>
        <w:t>Who do you work with at work?</w:t>
      </w:r>
    </w:p>
    <w:p w14:paraId="150EE43B" w14:textId="10B87BB5" w:rsidR="00BA4085" w:rsidRPr="00BA4085" w:rsidRDefault="00BA4085" w:rsidP="00BA4085">
      <w:pPr>
        <w:numPr>
          <w:ilvl w:val="0"/>
          <w:numId w:val="1"/>
        </w:numPr>
        <w:rPr>
          <w:lang w:val="en-GB"/>
        </w:rPr>
      </w:pPr>
      <w:r w:rsidRPr="00BA4085">
        <w:t xml:space="preserve">Jobber du i team eller </w:t>
      </w:r>
      <w:proofErr w:type="gramStart"/>
      <w:r w:rsidRPr="00BA4085">
        <w:t>alene?</w:t>
      </w:r>
      <w:r>
        <w:t>/</w:t>
      </w:r>
      <w:proofErr w:type="gramEnd"/>
      <w:r w:rsidRPr="00BA4085">
        <w:t xml:space="preserve"> </w:t>
      </w:r>
      <w:r w:rsidRPr="00BA4085">
        <w:rPr>
          <w:lang w:val="en-GB"/>
        </w:rPr>
        <w:t>Do you work in a team or alone?</w:t>
      </w:r>
    </w:p>
    <w:p w14:paraId="775668B9" w14:textId="2455D0BA" w:rsidR="00BA4085" w:rsidRPr="00BA4085" w:rsidRDefault="00BA4085" w:rsidP="00BA4085">
      <w:pPr>
        <w:numPr>
          <w:ilvl w:val="0"/>
          <w:numId w:val="1"/>
        </w:numPr>
        <w:rPr>
          <w:lang w:val="en-GB"/>
        </w:rPr>
      </w:pPr>
      <w:r w:rsidRPr="00BA4085">
        <w:t xml:space="preserve">Hva gjør du på </w:t>
      </w:r>
      <w:proofErr w:type="gramStart"/>
      <w:r w:rsidRPr="00BA4085">
        <w:t>jobben?</w:t>
      </w:r>
      <w:r>
        <w:t>/</w:t>
      </w:r>
      <w:proofErr w:type="gramEnd"/>
      <w:r w:rsidRPr="00BA4085">
        <w:t xml:space="preserve"> </w:t>
      </w:r>
      <w:r w:rsidRPr="00BA4085">
        <w:rPr>
          <w:lang w:val="en-GB"/>
        </w:rPr>
        <w:t>What do you do at work?</w:t>
      </w:r>
    </w:p>
    <w:p w14:paraId="48FC7160" w14:textId="71A0CAAE" w:rsidR="00BA4085" w:rsidRPr="00BA4085" w:rsidRDefault="00BA4085" w:rsidP="00BA4085">
      <w:pPr>
        <w:numPr>
          <w:ilvl w:val="0"/>
          <w:numId w:val="1"/>
        </w:numPr>
        <w:rPr>
          <w:lang w:val="en-GB"/>
        </w:rPr>
      </w:pPr>
      <w:r w:rsidRPr="00BA4085">
        <w:t xml:space="preserve">Hva gjør de andre i </w:t>
      </w:r>
      <w:proofErr w:type="gramStart"/>
      <w:r w:rsidRPr="00BA4085">
        <w:t>teamet?</w:t>
      </w:r>
      <w:r>
        <w:t>/</w:t>
      </w:r>
      <w:proofErr w:type="gramEnd"/>
      <w:r w:rsidRPr="00BA4085">
        <w:t xml:space="preserve"> </w:t>
      </w:r>
      <w:r w:rsidRPr="00BA4085">
        <w:rPr>
          <w:lang w:val="en-GB"/>
        </w:rPr>
        <w:t>What do the other people in the team do?</w:t>
      </w:r>
    </w:p>
    <w:p w14:paraId="17964692" w14:textId="089AFE24" w:rsidR="00BA4085" w:rsidRPr="00BA4085" w:rsidRDefault="00BA4085" w:rsidP="00BA4085">
      <w:pPr>
        <w:numPr>
          <w:ilvl w:val="0"/>
          <w:numId w:val="1"/>
        </w:numPr>
        <w:rPr>
          <w:lang w:val="en-GB"/>
        </w:rPr>
      </w:pPr>
      <w:r w:rsidRPr="00BA4085">
        <w:t xml:space="preserve">Hvem snakker du mest med på </w:t>
      </w:r>
      <w:proofErr w:type="gramStart"/>
      <w:r w:rsidRPr="00BA4085">
        <w:t>jobb?</w:t>
      </w:r>
      <w:r>
        <w:t>/</w:t>
      </w:r>
      <w:proofErr w:type="gramEnd"/>
      <w:r w:rsidRPr="00BA4085">
        <w:t xml:space="preserve"> </w:t>
      </w:r>
      <w:r w:rsidRPr="00BA4085">
        <w:rPr>
          <w:lang w:val="en-GB"/>
        </w:rPr>
        <w:t>Who do you talk to the most at work?</w:t>
      </w:r>
    </w:p>
    <w:p w14:paraId="7B1E0895" w14:textId="2F02C413" w:rsidR="00BA4085" w:rsidRPr="00BA4085" w:rsidRDefault="00BA4085" w:rsidP="00BA4085">
      <w:pPr>
        <w:numPr>
          <w:ilvl w:val="0"/>
          <w:numId w:val="1"/>
        </w:numPr>
        <w:rPr>
          <w:lang w:val="en-GB"/>
        </w:rPr>
      </w:pPr>
      <w:proofErr w:type="spellStart"/>
      <w:r w:rsidRPr="00BA4085">
        <w:rPr>
          <w:lang w:val="en-GB"/>
        </w:rPr>
        <w:t>Når</w:t>
      </w:r>
      <w:proofErr w:type="spellEnd"/>
      <w:r w:rsidRPr="00BA4085">
        <w:rPr>
          <w:lang w:val="en-GB"/>
        </w:rPr>
        <w:t xml:space="preserve"> </w:t>
      </w:r>
      <w:proofErr w:type="spellStart"/>
      <w:r w:rsidRPr="00BA4085">
        <w:rPr>
          <w:lang w:val="en-GB"/>
        </w:rPr>
        <w:t>må</w:t>
      </w:r>
      <w:proofErr w:type="spellEnd"/>
      <w:r w:rsidRPr="00BA4085">
        <w:rPr>
          <w:lang w:val="en-GB"/>
        </w:rPr>
        <w:t xml:space="preserve"> </w:t>
      </w:r>
      <w:proofErr w:type="spellStart"/>
      <w:r w:rsidRPr="00BA4085">
        <w:rPr>
          <w:lang w:val="en-GB"/>
        </w:rPr>
        <w:t>dere</w:t>
      </w:r>
      <w:proofErr w:type="spellEnd"/>
      <w:r w:rsidRPr="00BA4085">
        <w:rPr>
          <w:lang w:val="en-GB"/>
        </w:rPr>
        <w:t xml:space="preserve"> </w:t>
      </w:r>
      <w:proofErr w:type="spellStart"/>
      <w:proofErr w:type="gramStart"/>
      <w:r w:rsidRPr="00BA4085">
        <w:rPr>
          <w:lang w:val="en-GB"/>
        </w:rPr>
        <w:t>samarbeide</w:t>
      </w:r>
      <w:proofErr w:type="spellEnd"/>
      <w:r w:rsidRPr="00BA4085">
        <w:rPr>
          <w:lang w:val="en-GB"/>
        </w:rPr>
        <w:t>?</w:t>
      </w:r>
      <w:r w:rsidRPr="00BA4085">
        <w:rPr>
          <w:lang w:val="en-GB"/>
        </w:rPr>
        <w:t>/</w:t>
      </w:r>
      <w:proofErr w:type="gramEnd"/>
      <w:r w:rsidRPr="00BA4085">
        <w:rPr>
          <w:lang w:val="en-GB"/>
        </w:rPr>
        <w:t xml:space="preserve"> </w:t>
      </w:r>
      <w:r w:rsidRPr="00BA4085">
        <w:rPr>
          <w:lang w:val="en-GB"/>
        </w:rPr>
        <w:t>When do you need to work together?</w:t>
      </w:r>
    </w:p>
    <w:p w14:paraId="4A3C2926" w14:textId="42D84FA7" w:rsidR="00BA4085" w:rsidRDefault="00BA4085" w:rsidP="00BA4085">
      <w:pPr>
        <w:numPr>
          <w:ilvl w:val="0"/>
          <w:numId w:val="1"/>
        </w:numPr>
        <w:rPr>
          <w:lang w:val="en-GB"/>
        </w:rPr>
      </w:pPr>
      <w:r w:rsidRPr="00BA4085">
        <w:t xml:space="preserve">Hva er viktig for godt </w:t>
      </w:r>
      <w:proofErr w:type="gramStart"/>
      <w:r w:rsidRPr="00BA4085">
        <w:t>samarbeid?</w:t>
      </w:r>
      <w:r>
        <w:t>/</w:t>
      </w:r>
      <w:proofErr w:type="gramEnd"/>
      <w:r w:rsidRPr="00BA4085">
        <w:t xml:space="preserve"> </w:t>
      </w:r>
      <w:r w:rsidRPr="00BA4085">
        <w:rPr>
          <w:lang w:val="en-GB"/>
        </w:rPr>
        <w:t>What is important for good cooperation?</w:t>
      </w:r>
    </w:p>
    <w:p w14:paraId="35E4388E" w14:textId="73400DF7" w:rsidR="00BA4085" w:rsidRPr="00BA4085" w:rsidRDefault="00BA4085" w:rsidP="00BA4085">
      <w:r w:rsidRPr="00BA4085">
        <w:br/>
        <w:t xml:space="preserve">Send oppgaven/teksten til </w:t>
      </w:r>
      <w:hyperlink r:id="rId10" w:history="1">
        <w:r w:rsidRPr="00A70FF3">
          <w:rPr>
            <w:rStyle w:val="Hyperkobling"/>
          </w:rPr>
          <w:t>post@hverdagsnorsk.no</w:t>
        </w:r>
      </w:hyperlink>
      <w:r>
        <w:t xml:space="preserve">. </w:t>
      </w:r>
    </w:p>
    <w:p w14:paraId="55CC1DBD" w14:textId="77777777" w:rsidR="00BA4085" w:rsidRPr="00BA4085" w:rsidRDefault="00BA4085"/>
    <w:sectPr w:rsidR="00BA4085" w:rsidRPr="00BA4085">
      <w:footerReference w:type="defaul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F5828" w14:textId="77777777" w:rsidR="00CD2810" w:rsidRDefault="00CD2810" w:rsidP="00E6735B">
      <w:pPr>
        <w:spacing w:after="0" w:line="240" w:lineRule="auto"/>
      </w:pPr>
      <w:r>
        <w:separator/>
      </w:r>
    </w:p>
  </w:endnote>
  <w:endnote w:type="continuationSeparator" w:id="0">
    <w:p w14:paraId="191D7E0C" w14:textId="77777777" w:rsidR="00CD2810" w:rsidRDefault="00CD2810" w:rsidP="00E673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B51C2" w14:textId="77777777" w:rsidR="00E6735B" w:rsidRDefault="00E6735B" w:rsidP="00E6735B">
    <w:pPr>
      <w:pStyle w:val="Bunntekst"/>
      <w:jc w:val="right"/>
    </w:pPr>
    <w:r>
      <w:rPr>
        <w:noProof/>
      </w:rPr>
      <w:drawing>
        <wp:inline distT="0" distB="0" distL="0" distR="0" wp14:anchorId="7F90E34C" wp14:editId="746CCF0C">
          <wp:extent cx="1600156" cy="360000"/>
          <wp:effectExtent l="0" t="0" r="635" b="2540"/>
          <wp:docPr id="319677531" name="Bilde 1" descr="Et bilde som inneholder Font, tekst, logo, Grafikk&#10;&#10;KI-generert innhold kan være feil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9677531" name="Bilde 1" descr="Et bilde som inneholder Font, tekst, logo, Grafikk&#10;&#10;KI-generert innhold kan være feil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00156" cy="36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19FC1A" w14:textId="77777777" w:rsidR="00CD2810" w:rsidRDefault="00CD2810" w:rsidP="00E6735B">
      <w:pPr>
        <w:spacing w:after="0" w:line="240" w:lineRule="auto"/>
      </w:pPr>
      <w:r>
        <w:separator/>
      </w:r>
    </w:p>
  </w:footnote>
  <w:footnote w:type="continuationSeparator" w:id="0">
    <w:p w14:paraId="153B7054" w14:textId="77777777" w:rsidR="00CD2810" w:rsidRDefault="00CD2810" w:rsidP="00E673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DA7767"/>
    <w:multiLevelType w:val="multilevel"/>
    <w:tmpl w:val="FF1C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9944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7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810"/>
    <w:rsid w:val="004D23F3"/>
    <w:rsid w:val="004D5BDA"/>
    <w:rsid w:val="008B29AD"/>
    <w:rsid w:val="00A96B70"/>
    <w:rsid w:val="00BA4085"/>
    <w:rsid w:val="00C0079E"/>
    <w:rsid w:val="00CD2810"/>
    <w:rsid w:val="00E6735B"/>
    <w:rsid w:val="00F14B73"/>
    <w:rsid w:val="00F65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CDEB92B"/>
  <w15:chartTrackingRefBased/>
  <w15:docId w15:val="{8EDFB8F9-B638-41F0-B675-B26B54F38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4D5B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4D5B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4D5B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4D5B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4D5B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4D5B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4D5B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4D5B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4D5B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4D5B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4D5B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4D5B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4D5BDA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4D5BDA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4D5BDA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4D5BDA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4D5BDA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4D5BDA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4D5B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4D5B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4D5B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4D5B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4D5B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4D5BDA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4D5BDA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4D5BDA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4D5B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4D5BDA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4D5BDA"/>
    <w:rPr>
      <w:b/>
      <w:bCs/>
      <w:smallCaps/>
      <w:color w:val="0F4761" w:themeColor="accent1" w:themeShade="BF"/>
      <w:spacing w:val="5"/>
    </w:rPr>
  </w:style>
  <w:style w:type="table" w:styleId="Tabellrutenett">
    <w:name w:val="Table Grid"/>
    <w:basedOn w:val="Vanligtabell"/>
    <w:uiPriority w:val="39"/>
    <w:rsid w:val="004D5B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pptekst">
    <w:name w:val="header"/>
    <w:basedOn w:val="Normal"/>
    <w:link w:val="TopptekstTegn"/>
    <w:uiPriority w:val="99"/>
    <w:unhideWhenUsed/>
    <w:rsid w:val="00E6735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E6735B"/>
  </w:style>
  <w:style w:type="paragraph" w:styleId="Bunntekst">
    <w:name w:val="footer"/>
    <w:basedOn w:val="Normal"/>
    <w:link w:val="BunntekstTegn"/>
    <w:uiPriority w:val="99"/>
    <w:unhideWhenUsed/>
    <w:rsid w:val="00E6735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E6735B"/>
  </w:style>
  <w:style w:type="character" w:styleId="Hyperkobling">
    <w:name w:val="Hyperlink"/>
    <w:basedOn w:val="Standardskriftforavsnitt"/>
    <w:uiPriority w:val="99"/>
    <w:unhideWhenUsed/>
    <w:rsid w:val="00BA4085"/>
    <w:rPr>
      <w:color w:val="467886" w:themeColor="hyperlink"/>
      <w:u w:val="single"/>
    </w:rPr>
  </w:style>
  <w:style w:type="character" w:styleId="Ulstomtale">
    <w:name w:val="Unresolved Mention"/>
    <w:basedOn w:val="Standardskriftforavsnitt"/>
    <w:uiPriority w:val="99"/>
    <w:semiHidden/>
    <w:unhideWhenUsed/>
    <w:rsid w:val="00BA40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mailto:post@hverdagsnorsk.no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venn\OneDrive\Dokumenter\Egendefinerte%20Office-maler\Word-mal.dotx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Word-mal</Template>
  <TotalTime>20</TotalTime>
  <Pages>2</Pages>
  <Words>107</Words>
  <Characters>572</Characters>
  <Application>Microsoft Office Word</Application>
  <DocSecurity>0</DocSecurity>
  <Lines>4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Svenn Ingebrigtsen</dc:creator>
  <cp:keywords/>
  <dc:description/>
  <cp:lastModifiedBy>Svenn Inge Ingebrigtsen</cp:lastModifiedBy>
  <cp:revision>1</cp:revision>
  <dcterms:created xsi:type="dcterms:W3CDTF">2026-01-27T16:38:00Z</dcterms:created>
  <dcterms:modified xsi:type="dcterms:W3CDTF">2026-01-27T16:58:00Z</dcterms:modified>
</cp:coreProperties>
</file>