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6B015" w14:textId="53A4290F" w:rsidR="004D5BDA" w:rsidRPr="00C80CE5" w:rsidRDefault="004D5BDA" w:rsidP="004D5BDA">
      <w:pPr>
        <w:pStyle w:val="Overskrift1"/>
        <w:rPr>
          <w:sz w:val="36"/>
          <w:szCs w:val="36"/>
        </w:rPr>
      </w:pPr>
      <w:r w:rsidRPr="00C80CE5">
        <w:rPr>
          <w:sz w:val="36"/>
          <w:szCs w:val="36"/>
        </w:rPr>
        <w:t xml:space="preserve">Notater fra Zoomundervisning for </w:t>
      </w:r>
      <w:r w:rsidR="00C80CE5" w:rsidRPr="00C80CE5">
        <w:rPr>
          <w:sz w:val="36"/>
          <w:szCs w:val="36"/>
        </w:rPr>
        <w:t xml:space="preserve">Vestby </w:t>
      </w:r>
      <w:proofErr w:type="spellStart"/>
      <w:r w:rsidR="00C80CE5" w:rsidRPr="00C80CE5">
        <w:rPr>
          <w:sz w:val="36"/>
          <w:szCs w:val="36"/>
        </w:rPr>
        <w:t>bhg</w:t>
      </w:r>
      <w:proofErr w:type="spellEnd"/>
      <w:r w:rsidR="00C80CE5" w:rsidRPr="00C80CE5">
        <w:rPr>
          <w:sz w:val="36"/>
          <w:szCs w:val="36"/>
        </w:rPr>
        <w:t>.</w:t>
      </w:r>
      <w:r w:rsidR="00E6735B" w:rsidRPr="00C80CE5">
        <w:rPr>
          <w:sz w:val="36"/>
          <w:szCs w:val="36"/>
        </w:rPr>
        <w:t xml:space="preserve"> </w:t>
      </w:r>
      <w:r w:rsidR="00C80CE5" w:rsidRPr="00C80CE5">
        <w:rPr>
          <w:sz w:val="36"/>
          <w:szCs w:val="36"/>
        </w:rPr>
        <w:t>12. januar 2026</w:t>
      </w:r>
    </w:p>
    <w:p w14:paraId="4EE9D025" w14:textId="77777777" w:rsidR="000B2D86" w:rsidRPr="000B2D86" w:rsidRDefault="000B2D86" w:rsidP="000B2D86">
      <w:r w:rsidRPr="000B2D86">
        <w:t>Adverb – oversikt</w:t>
      </w:r>
    </w:p>
    <w:p w14:paraId="7AE2F068" w14:textId="77777777" w:rsidR="000B2D86" w:rsidRPr="000B2D86" w:rsidRDefault="000B2D86" w:rsidP="000B2D86">
      <w:r w:rsidRPr="000B2D86">
        <w:t>Adverb er ord som beskriver</w:t>
      </w:r>
    </w:p>
    <w:p w14:paraId="421BBFB9" w14:textId="77777777" w:rsidR="007C6FC4" w:rsidRDefault="000B2D86" w:rsidP="007C6FC4">
      <w:pPr>
        <w:pStyle w:val="Listeavsnitt"/>
        <w:numPr>
          <w:ilvl w:val="0"/>
          <w:numId w:val="21"/>
        </w:numPr>
      </w:pPr>
      <w:r w:rsidRPr="000B2D86">
        <w:t>et verb (hva som skjer</w:t>
      </w:r>
    </w:p>
    <w:p w14:paraId="54CFCF70" w14:textId="77777777" w:rsidR="007C6FC4" w:rsidRDefault="000B2D86" w:rsidP="007C6FC4">
      <w:pPr>
        <w:pStyle w:val="Listeavsnitt"/>
        <w:numPr>
          <w:ilvl w:val="0"/>
          <w:numId w:val="21"/>
        </w:numPr>
      </w:pPr>
      <w:r w:rsidRPr="000B2D86">
        <w:t>et adjektiv (hvordan noe er)</w:t>
      </w:r>
    </w:p>
    <w:p w14:paraId="39F5F241" w14:textId="77777777" w:rsidR="007C6FC4" w:rsidRDefault="000B2D86" w:rsidP="007C6FC4">
      <w:pPr>
        <w:pStyle w:val="Listeavsnitt"/>
        <w:numPr>
          <w:ilvl w:val="0"/>
          <w:numId w:val="21"/>
        </w:numPr>
      </w:pPr>
      <w:r w:rsidRPr="000B2D86">
        <w:t>et annet adverb</w:t>
      </w:r>
    </w:p>
    <w:p w14:paraId="10C12142" w14:textId="57D5A3B3" w:rsidR="000B2D86" w:rsidRPr="000B2D86" w:rsidRDefault="000B2D86" w:rsidP="007C6FC4">
      <w:pPr>
        <w:pStyle w:val="Listeavsnitt"/>
        <w:numPr>
          <w:ilvl w:val="0"/>
          <w:numId w:val="21"/>
        </w:numPr>
      </w:pPr>
      <w:r w:rsidRPr="000B2D86">
        <w:t xml:space="preserve">eller hele setningen (holdning, </w:t>
      </w:r>
      <w:proofErr w:type="gramStart"/>
      <w:r w:rsidRPr="000B2D86">
        <w:t>vurdering,</w:t>
      </w:r>
      <w:proofErr w:type="gramEnd"/>
      <w:r w:rsidRPr="000B2D86">
        <w:t xml:space="preserve"> sannsynlighet)</w:t>
      </w:r>
    </w:p>
    <w:p w14:paraId="5C25A5D6" w14:textId="743548D6" w:rsidR="000B2D86" w:rsidRPr="000B2D86" w:rsidRDefault="000B2D86" w:rsidP="000B2D86"/>
    <w:p w14:paraId="2B57D9CF" w14:textId="77777777" w:rsidR="000B2D86" w:rsidRPr="000B2D86" w:rsidRDefault="000B2D86" w:rsidP="00F67A79">
      <w:pPr>
        <w:pStyle w:val="Overskrift2"/>
      </w:pPr>
      <w:r w:rsidRPr="000B2D86">
        <w:t>1. Adverb som beskriver verb</w:t>
      </w:r>
    </w:p>
    <w:p w14:paraId="644BB695" w14:textId="77777777" w:rsidR="000B2D86" w:rsidRPr="000B2D86" w:rsidRDefault="000B2D86" w:rsidP="000B2D86">
      <w:r w:rsidRPr="000B2D86">
        <w:t>Disse svarer ofte på spørsmålene hvordan, når, hvor, hvor mye.</w:t>
      </w:r>
    </w:p>
    <w:p w14:paraId="47A870E8" w14:textId="77777777" w:rsidR="000B2D86" w:rsidRPr="000B2D86" w:rsidRDefault="000B2D86" w:rsidP="00F67A79">
      <w:pPr>
        <w:pStyle w:val="Overskrift3"/>
      </w:pPr>
      <w:r w:rsidRPr="000B2D86">
        <w:t>a) Måtesadverb – hvordan skjer det?</w:t>
      </w:r>
    </w:p>
    <w:p w14:paraId="24005B03" w14:textId="77777777" w:rsidR="000B2D86" w:rsidRPr="000B2D86" w:rsidRDefault="000B2D86" w:rsidP="000B2D86">
      <w:pPr>
        <w:numPr>
          <w:ilvl w:val="0"/>
          <w:numId w:val="6"/>
        </w:numPr>
      </w:pPr>
      <w:r w:rsidRPr="000B2D86">
        <w:t>Han jobber raskt.</w:t>
      </w:r>
    </w:p>
    <w:p w14:paraId="3CB036B1" w14:textId="77777777" w:rsidR="000B2D86" w:rsidRPr="000B2D86" w:rsidRDefault="000B2D86" w:rsidP="000B2D86">
      <w:pPr>
        <w:numPr>
          <w:ilvl w:val="0"/>
          <w:numId w:val="6"/>
        </w:numPr>
      </w:pPr>
      <w:r w:rsidRPr="000B2D86">
        <w:t>Hun snakker tydelig.</w:t>
      </w:r>
    </w:p>
    <w:p w14:paraId="4F2EEB68" w14:textId="77777777" w:rsidR="000B2D86" w:rsidRPr="000B2D86" w:rsidRDefault="000B2D86" w:rsidP="000B2D86">
      <w:pPr>
        <w:numPr>
          <w:ilvl w:val="0"/>
          <w:numId w:val="6"/>
        </w:numPr>
      </w:pPr>
      <w:r w:rsidRPr="000B2D86">
        <w:t>Han løper svært fort.</w:t>
      </w:r>
    </w:p>
    <w:p w14:paraId="5609DD15" w14:textId="77777777" w:rsidR="000B2D86" w:rsidRPr="000B2D86" w:rsidRDefault="000B2D86" w:rsidP="00F67A79">
      <w:pPr>
        <w:pStyle w:val="Overskrift3"/>
      </w:pPr>
      <w:r w:rsidRPr="000B2D86">
        <w:t xml:space="preserve">b) Tidsadverb – </w:t>
      </w:r>
      <w:r w:rsidRPr="000B2D86">
        <w:rPr>
          <w:i/>
          <w:iCs/>
        </w:rPr>
        <w:t>når skjer det?</w:t>
      </w:r>
    </w:p>
    <w:p w14:paraId="53734279" w14:textId="77777777" w:rsidR="000B2D86" w:rsidRPr="000B2D86" w:rsidRDefault="000B2D86" w:rsidP="000B2D86">
      <w:pPr>
        <w:numPr>
          <w:ilvl w:val="0"/>
          <w:numId w:val="7"/>
        </w:numPr>
      </w:pPr>
      <w:r w:rsidRPr="000B2D86">
        <w:t>Vi møtes i morgen.</w:t>
      </w:r>
    </w:p>
    <w:p w14:paraId="07C9FF9E" w14:textId="77777777" w:rsidR="000B2D86" w:rsidRPr="000B2D86" w:rsidRDefault="000B2D86" w:rsidP="000B2D86">
      <w:pPr>
        <w:numPr>
          <w:ilvl w:val="0"/>
          <w:numId w:val="7"/>
        </w:numPr>
      </w:pPr>
      <w:r w:rsidRPr="000B2D86">
        <w:t>Jeg er på kurs nå.</w:t>
      </w:r>
    </w:p>
    <w:p w14:paraId="6B5FF3D6" w14:textId="77777777" w:rsidR="000B2D86" w:rsidRPr="000B2D86" w:rsidRDefault="000B2D86" w:rsidP="000B2D86">
      <w:pPr>
        <w:numPr>
          <w:ilvl w:val="0"/>
          <w:numId w:val="7"/>
        </w:numPr>
      </w:pPr>
      <w:r w:rsidRPr="000B2D86">
        <w:t>Tidligere jobbet jeg i en annen barnehage.</w:t>
      </w:r>
    </w:p>
    <w:p w14:paraId="5B1A55B9" w14:textId="77777777" w:rsidR="000B2D86" w:rsidRPr="000B2D86" w:rsidRDefault="000B2D86" w:rsidP="000B2D86">
      <w:pPr>
        <w:numPr>
          <w:ilvl w:val="0"/>
          <w:numId w:val="7"/>
        </w:numPr>
      </w:pPr>
      <w:r w:rsidRPr="000B2D86">
        <w:t>Plutselig banket noen på døra.</w:t>
      </w:r>
    </w:p>
    <w:p w14:paraId="1C577326" w14:textId="77777777" w:rsidR="000B2D86" w:rsidRPr="000B2D86" w:rsidRDefault="000B2D86" w:rsidP="00F67A79">
      <w:pPr>
        <w:pStyle w:val="Overskrift3"/>
      </w:pPr>
      <w:r w:rsidRPr="000B2D86">
        <w:t xml:space="preserve">c) Stedsadverb – </w:t>
      </w:r>
      <w:r w:rsidRPr="000B2D86">
        <w:rPr>
          <w:i/>
          <w:iCs/>
        </w:rPr>
        <w:t>hvor skjer det?</w:t>
      </w:r>
    </w:p>
    <w:p w14:paraId="61E94395" w14:textId="77777777" w:rsidR="000B2D86" w:rsidRPr="000B2D86" w:rsidRDefault="000B2D86" w:rsidP="000B2D86">
      <w:pPr>
        <w:numPr>
          <w:ilvl w:val="0"/>
          <w:numId w:val="8"/>
        </w:numPr>
      </w:pPr>
      <w:r w:rsidRPr="000B2D86">
        <w:t>Barna leker ute.</w:t>
      </w:r>
    </w:p>
    <w:p w14:paraId="4CD28F9B" w14:textId="77777777" w:rsidR="000B2D86" w:rsidRPr="000B2D86" w:rsidRDefault="000B2D86" w:rsidP="000B2D86">
      <w:pPr>
        <w:numPr>
          <w:ilvl w:val="0"/>
          <w:numId w:val="8"/>
        </w:numPr>
      </w:pPr>
      <w:r w:rsidRPr="000B2D86">
        <w:t>Her er jeg.</w:t>
      </w:r>
    </w:p>
    <w:p w14:paraId="44DC1D67" w14:textId="77777777" w:rsidR="000B2D86" w:rsidRPr="000B2D86" w:rsidRDefault="000B2D86" w:rsidP="000B2D86">
      <w:pPr>
        <w:numPr>
          <w:ilvl w:val="0"/>
          <w:numId w:val="8"/>
        </w:numPr>
      </w:pPr>
      <w:r w:rsidRPr="000B2D86">
        <w:t>Hun bor der.</w:t>
      </w:r>
    </w:p>
    <w:p w14:paraId="4B60C811" w14:textId="77777777" w:rsidR="000B2D86" w:rsidRPr="000B2D86" w:rsidRDefault="000B2D86" w:rsidP="000B2D86">
      <w:pPr>
        <w:numPr>
          <w:ilvl w:val="0"/>
          <w:numId w:val="8"/>
        </w:numPr>
      </w:pPr>
      <w:r w:rsidRPr="000B2D86">
        <w:t>Jeg er hjemme.</w:t>
      </w:r>
    </w:p>
    <w:p w14:paraId="5AE8113C" w14:textId="77777777" w:rsidR="000B2D86" w:rsidRPr="000B2D86" w:rsidRDefault="000B2D86" w:rsidP="00F67A79">
      <w:pPr>
        <w:pStyle w:val="Overskrift3"/>
      </w:pPr>
      <w:r w:rsidRPr="000B2D86">
        <w:t>d) Gradsadverb – hvor mye / i hvilken grad?</w:t>
      </w:r>
    </w:p>
    <w:p w14:paraId="13EA1B91" w14:textId="77777777" w:rsidR="000B2D86" w:rsidRPr="000B2D86" w:rsidRDefault="000B2D86" w:rsidP="000B2D86">
      <w:pPr>
        <w:numPr>
          <w:ilvl w:val="0"/>
          <w:numId w:val="9"/>
        </w:numPr>
      </w:pPr>
      <w:r w:rsidRPr="000B2D86">
        <w:t>Det er veldig kaldt.</w:t>
      </w:r>
    </w:p>
    <w:p w14:paraId="17304B51" w14:textId="77777777" w:rsidR="000B2D86" w:rsidRPr="000B2D86" w:rsidRDefault="000B2D86" w:rsidP="000B2D86">
      <w:pPr>
        <w:numPr>
          <w:ilvl w:val="0"/>
          <w:numId w:val="9"/>
        </w:numPr>
      </w:pPr>
      <w:r w:rsidRPr="000B2D86">
        <w:t>Hun er litt trøtt.</w:t>
      </w:r>
    </w:p>
    <w:p w14:paraId="32C61A66" w14:textId="77777777" w:rsidR="000B2D86" w:rsidRPr="000B2D86" w:rsidRDefault="000B2D86" w:rsidP="000B2D86">
      <w:pPr>
        <w:numPr>
          <w:ilvl w:val="0"/>
          <w:numId w:val="9"/>
        </w:numPr>
      </w:pPr>
      <w:r w:rsidRPr="000B2D86">
        <w:t>Jeg er ganske nervøs.</w:t>
      </w:r>
    </w:p>
    <w:p w14:paraId="74EF88D4" w14:textId="77777777" w:rsidR="000B2D86" w:rsidRPr="000B2D86" w:rsidRDefault="000B2D86" w:rsidP="000B2D86">
      <w:pPr>
        <w:rPr>
          <w:b/>
          <w:bCs/>
        </w:rPr>
      </w:pPr>
      <w:r w:rsidRPr="000B2D86">
        <w:rPr>
          <w:b/>
          <w:bCs/>
        </w:rPr>
        <w:t>Gradsadverb brukes ofte sammen med adjektiv eller andre adverb.</w:t>
      </w:r>
    </w:p>
    <w:p w14:paraId="24611BB0" w14:textId="737B596A" w:rsidR="000B2D86" w:rsidRPr="000B2D86" w:rsidRDefault="000B2D86" w:rsidP="000B2D86"/>
    <w:p w14:paraId="3C6FED5A" w14:textId="77777777" w:rsidR="000B2D86" w:rsidRPr="000B2D86" w:rsidRDefault="000B2D86" w:rsidP="00F67A79">
      <w:pPr>
        <w:pStyle w:val="Overskrift2"/>
      </w:pPr>
      <w:r w:rsidRPr="000B2D86">
        <w:lastRenderedPageBreak/>
        <w:t>2. Nektingsadverb</w:t>
      </w:r>
    </w:p>
    <w:p w14:paraId="2CF17B4D" w14:textId="77777777" w:rsidR="000B2D86" w:rsidRPr="000B2D86" w:rsidRDefault="000B2D86" w:rsidP="000B2D86">
      <w:r w:rsidRPr="000B2D86">
        <w:t>Disse uttrykker nei, ikke, fravær.</w:t>
      </w:r>
    </w:p>
    <w:p w14:paraId="4713F823" w14:textId="77777777" w:rsidR="000B2D86" w:rsidRPr="000B2D86" w:rsidRDefault="000B2D86" w:rsidP="000B2D86">
      <w:r w:rsidRPr="000B2D86">
        <w:t>Vanlige nektingsadverb:</w:t>
      </w:r>
    </w:p>
    <w:p w14:paraId="64233546" w14:textId="77777777" w:rsidR="000B2D86" w:rsidRPr="000B2D86" w:rsidRDefault="000B2D86" w:rsidP="000B2D86">
      <w:pPr>
        <w:numPr>
          <w:ilvl w:val="0"/>
          <w:numId w:val="10"/>
        </w:numPr>
      </w:pPr>
      <w:r w:rsidRPr="000B2D86">
        <w:t>ikke</w:t>
      </w:r>
    </w:p>
    <w:p w14:paraId="35BFA11C" w14:textId="77777777" w:rsidR="000B2D86" w:rsidRPr="000B2D86" w:rsidRDefault="000B2D86" w:rsidP="000B2D86">
      <w:pPr>
        <w:numPr>
          <w:ilvl w:val="0"/>
          <w:numId w:val="10"/>
        </w:numPr>
      </w:pPr>
      <w:r w:rsidRPr="000B2D86">
        <w:t>aldri</w:t>
      </w:r>
    </w:p>
    <w:p w14:paraId="1394917B" w14:textId="77777777" w:rsidR="000B2D86" w:rsidRPr="000B2D86" w:rsidRDefault="000B2D86" w:rsidP="000B2D86">
      <w:r w:rsidRPr="000B2D86">
        <w:t>Eksempler:</w:t>
      </w:r>
    </w:p>
    <w:p w14:paraId="459DDB26" w14:textId="77777777" w:rsidR="000B2D86" w:rsidRPr="000B2D86" w:rsidRDefault="000B2D86" w:rsidP="000B2D86">
      <w:pPr>
        <w:numPr>
          <w:ilvl w:val="0"/>
          <w:numId w:val="11"/>
        </w:numPr>
      </w:pPr>
      <w:r w:rsidRPr="000B2D86">
        <w:t>Jeg kommer ikke i morgen.</w:t>
      </w:r>
    </w:p>
    <w:p w14:paraId="53ED14E0" w14:textId="77777777" w:rsidR="000B2D86" w:rsidRPr="000B2D86" w:rsidRDefault="000B2D86" w:rsidP="000B2D86">
      <w:pPr>
        <w:numPr>
          <w:ilvl w:val="0"/>
          <w:numId w:val="11"/>
        </w:numPr>
      </w:pPr>
      <w:r w:rsidRPr="000B2D86">
        <w:t>Hun har aldri vært der.</w:t>
      </w:r>
    </w:p>
    <w:p w14:paraId="4946A792" w14:textId="77777777" w:rsidR="000B2D86" w:rsidRPr="000B2D86" w:rsidRDefault="000B2D86" w:rsidP="000B2D86">
      <w:pPr>
        <w:numPr>
          <w:ilvl w:val="0"/>
          <w:numId w:val="11"/>
        </w:numPr>
      </w:pPr>
      <w:r w:rsidRPr="000B2D86">
        <w:t>Jeg har ikke tid i dag.</w:t>
      </w:r>
    </w:p>
    <w:p w14:paraId="36976FD8" w14:textId="5E221FA8" w:rsidR="000B2D86" w:rsidRPr="000B2D86" w:rsidRDefault="000B2D86" w:rsidP="000B2D86"/>
    <w:p w14:paraId="6AAA8935" w14:textId="77777777" w:rsidR="000B2D86" w:rsidRPr="000B2D86" w:rsidRDefault="000B2D86" w:rsidP="00F67A79">
      <w:pPr>
        <w:pStyle w:val="Overskrift2"/>
      </w:pPr>
      <w:r w:rsidRPr="000B2D86">
        <w:t>3. Setningsadverb</w:t>
      </w:r>
    </w:p>
    <w:p w14:paraId="2B5EAAFE" w14:textId="77777777" w:rsidR="000B2D86" w:rsidRPr="000B2D86" w:rsidRDefault="000B2D86" w:rsidP="000B2D86">
      <w:r w:rsidRPr="000B2D86">
        <w:t>Setningsadverb sier noe om hele setningen, for eksempel:</w:t>
      </w:r>
    </w:p>
    <w:p w14:paraId="69D2ABF6" w14:textId="77777777" w:rsidR="000B2D86" w:rsidRPr="000B2D86" w:rsidRDefault="000B2D86" w:rsidP="000B2D86">
      <w:pPr>
        <w:numPr>
          <w:ilvl w:val="0"/>
          <w:numId w:val="12"/>
        </w:numPr>
      </w:pPr>
      <w:r w:rsidRPr="000B2D86">
        <w:t>hva taleren mener</w:t>
      </w:r>
    </w:p>
    <w:p w14:paraId="521BE677" w14:textId="77777777" w:rsidR="000B2D86" w:rsidRPr="000B2D86" w:rsidRDefault="000B2D86" w:rsidP="000B2D86">
      <w:pPr>
        <w:numPr>
          <w:ilvl w:val="0"/>
          <w:numId w:val="12"/>
        </w:numPr>
      </w:pPr>
      <w:r w:rsidRPr="000B2D86">
        <w:t>hvor sikkert noe er</w:t>
      </w:r>
    </w:p>
    <w:p w14:paraId="136544DD" w14:textId="77777777" w:rsidR="000B2D86" w:rsidRPr="000B2D86" w:rsidRDefault="000B2D86" w:rsidP="000B2D86">
      <w:pPr>
        <w:numPr>
          <w:ilvl w:val="0"/>
          <w:numId w:val="12"/>
        </w:numPr>
      </w:pPr>
      <w:r w:rsidRPr="000B2D86">
        <w:t>en følelse eller vurdering</w:t>
      </w:r>
    </w:p>
    <w:p w14:paraId="2F0F9FC3" w14:textId="77777777" w:rsidR="000B2D86" w:rsidRPr="000B2D86" w:rsidRDefault="000B2D86" w:rsidP="000B2D86">
      <w:r w:rsidRPr="000B2D86">
        <w:t>De kan stå før verbet, etter verbet, eller først/sist i setningen.</w:t>
      </w:r>
    </w:p>
    <w:p w14:paraId="0570CEA4" w14:textId="5E255C73" w:rsidR="000B2D86" w:rsidRPr="000B2D86" w:rsidRDefault="000B2D86" w:rsidP="000B2D86"/>
    <w:p w14:paraId="53B4120A" w14:textId="77777777" w:rsidR="000B2D86" w:rsidRPr="000B2D86" w:rsidRDefault="000B2D86" w:rsidP="00F67A79">
      <w:pPr>
        <w:pStyle w:val="Overskrift2"/>
      </w:pPr>
      <w:r w:rsidRPr="000B2D86">
        <w:t>Vanlige setningsadverb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3058"/>
      </w:tblGrid>
      <w:tr w:rsidR="000B2D86" w:rsidRPr="000B2D86" w14:paraId="651CAF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4E6C5" w14:textId="77777777" w:rsidR="000B2D86" w:rsidRPr="000B2D86" w:rsidRDefault="000B2D86" w:rsidP="000B2D86">
            <w:pPr>
              <w:rPr>
                <w:b/>
                <w:bCs/>
              </w:rPr>
            </w:pPr>
            <w:r w:rsidRPr="000B2D86">
              <w:rPr>
                <w:b/>
                <w:bCs/>
              </w:rPr>
              <w:t>Adverb</w:t>
            </w:r>
          </w:p>
        </w:tc>
        <w:tc>
          <w:tcPr>
            <w:tcW w:w="0" w:type="auto"/>
            <w:vAlign w:val="center"/>
            <w:hideMark/>
          </w:tcPr>
          <w:p w14:paraId="28B5E4F1" w14:textId="77777777" w:rsidR="000B2D86" w:rsidRPr="000B2D86" w:rsidRDefault="000B2D86" w:rsidP="000B2D86">
            <w:pPr>
              <w:rPr>
                <w:b/>
                <w:bCs/>
              </w:rPr>
            </w:pPr>
            <w:r w:rsidRPr="000B2D86">
              <w:rPr>
                <w:b/>
                <w:bCs/>
              </w:rPr>
              <w:t>Betydning / bruk</w:t>
            </w:r>
          </w:p>
        </w:tc>
      </w:tr>
      <w:tr w:rsidR="000B2D86" w:rsidRPr="000B2D86" w14:paraId="4360E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FDE3" w14:textId="77777777" w:rsidR="000B2D86" w:rsidRPr="000B2D86" w:rsidRDefault="000B2D86" w:rsidP="000B2D86">
            <w:r w:rsidRPr="000B2D86">
              <w:t>kanskje</w:t>
            </w:r>
          </w:p>
        </w:tc>
        <w:tc>
          <w:tcPr>
            <w:tcW w:w="0" w:type="auto"/>
            <w:vAlign w:val="center"/>
            <w:hideMark/>
          </w:tcPr>
          <w:p w14:paraId="5B3CB7B8" w14:textId="77777777" w:rsidR="000B2D86" w:rsidRPr="000B2D86" w:rsidRDefault="000B2D86" w:rsidP="000B2D86">
            <w:r w:rsidRPr="000B2D86">
              <w:t>usikkerhet</w:t>
            </w:r>
          </w:p>
        </w:tc>
      </w:tr>
      <w:tr w:rsidR="000B2D86" w:rsidRPr="000B2D86" w14:paraId="0F346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D95DB" w14:textId="77777777" w:rsidR="000B2D86" w:rsidRPr="000B2D86" w:rsidRDefault="000B2D86" w:rsidP="000B2D86">
            <w:r w:rsidRPr="000B2D86">
              <w:t>forhåpentligvis</w:t>
            </w:r>
          </w:p>
        </w:tc>
        <w:tc>
          <w:tcPr>
            <w:tcW w:w="0" w:type="auto"/>
            <w:vAlign w:val="center"/>
            <w:hideMark/>
          </w:tcPr>
          <w:p w14:paraId="595AE5F2" w14:textId="77777777" w:rsidR="000B2D86" w:rsidRPr="000B2D86" w:rsidRDefault="000B2D86" w:rsidP="000B2D86">
            <w:r w:rsidRPr="000B2D86">
              <w:t>håp</w:t>
            </w:r>
          </w:p>
        </w:tc>
      </w:tr>
      <w:tr w:rsidR="000B2D86" w:rsidRPr="000B2D86" w14:paraId="3FB1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B63AC" w14:textId="77777777" w:rsidR="000B2D86" w:rsidRPr="000B2D86" w:rsidRDefault="000B2D86" w:rsidP="000B2D86">
            <w:r w:rsidRPr="000B2D86">
              <w:t>heldigvis</w:t>
            </w:r>
          </w:p>
        </w:tc>
        <w:tc>
          <w:tcPr>
            <w:tcW w:w="0" w:type="auto"/>
            <w:vAlign w:val="center"/>
            <w:hideMark/>
          </w:tcPr>
          <w:p w14:paraId="295BBEBD" w14:textId="77777777" w:rsidR="000B2D86" w:rsidRPr="000B2D86" w:rsidRDefault="000B2D86" w:rsidP="000B2D86">
            <w:r w:rsidRPr="000B2D86">
              <w:t>positiv vurdering</w:t>
            </w:r>
          </w:p>
        </w:tc>
      </w:tr>
      <w:tr w:rsidR="000B2D86" w:rsidRPr="000B2D86" w14:paraId="3857C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13689" w14:textId="77777777" w:rsidR="000B2D86" w:rsidRPr="000B2D86" w:rsidRDefault="000B2D86" w:rsidP="000B2D86">
            <w:r w:rsidRPr="000B2D86">
              <w:t>dessverre</w:t>
            </w:r>
          </w:p>
        </w:tc>
        <w:tc>
          <w:tcPr>
            <w:tcW w:w="0" w:type="auto"/>
            <w:vAlign w:val="center"/>
            <w:hideMark/>
          </w:tcPr>
          <w:p w14:paraId="1765D2E1" w14:textId="77777777" w:rsidR="000B2D86" w:rsidRPr="000B2D86" w:rsidRDefault="000B2D86" w:rsidP="000B2D86">
            <w:r w:rsidRPr="000B2D86">
              <w:t>negativ vurdering</w:t>
            </w:r>
          </w:p>
        </w:tc>
      </w:tr>
      <w:tr w:rsidR="000B2D86" w:rsidRPr="000B2D86" w14:paraId="30DB8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F79A3" w14:textId="77777777" w:rsidR="000B2D86" w:rsidRPr="000B2D86" w:rsidRDefault="000B2D86" w:rsidP="000B2D86">
            <w:r w:rsidRPr="000B2D86">
              <w:t>faktisk</w:t>
            </w:r>
          </w:p>
        </w:tc>
        <w:tc>
          <w:tcPr>
            <w:tcW w:w="0" w:type="auto"/>
            <w:vAlign w:val="center"/>
            <w:hideMark/>
          </w:tcPr>
          <w:p w14:paraId="477A1098" w14:textId="17EF4AEA" w:rsidR="000B2D86" w:rsidRPr="000B2D86" w:rsidRDefault="000B2D86" w:rsidP="000B2D86">
            <w:r w:rsidRPr="000B2D86">
              <w:t>overraskelse / korreksjon</w:t>
            </w:r>
            <w:r w:rsidR="00F67A79">
              <w:t xml:space="preserve"> / fakta</w:t>
            </w:r>
          </w:p>
        </w:tc>
      </w:tr>
      <w:tr w:rsidR="000B2D86" w:rsidRPr="000B2D86" w14:paraId="7DA10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2147" w14:textId="77777777" w:rsidR="000B2D86" w:rsidRPr="000B2D86" w:rsidRDefault="000B2D86" w:rsidP="000B2D86">
            <w:r w:rsidRPr="000B2D86">
              <w:t>egentlig</w:t>
            </w:r>
          </w:p>
        </w:tc>
        <w:tc>
          <w:tcPr>
            <w:tcW w:w="0" w:type="auto"/>
            <w:vAlign w:val="center"/>
            <w:hideMark/>
          </w:tcPr>
          <w:p w14:paraId="691FA244" w14:textId="77777777" w:rsidR="000B2D86" w:rsidRPr="000B2D86" w:rsidRDefault="000B2D86" w:rsidP="000B2D86">
            <w:r w:rsidRPr="000B2D86">
              <w:t>kontrast til det man tror</w:t>
            </w:r>
          </w:p>
        </w:tc>
      </w:tr>
      <w:tr w:rsidR="000B2D86" w:rsidRPr="000B2D86" w14:paraId="25016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4403B" w14:textId="77777777" w:rsidR="000B2D86" w:rsidRPr="000B2D86" w:rsidRDefault="000B2D86" w:rsidP="000B2D86">
            <w:r w:rsidRPr="000B2D86">
              <w:t>sannsynligvis</w:t>
            </w:r>
          </w:p>
        </w:tc>
        <w:tc>
          <w:tcPr>
            <w:tcW w:w="0" w:type="auto"/>
            <w:vAlign w:val="center"/>
            <w:hideMark/>
          </w:tcPr>
          <w:p w14:paraId="77D0EC2D" w14:textId="77777777" w:rsidR="000B2D86" w:rsidRPr="000B2D86" w:rsidRDefault="000B2D86" w:rsidP="000B2D86">
            <w:r w:rsidRPr="000B2D86">
              <w:t>høy grad av sikkerhet</w:t>
            </w:r>
          </w:p>
        </w:tc>
      </w:tr>
      <w:tr w:rsidR="000B2D86" w:rsidRPr="000B2D86" w14:paraId="78901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88A6B" w14:textId="77777777" w:rsidR="000B2D86" w:rsidRPr="000B2D86" w:rsidRDefault="000B2D86" w:rsidP="000B2D86">
            <w:r w:rsidRPr="000B2D86">
              <w:t>muligens</w:t>
            </w:r>
          </w:p>
        </w:tc>
        <w:tc>
          <w:tcPr>
            <w:tcW w:w="0" w:type="auto"/>
            <w:vAlign w:val="center"/>
            <w:hideMark/>
          </w:tcPr>
          <w:p w14:paraId="2E3313EC" w14:textId="77777777" w:rsidR="000B2D86" w:rsidRPr="000B2D86" w:rsidRDefault="000B2D86" w:rsidP="000B2D86">
            <w:r w:rsidRPr="000B2D86">
              <w:t>lav grad av sikkerhet</w:t>
            </w:r>
          </w:p>
        </w:tc>
      </w:tr>
      <w:tr w:rsidR="000B2D86" w:rsidRPr="000B2D86" w14:paraId="222B2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D9594" w14:textId="77777777" w:rsidR="000B2D86" w:rsidRPr="000B2D86" w:rsidRDefault="000B2D86" w:rsidP="000B2D86">
            <w:r w:rsidRPr="000B2D86">
              <w:t>endelig</w:t>
            </w:r>
          </w:p>
        </w:tc>
        <w:tc>
          <w:tcPr>
            <w:tcW w:w="0" w:type="auto"/>
            <w:vAlign w:val="center"/>
            <w:hideMark/>
          </w:tcPr>
          <w:p w14:paraId="20601C52" w14:textId="77777777" w:rsidR="000B2D86" w:rsidRPr="000B2D86" w:rsidRDefault="000B2D86" w:rsidP="000B2D86">
            <w:r w:rsidRPr="000B2D86">
              <w:t>noe som skjer etter lang tid</w:t>
            </w:r>
          </w:p>
        </w:tc>
      </w:tr>
      <w:tr w:rsidR="000B2D86" w:rsidRPr="000B2D86" w14:paraId="6901D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80780" w14:textId="77777777" w:rsidR="000B2D86" w:rsidRPr="000B2D86" w:rsidRDefault="000B2D86" w:rsidP="000B2D86">
            <w:r w:rsidRPr="000B2D86">
              <w:t>selvfølgelig</w:t>
            </w:r>
          </w:p>
        </w:tc>
        <w:tc>
          <w:tcPr>
            <w:tcW w:w="0" w:type="auto"/>
            <w:vAlign w:val="center"/>
            <w:hideMark/>
          </w:tcPr>
          <w:p w14:paraId="36A4BD60" w14:textId="77777777" w:rsidR="000B2D86" w:rsidRPr="000B2D86" w:rsidRDefault="000B2D86" w:rsidP="000B2D86">
            <w:r w:rsidRPr="000B2D86">
              <w:t>noe som er helt naturlig</w:t>
            </w:r>
          </w:p>
        </w:tc>
      </w:tr>
      <w:tr w:rsidR="000B2D86" w:rsidRPr="000B2D86" w14:paraId="38D08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A83D9" w14:textId="77777777" w:rsidR="000B2D86" w:rsidRPr="000B2D86" w:rsidRDefault="000B2D86" w:rsidP="000B2D86">
            <w:r w:rsidRPr="000B2D86">
              <w:lastRenderedPageBreak/>
              <w:t>antakelig</w:t>
            </w:r>
          </w:p>
        </w:tc>
        <w:tc>
          <w:tcPr>
            <w:tcW w:w="0" w:type="auto"/>
            <w:vAlign w:val="center"/>
            <w:hideMark/>
          </w:tcPr>
          <w:p w14:paraId="3970D60D" w14:textId="77777777" w:rsidR="000B2D86" w:rsidRPr="000B2D86" w:rsidRDefault="000B2D86" w:rsidP="000B2D86">
            <w:r w:rsidRPr="000B2D86">
              <w:t>sannsynlig</w:t>
            </w:r>
          </w:p>
        </w:tc>
      </w:tr>
      <w:tr w:rsidR="000B2D86" w:rsidRPr="000B2D86" w14:paraId="36C20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6DF10" w14:textId="77777777" w:rsidR="000B2D86" w:rsidRPr="000B2D86" w:rsidRDefault="000B2D86" w:rsidP="000B2D86">
            <w:r w:rsidRPr="000B2D86">
              <w:t>allerede</w:t>
            </w:r>
          </w:p>
        </w:tc>
        <w:tc>
          <w:tcPr>
            <w:tcW w:w="0" w:type="auto"/>
            <w:vAlign w:val="center"/>
            <w:hideMark/>
          </w:tcPr>
          <w:p w14:paraId="52483264" w14:textId="77777777" w:rsidR="000B2D86" w:rsidRPr="000B2D86" w:rsidRDefault="000B2D86" w:rsidP="000B2D86">
            <w:r w:rsidRPr="000B2D86">
              <w:t>noe har skjedd før forventet</w:t>
            </w:r>
          </w:p>
        </w:tc>
      </w:tr>
      <w:tr w:rsidR="000B2D86" w:rsidRPr="000B2D86" w14:paraId="122D5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F6AB8" w14:textId="77777777" w:rsidR="000B2D86" w:rsidRPr="000B2D86" w:rsidRDefault="000B2D86" w:rsidP="000B2D86">
            <w:r w:rsidRPr="000B2D86">
              <w:t>naturligvis</w:t>
            </w:r>
          </w:p>
        </w:tc>
        <w:tc>
          <w:tcPr>
            <w:tcW w:w="0" w:type="auto"/>
            <w:vAlign w:val="center"/>
            <w:hideMark/>
          </w:tcPr>
          <w:p w14:paraId="5D9E04DC" w14:textId="77777777" w:rsidR="000B2D86" w:rsidRPr="000B2D86" w:rsidRDefault="000B2D86" w:rsidP="000B2D86">
            <w:r w:rsidRPr="000B2D86">
              <w:t>helt som forventet</w:t>
            </w:r>
          </w:p>
        </w:tc>
      </w:tr>
      <w:tr w:rsidR="000B2D86" w:rsidRPr="000B2D86" w14:paraId="58A59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796E9" w14:textId="77777777" w:rsidR="000B2D86" w:rsidRPr="000B2D86" w:rsidRDefault="000B2D86" w:rsidP="000B2D86">
            <w:r w:rsidRPr="000B2D86">
              <w:t>dessuten</w:t>
            </w:r>
          </w:p>
        </w:tc>
        <w:tc>
          <w:tcPr>
            <w:tcW w:w="0" w:type="auto"/>
            <w:vAlign w:val="center"/>
            <w:hideMark/>
          </w:tcPr>
          <w:p w14:paraId="4B355909" w14:textId="77777777" w:rsidR="000B2D86" w:rsidRPr="000B2D86" w:rsidRDefault="000B2D86" w:rsidP="000B2D86">
            <w:r w:rsidRPr="000B2D86">
              <w:t>tillegg / ekstra argument</w:t>
            </w:r>
          </w:p>
        </w:tc>
      </w:tr>
      <w:tr w:rsidR="000B2D86" w:rsidRPr="000B2D86" w14:paraId="6D2C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9CD52" w14:textId="77777777" w:rsidR="000B2D86" w:rsidRPr="000B2D86" w:rsidRDefault="000B2D86" w:rsidP="000B2D86">
            <w:r w:rsidRPr="000B2D86">
              <w:t>likevel</w:t>
            </w:r>
          </w:p>
        </w:tc>
        <w:tc>
          <w:tcPr>
            <w:tcW w:w="0" w:type="auto"/>
            <w:vAlign w:val="center"/>
            <w:hideMark/>
          </w:tcPr>
          <w:p w14:paraId="6716B50D" w14:textId="77777777" w:rsidR="000B2D86" w:rsidRPr="000B2D86" w:rsidRDefault="000B2D86" w:rsidP="000B2D86">
            <w:r w:rsidRPr="000B2D86">
              <w:t>kontrast</w:t>
            </w:r>
          </w:p>
        </w:tc>
      </w:tr>
      <w:tr w:rsidR="000B2D86" w:rsidRPr="000B2D86" w14:paraId="50441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23CA3" w14:textId="77777777" w:rsidR="000B2D86" w:rsidRPr="000B2D86" w:rsidRDefault="000B2D86" w:rsidP="000B2D86">
            <w:r w:rsidRPr="000B2D86">
              <w:t>nesten</w:t>
            </w:r>
          </w:p>
        </w:tc>
        <w:tc>
          <w:tcPr>
            <w:tcW w:w="0" w:type="auto"/>
            <w:vAlign w:val="center"/>
            <w:hideMark/>
          </w:tcPr>
          <w:p w14:paraId="5BDD34EC" w14:textId="77777777" w:rsidR="000B2D86" w:rsidRPr="000B2D86" w:rsidRDefault="000B2D86" w:rsidP="000B2D86">
            <w:r w:rsidRPr="000B2D86">
              <w:t>svært nær</w:t>
            </w:r>
          </w:p>
        </w:tc>
      </w:tr>
      <w:tr w:rsidR="000B2D86" w:rsidRPr="000B2D86" w14:paraId="7F37C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CF72" w14:textId="77777777" w:rsidR="000B2D86" w:rsidRPr="000B2D86" w:rsidRDefault="000B2D86" w:rsidP="000B2D86">
            <w:r w:rsidRPr="000B2D86">
              <w:t>bare</w:t>
            </w:r>
          </w:p>
        </w:tc>
        <w:tc>
          <w:tcPr>
            <w:tcW w:w="0" w:type="auto"/>
            <w:vAlign w:val="center"/>
            <w:hideMark/>
          </w:tcPr>
          <w:p w14:paraId="07A92687" w14:textId="77777777" w:rsidR="000B2D86" w:rsidRPr="000B2D86" w:rsidRDefault="000B2D86" w:rsidP="000B2D86">
            <w:r w:rsidRPr="000B2D86">
              <w:t>begrensning</w:t>
            </w:r>
          </w:p>
        </w:tc>
      </w:tr>
      <w:tr w:rsidR="000B2D86" w:rsidRPr="000B2D86" w14:paraId="68A72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702AE" w14:textId="77777777" w:rsidR="000B2D86" w:rsidRPr="000B2D86" w:rsidRDefault="000B2D86" w:rsidP="000B2D86">
            <w:r w:rsidRPr="000B2D86">
              <w:t>heller</w:t>
            </w:r>
          </w:p>
        </w:tc>
        <w:tc>
          <w:tcPr>
            <w:tcW w:w="0" w:type="auto"/>
            <w:vAlign w:val="center"/>
            <w:hideMark/>
          </w:tcPr>
          <w:p w14:paraId="22CE8A94" w14:textId="77777777" w:rsidR="000B2D86" w:rsidRPr="000B2D86" w:rsidRDefault="000B2D86" w:rsidP="000B2D86">
            <w:r w:rsidRPr="000B2D86">
              <w:t>alternativ</w:t>
            </w:r>
          </w:p>
        </w:tc>
      </w:tr>
      <w:tr w:rsidR="000B2D86" w:rsidRPr="000B2D86" w14:paraId="79A13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820A0" w14:textId="77777777" w:rsidR="000B2D86" w:rsidRPr="000B2D86" w:rsidRDefault="000B2D86" w:rsidP="000B2D86">
            <w:r w:rsidRPr="000B2D86">
              <w:t>heller ikke</w:t>
            </w:r>
          </w:p>
        </w:tc>
        <w:tc>
          <w:tcPr>
            <w:tcW w:w="0" w:type="auto"/>
            <w:vAlign w:val="center"/>
            <w:hideMark/>
          </w:tcPr>
          <w:p w14:paraId="5D2899CD" w14:textId="77777777" w:rsidR="000B2D86" w:rsidRPr="000B2D86" w:rsidRDefault="000B2D86" w:rsidP="000B2D86">
            <w:r w:rsidRPr="000B2D86">
              <w:t>negativt tillegg</w:t>
            </w:r>
          </w:p>
        </w:tc>
      </w:tr>
    </w:tbl>
    <w:p w14:paraId="3964D798" w14:textId="5219A3C9" w:rsidR="000B2D86" w:rsidRPr="000B2D86" w:rsidRDefault="000B2D86" w:rsidP="000B2D86"/>
    <w:p w14:paraId="6CAFADF8" w14:textId="77777777" w:rsidR="000B2D86" w:rsidRPr="000B2D86" w:rsidRDefault="000B2D86" w:rsidP="000B2D86">
      <w:pPr>
        <w:rPr>
          <w:b/>
          <w:bCs/>
        </w:rPr>
      </w:pPr>
      <w:r w:rsidRPr="000B2D86">
        <w:rPr>
          <w:b/>
          <w:bCs/>
        </w:rPr>
        <w:t>Eksempler med plassering</w:t>
      </w:r>
    </w:p>
    <w:p w14:paraId="2AB1F570" w14:textId="77777777" w:rsidR="000B2D86" w:rsidRPr="000B2D86" w:rsidRDefault="000B2D86" w:rsidP="000B2D86">
      <w:pPr>
        <w:rPr>
          <w:b/>
          <w:bCs/>
        </w:rPr>
      </w:pPr>
      <w:r w:rsidRPr="000B2D86">
        <w:rPr>
          <w:b/>
          <w:bCs/>
        </w:rPr>
        <w:t>kanskje</w:t>
      </w:r>
    </w:p>
    <w:p w14:paraId="0821845C" w14:textId="77777777" w:rsidR="000B2D86" w:rsidRPr="000B2D86" w:rsidRDefault="000B2D86" w:rsidP="000B2D86">
      <w:pPr>
        <w:numPr>
          <w:ilvl w:val="0"/>
          <w:numId w:val="13"/>
        </w:numPr>
      </w:pPr>
      <w:r w:rsidRPr="000B2D86">
        <w:t>Det kommer kanskje til å regne i morgen.</w:t>
      </w:r>
    </w:p>
    <w:p w14:paraId="08DF7985" w14:textId="77777777" w:rsidR="000B2D86" w:rsidRPr="000B2D86" w:rsidRDefault="000B2D86" w:rsidP="000B2D86">
      <w:pPr>
        <w:numPr>
          <w:ilvl w:val="0"/>
          <w:numId w:val="13"/>
        </w:numPr>
      </w:pPr>
      <w:r w:rsidRPr="000B2D86">
        <w:t>Kanskje det ikke kommer til å regne i morgen.</w:t>
      </w:r>
    </w:p>
    <w:p w14:paraId="00458A5C" w14:textId="77777777" w:rsidR="000B2D86" w:rsidRPr="000B2D86" w:rsidRDefault="000B2D86" w:rsidP="000B2D86">
      <w:pPr>
        <w:numPr>
          <w:ilvl w:val="0"/>
          <w:numId w:val="13"/>
        </w:numPr>
      </w:pPr>
      <w:r w:rsidRPr="000B2D86">
        <w:t>Det kommer ikke til å regne i morgen, kanskje?</w:t>
      </w:r>
    </w:p>
    <w:p w14:paraId="06D990E4" w14:textId="77777777" w:rsidR="000B2D86" w:rsidRPr="000B2D86" w:rsidRDefault="000B2D86" w:rsidP="000B2D86">
      <w:pPr>
        <w:rPr>
          <w:b/>
          <w:bCs/>
        </w:rPr>
      </w:pPr>
      <w:r w:rsidRPr="000B2D86">
        <w:rPr>
          <w:b/>
          <w:bCs/>
        </w:rPr>
        <w:t>dessverre</w:t>
      </w:r>
    </w:p>
    <w:p w14:paraId="63982769" w14:textId="77777777" w:rsidR="000B2D86" w:rsidRPr="000B2D86" w:rsidRDefault="000B2D86" w:rsidP="000B2D86">
      <w:pPr>
        <w:numPr>
          <w:ilvl w:val="0"/>
          <w:numId w:val="14"/>
        </w:numPr>
      </w:pPr>
      <w:r w:rsidRPr="000B2D86">
        <w:t>Jeg kommer dessverre ikke i dag.</w:t>
      </w:r>
    </w:p>
    <w:p w14:paraId="5F2CD248" w14:textId="77777777" w:rsidR="000B2D86" w:rsidRPr="000B2D86" w:rsidRDefault="000B2D86" w:rsidP="000B2D86">
      <w:pPr>
        <w:numPr>
          <w:ilvl w:val="0"/>
          <w:numId w:val="14"/>
        </w:numPr>
      </w:pPr>
      <w:r w:rsidRPr="000B2D86">
        <w:t>Dessverre kommer jeg ikke i dag.</w:t>
      </w:r>
    </w:p>
    <w:p w14:paraId="558BFB55" w14:textId="77777777" w:rsidR="000B2D86" w:rsidRPr="000B2D86" w:rsidRDefault="000B2D86" w:rsidP="000B2D86">
      <w:pPr>
        <w:numPr>
          <w:ilvl w:val="0"/>
          <w:numId w:val="14"/>
        </w:numPr>
      </w:pPr>
      <w:r w:rsidRPr="000B2D86">
        <w:t>Jeg kommer ikke i dag, dessverre.</w:t>
      </w:r>
    </w:p>
    <w:p w14:paraId="7635CA49" w14:textId="3B26273B" w:rsidR="000B2D86" w:rsidRPr="000B2D86" w:rsidRDefault="000B2D86" w:rsidP="000B2D86"/>
    <w:p w14:paraId="089E4DA1" w14:textId="77777777" w:rsidR="000B2D86" w:rsidRPr="000B2D86" w:rsidRDefault="000B2D86" w:rsidP="00F67A79">
      <w:pPr>
        <w:pStyle w:val="Overskrift2"/>
      </w:pPr>
      <w:r w:rsidRPr="000B2D86">
        <w:t>4. Forskjell på egentlig og faktisk</w:t>
      </w:r>
    </w:p>
    <w:p w14:paraId="3C14DDC0" w14:textId="77777777" w:rsidR="000B2D86" w:rsidRPr="000B2D86" w:rsidRDefault="000B2D86" w:rsidP="000B2D86">
      <w:r w:rsidRPr="000B2D86">
        <w:t>Dette er viktige ord som ofte forveksles.</w:t>
      </w:r>
    </w:p>
    <w:p w14:paraId="078BD470" w14:textId="77777777" w:rsidR="000B2D86" w:rsidRPr="000B2D86" w:rsidRDefault="000B2D86" w:rsidP="000B2D86">
      <w:pPr>
        <w:rPr>
          <w:b/>
          <w:bCs/>
        </w:rPr>
      </w:pPr>
      <w:r w:rsidRPr="000B2D86">
        <w:rPr>
          <w:b/>
          <w:bCs/>
        </w:rPr>
        <w:t>egentlig</w:t>
      </w:r>
    </w:p>
    <w:p w14:paraId="1A617D52" w14:textId="77777777" w:rsidR="000B2D86" w:rsidRPr="000B2D86" w:rsidRDefault="000B2D86" w:rsidP="000B2D86">
      <w:r w:rsidRPr="000B2D86">
        <w:t>→ Det er annerledes enn det ser ut til, eller annerledes enn folk tror.</w:t>
      </w:r>
    </w:p>
    <w:p w14:paraId="291161D9" w14:textId="77777777" w:rsidR="000B2D86" w:rsidRPr="000B2D86" w:rsidRDefault="000B2D86" w:rsidP="000B2D86">
      <w:pPr>
        <w:numPr>
          <w:ilvl w:val="0"/>
          <w:numId w:val="15"/>
        </w:numPr>
      </w:pPr>
      <w:r w:rsidRPr="000B2D86">
        <w:t>Jeg er egentlig ikke så trøtt.</w:t>
      </w:r>
      <w:r w:rsidRPr="000B2D86">
        <w:br/>
        <w:t>(Det kan se slik ut, men det stemmer ikke.)</w:t>
      </w:r>
    </w:p>
    <w:p w14:paraId="1AE37802" w14:textId="77777777" w:rsidR="000B2D86" w:rsidRDefault="000B2D86" w:rsidP="000B2D86">
      <w:pPr>
        <w:numPr>
          <w:ilvl w:val="0"/>
          <w:numId w:val="15"/>
        </w:numPr>
      </w:pPr>
      <w:r w:rsidRPr="000B2D86">
        <w:t>Jeg liker jobben egentlig.</w:t>
      </w:r>
      <w:r w:rsidRPr="000B2D86">
        <w:br/>
        <w:t>(Mer enn jeg gir uttrykk for.)</w:t>
      </w:r>
    </w:p>
    <w:p w14:paraId="5E4ADB9D" w14:textId="77777777" w:rsidR="00F67A79" w:rsidRPr="000B2D86" w:rsidRDefault="00F67A79" w:rsidP="00F67A79"/>
    <w:p w14:paraId="237FA4B8" w14:textId="77777777" w:rsidR="000B2D86" w:rsidRPr="000B2D86" w:rsidRDefault="000B2D86" w:rsidP="000B2D86">
      <w:pPr>
        <w:rPr>
          <w:b/>
          <w:bCs/>
        </w:rPr>
      </w:pPr>
      <w:r w:rsidRPr="000B2D86">
        <w:rPr>
          <w:b/>
          <w:bCs/>
        </w:rPr>
        <w:lastRenderedPageBreak/>
        <w:t>faktisk</w:t>
      </w:r>
    </w:p>
    <w:p w14:paraId="72DEDEF6" w14:textId="77777777" w:rsidR="000B2D86" w:rsidRPr="000B2D86" w:rsidRDefault="000B2D86" w:rsidP="000B2D86">
      <w:r w:rsidRPr="000B2D86">
        <w:t>→ Overraskelse, korrigering eller understreking av sannhet.</w:t>
      </w:r>
    </w:p>
    <w:p w14:paraId="6B1C8571" w14:textId="77777777" w:rsidR="000B2D86" w:rsidRPr="000B2D86" w:rsidRDefault="000B2D86" w:rsidP="000B2D86">
      <w:pPr>
        <w:numPr>
          <w:ilvl w:val="0"/>
          <w:numId w:val="16"/>
        </w:numPr>
      </w:pPr>
      <w:r w:rsidRPr="000B2D86">
        <w:t>2 + 2 er faktisk 4.</w:t>
      </w:r>
    </w:p>
    <w:p w14:paraId="4038267A" w14:textId="77777777" w:rsidR="000B2D86" w:rsidRPr="000B2D86" w:rsidRDefault="000B2D86" w:rsidP="000B2D86">
      <w:pPr>
        <w:numPr>
          <w:ilvl w:val="0"/>
          <w:numId w:val="16"/>
        </w:numPr>
      </w:pPr>
      <w:r w:rsidRPr="000B2D86">
        <w:t>Jeg liker faktisk jobben.</w:t>
      </w:r>
      <w:r w:rsidRPr="000B2D86">
        <w:br/>
        <w:t>(Tro det eller ei – jeg liker den.)</w:t>
      </w:r>
    </w:p>
    <w:p w14:paraId="4528FBD9" w14:textId="77777777" w:rsidR="000B2D86" w:rsidRPr="000B2D86" w:rsidRDefault="000B2D86" w:rsidP="000B2D86">
      <w:pPr>
        <w:rPr>
          <w:b/>
          <w:bCs/>
        </w:rPr>
      </w:pPr>
      <w:r w:rsidRPr="000B2D86">
        <w:rPr>
          <w:b/>
          <w:bCs/>
        </w:rPr>
        <w:t>Kombinasjon:</w:t>
      </w:r>
    </w:p>
    <w:p w14:paraId="50529264" w14:textId="77777777" w:rsidR="000B2D86" w:rsidRPr="000B2D86" w:rsidRDefault="000B2D86" w:rsidP="000B2D86">
      <w:pPr>
        <w:numPr>
          <w:ilvl w:val="0"/>
          <w:numId w:val="17"/>
        </w:numPr>
      </w:pPr>
      <w:r w:rsidRPr="000B2D86">
        <w:t>Jeg er ikke så trøtt egentlig, faktisk er jeg ganske våken.</w:t>
      </w:r>
    </w:p>
    <w:p w14:paraId="0AC6E903" w14:textId="4D91FC1B" w:rsidR="000B2D86" w:rsidRPr="000B2D86" w:rsidRDefault="000B2D86" w:rsidP="000B2D86"/>
    <w:p w14:paraId="0BE5D409" w14:textId="77777777" w:rsidR="000B2D86" w:rsidRPr="000B2D86" w:rsidRDefault="000B2D86" w:rsidP="00F67A79">
      <w:pPr>
        <w:pStyle w:val="Overskrift2"/>
      </w:pPr>
      <w:r w:rsidRPr="000B2D86">
        <w:t>5. Flere viktige setningsadverb – eksempler</w:t>
      </w:r>
    </w:p>
    <w:p w14:paraId="0B041CBD" w14:textId="77777777" w:rsidR="000B2D86" w:rsidRPr="000B2D86" w:rsidRDefault="000B2D86" w:rsidP="000B2D86">
      <w:pPr>
        <w:numPr>
          <w:ilvl w:val="0"/>
          <w:numId w:val="18"/>
        </w:numPr>
      </w:pPr>
      <w:r w:rsidRPr="000B2D86">
        <w:t>muligens</w:t>
      </w:r>
      <w:r w:rsidRPr="000B2D86">
        <w:br/>
        <w:t>Det er muligens noen barn ute på huska ennå.</w:t>
      </w:r>
      <w:r w:rsidRPr="000B2D86">
        <w:br/>
        <w:t>Vi kan muligens gi deg et lån.</w:t>
      </w:r>
    </w:p>
    <w:p w14:paraId="37CF2C5E" w14:textId="77777777" w:rsidR="000B2D86" w:rsidRPr="000B2D86" w:rsidRDefault="000B2D86" w:rsidP="000B2D86">
      <w:pPr>
        <w:numPr>
          <w:ilvl w:val="0"/>
          <w:numId w:val="18"/>
        </w:numPr>
      </w:pPr>
      <w:r w:rsidRPr="000B2D86">
        <w:t>i hvert fall</w:t>
      </w:r>
      <w:r w:rsidRPr="000B2D86">
        <w:br/>
      </w:r>
      <w:proofErr w:type="spellStart"/>
      <w:r w:rsidRPr="000B2D86">
        <w:t>Liidia</w:t>
      </w:r>
      <w:proofErr w:type="spellEnd"/>
      <w:r w:rsidRPr="000B2D86">
        <w:t xml:space="preserve"> skal i hvert fall få bursdagssang i dag.</w:t>
      </w:r>
    </w:p>
    <w:p w14:paraId="21E5E459" w14:textId="77777777" w:rsidR="000B2D86" w:rsidRPr="000B2D86" w:rsidRDefault="000B2D86" w:rsidP="000B2D86">
      <w:pPr>
        <w:numPr>
          <w:ilvl w:val="0"/>
          <w:numId w:val="18"/>
        </w:numPr>
      </w:pPr>
      <w:r w:rsidRPr="000B2D86">
        <w:t>likevel</w:t>
      </w:r>
      <w:r w:rsidRPr="000B2D86">
        <w:br/>
        <w:t>Jeg liker ikke å lage mat, men likevel må jeg gjøre det.</w:t>
      </w:r>
    </w:p>
    <w:p w14:paraId="0B75E7C7" w14:textId="77777777" w:rsidR="000B2D86" w:rsidRPr="000B2D86" w:rsidRDefault="000B2D86" w:rsidP="000B2D86">
      <w:pPr>
        <w:numPr>
          <w:ilvl w:val="0"/>
          <w:numId w:val="18"/>
        </w:numPr>
      </w:pPr>
      <w:r w:rsidRPr="000B2D86">
        <w:t>allerede</w:t>
      </w:r>
      <w:r w:rsidRPr="000B2D86">
        <w:br/>
        <w:t xml:space="preserve">Da jeg kom hit, hadde allerede Joanna og </w:t>
      </w:r>
      <w:proofErr w:type="spellStart"/>
      <w:r w:rsidRPr="000B2D86">
        <w:t>Daiva</w:t>
      </w:r>
      <w:proofErr w:type="spellEnd"/>
      <w:r w:rsidRPr="000B2D86">
        <w:t xml:space="preserve"> kommet.</w:t>
      </w:r>
    </w:p>
    <w:p w14:paraId="45496EAC" w14:textId="77777777" w:rsidR="000B2D86" w:rsidRPr="000B2D86" w:rsidRDefault="000B2D86" w:rsidP="000B2D86">
      <w:pPr>
        <w:numPr>
          <w:ilvl w:val="0"/>
          <w:numId w:val="18"/>
        </w:numPr>
      </w:pPr>
      <w:r w:rsidRPr="000B2D86">
        <w:t>nesten</w:t>
      </w:r>
      <w:r w:rsidRPr="000B2D86">
        <w:br/>
        <w:t>Jeg klarte nesten å spise en hel pizza alene.</w:t>
      </w:r>
    </w:p>
    <w:p w14:paraId="2D278ADC" w14:textId="77777777" w:rsidR="000B2D86" w:rsidRPr="000B2D86" w:rsidRDefault="000B2D86" w:rsidP="000B2D86">
      <w:pPr>
        <w:numPr>
          <w:ilvl w:val="0"/>
          <w:numId w:val="18"/>
        </w:numPr>
      </w:pPr>
      <w:r w:rsidRPr="000B2D86">
        <w:t>bare</w:t>
      </w:r>
      <w:r w:rsidRPr="000B2D86">
        <w:br/>
        <w:t>Jeg drakk bare en Cola i går.</w:t>
      </w:r>
      <w:r w:rsidRPr="000B2D86">
        <w:br/>
        <w:t>Bare guttene får delta.</w:t>
      </w:r>
    </w:p>
    <w:p w14:paraId="6106F39C" w14:textId="77777777" w:rsidR="000B2D86" w:rsidRPr="000B2D86" w:rsidRDefault="000B2D86" w:rsidP="000B2D86">
      <w:pPr>
        <w:numPr>
          <w:ilvl w:val="0"/>
          <w:numId w:val="18"/>
        </w:numPr>
      </w:pPr>
      <w:r w:rsidRPr="000B2D86">
        <w:t>heller / heller ikke</w:t>
      </w:r>
      <w:r w:rsidRPr="000B2D86">
        <w:br/>
        <w:t>Jeg vil heller ha en is.</w:t>
      </w:r>
      <w:r w:rsidRPr="000B2D86">
        <w:br/>
        <w:t>Jeg kommer ikke på festen. Barbara kommer heller ikke.</w:t>
      </w:r>
    </w:p>
    <w:p w14:paraId="62BC91C5" w14:textId="392D1078" w:rsidR="000B2D86" w:rsidRPr="000B2D86" w:rsidRDefault="000B2D86" w:rsidP="000B2D86"/>
    <w:p w14:paraId="77311432" w14:textId="1725CE08" w:rsidR="000B2D86" w:rsidRPr="000B2D86" w:rsidRDefault="000B2D86" w:rsidP="00F67A79">
      <w:pPr>
        <w:pStyle w:val="Overskrift3"/>
      </w:pPr>
      <w:r w:rsidRPr="000B2D86">
        <w:t xml:space="preserve">6. Tidsadverb – </w:t>
      </w:r>
      <w:r w:rsidR="00F67A79">
        <w:t>et utvalg</w:t>
      </w:r>
      <w:r>
        <w:t xml:space="preserve"> </w:t>
      </w:r>
    </w:p>
    <w:p w14:paraId="30E0B601" w14:textId="77777777" w:rsidR="000B2D86" w:rsidRPr="000B2D86" w:rsidRDefault="000B2D86" w:rsidP="000B2D86">
      <w:pPr>
        <w:numPr>
          <w:ilvl w:val="0"/>
          <w:numId w:val="19"/>
        </w:numPr>
      </w:pPr>
      <w:r w:rsidRPr="000B2D86">
        <w:t>nå</w:t>
      </w:r>
    </w:p>
    <w:p w14:paraId="37B3174F" w14:textId="77777777" w:rsidR="000B2D86" w:rsidRPr="000B2D86" w:rsidRDefault="000B2D86" w:rsidP="000B2D86">
      <w:pPr>
        <w:numPr>
          <w:ilvl w:val="0"/>
          <w:numId w:val="19"/>
        </w:numPr>
      </w:pPr>
      <w:r w:rsidRPr="000B2D86">
        <w:t>i dag</w:t>
      </w:r>
    </w:p>
    <w:p w14:paraId="6C920E75" w14:textId="77777777" w:rsidR="000B2D86" w:rsidRPr="000B2D86" w:rsidRDefault="000B2D86" w:rsidP="000B2D86">
      <w:pPr>
        <w:numPr>
          <w:ilvl w:val="0"/>
          <w:numId w:val="19"/>
        </w:numPr>
      </w:pPr>
      <w:r w:rsidRPr="000B2D86">
        <w:t>senere</w:t>
      </w:r>
    </w:p>
    <w:p w14:paraId="3A4199C3" w14:textId="77777777" w:rsidR="000B2D86" w:rsidRPr="000B2D86" w:rsidRDefault="000B2D86" w:rsidP="000B2D86">
      <w:pPr>
        <w:numPr>
          <w:ilvl w:val="0"/>
          <w:numId w:val="19"/>
        </w:numPr>
      </w:pPr>
      <w:r w:rsidRPr="000B2D86">
        <w:t>plutselig</w:t>
      </w:r>
    </w:p>
    <w:p w14:paraId="01B4A00A" w14:textId="77777777" w:rsidR="000B2D86" w:rsidRPr="000B2D86" w:rsidRDefault="000B2D86" w:rsidP="000B2D86">
      <w:pPr>
        <w:numPr>
          <w:ilvl w:val="0"/>
          <w:numId w:val="19"/>
        </w:numPr>
      </w:pPr>
      <w:r w:rsidRPr="000B2D86">
        <w:t>aldri</w:t>
      </w:r>
    </w:p>
    <w:p w14:paraId="096C5D14" w14:textId="77777777" w:rsidR="000B2D86" w:rsidRPr="000B2D86" w:rsidRDefault="000B2D86" w:rsidP="000B2D86">
      <w:pPr>
        <w:numPr>
          <w:ilvl w:val="0"/>
          <w:numId w:val="19"/>
        </w:numPr>
      </w:pPr>
      <w:r w:rsidRPr="000B2D86">
        <w:t>av og til</w:t>
      </w:r>
    </w:p>
    <w:p w14:paraId="1D3B79A6" w14:textId="77777777" w:rsidR="000B2D86" w:rsidRPr="000B2D86" w:rsidRDefault="000B2D86" w:rsidP="000B2D86">
      <w:pPr>
        <w:numPr>
          <w:ilvl w:val="0"/>
          <w:numId w:val="19"/>
        </w:numPr>
      </w:pPr>
      <w:r w:rsidRPr="000B2D86">
        <w:t>noen ganger</w:t>
      </w:r>
    </w:p>
    <w:p w14:paraId="0DB69450" w14:textId="77777777" w:rsidR="000B2D86" w:rsidRPr="000B2D86" w:rsidRDefault="000B2D86" w:rsidP="000B2D86">
      <w:pPr>
        <w:numPr>
          <w:ilvl w:val="0"/>
          <w:numId w:val="19"/>
        </w:numPr>
      </w:pPr>
      <w:r w:rsidRPr="000B2D86">
        <w:lastRenderedPageBreak/>
        <w:t>hver dag</w:t>
      </w:r>
    </w:p>
    <w:p w14:paraId="30648270" w14:textId="77777777" w:rsidR="000B2D86" w:rsidRPr="000B2D86" w:rsidRDefault="000B2D86" w:rsidP="000B2D86">
      <w:pPr>
        <w:numPr>
          <w:ilvl w:val="0"/>
          <w:numId w:val="19"/>
        </w:numPr>
      </w:pPr>
      <w:r w:rsidRPr="000B2D86">
        <w:t>midt på natten</w:t>
      </w:r>
    </w:p>
    <w:p w14:paraId="1AECDBD1" w14:textId="77777777" w:rsidR="000B2D86" w:rsidRPr="000B2D86" w:rsidRDefault="000B2D86" w:rsidP="000B2D86">
      <w:pPr>
        <w:numPr>
          <w:ilvl w:val="0"/>
          <w:numId w:val="19"/>
        </w:numPr>
      </w:pPr>
      <w:r w:rsidRPr="000B2D86">
        <w:t>tidligere</w:t>
      </w:r>
    </w:p>
    <w:p w14:paraId="0BB9A9F2" w14:textId="77777777" w:rsidR="000B2D86" w:rsidRPr="000B2D86" w:rsidRDefault="000B2D86" w:rsidP="000B2D86">
      <w:pPr>
        <w:rPr>
          <w:b/>
          <w:bCs/>
        </w:rPr>
      </w:pPr>
      <w:r w:rsidRPr="000B2D86">
        <w:rPr>
          <w:b/>
          <w:bCs/>
        </w:rPr>
        <w:t>Eksempel:</w:t>
      </w:r>
    </w:p>
    <w:p w14:paraId="6CB96FE8" w14:textId="77777777" w:rsidR="000B2D86" w:rsidRPr="000B2D86" w:rsidRDefault="000B2D86" w:rsidP="000B2D86">
      <w:r w:rsidRPr="000B2D86">
        <w:t>Av og til går jeg på tur i skogen, men ikke hver dag.</w:t>
      </w:r>
    </w:p>
    <w:p w14:paraId="21070850" w14:textId="3FEB190E" w:rsidR="000B2D86" w:rsidRPr="000B2D86" w:rsidRDefault="000B2D86" w:rsidP="000B2D86"/>
    <w:p w14:paraId="25D6AC06" w14:textId="685A888C" w:rsidR="000B2D86" w:rsidRPr="000B2D86" w:rsidRDefault="000B2D86" w:rsidP="00F67A79">
      <w:pPr>
        <w:pStyle w:val="Overskrift3"/>
      </w:pPr>
      <w:r w:rsidRPr="000B2D86">
        <w:t xml:space="preserve">7. Stedsadverb – </w:t>
      </w:r>
      <w:r w:rsidR="00F67A79">
        <w:t>et lite utvalg</w:t>
      </w:r>
    </w:p>
    <w:p w14:paraId="3792162E" w14:textId="77777777" w:rsidR="000B2D86" w:rsidRPr="000B2D86" w:rsidRDefault="000B2D86" w:rsidP="000B2D86">
      <w:pPr>
        <w:numPr>
          <w:ilvl w:val="0"/>
          <w:numId w:val="20"/>
        </w:numPr>
      </w:pPr>
      <w:r w:rsidRPr="000B2D86">
        <w:t>her</w:t>
      </w:r>
    </w:p>
    <w:p w14:paraId="7A69BECB" w14:textId="77777777" w:rsidR="000B2D86" w:rsidRPr="000B2D86" w:rsidRDefault="000B2D86" w:rsidP="000B2D86">
      <w:pPr>
        <w:numPr>
          <w:ilvl w:val="0"/>
          <w:numId w:val="20"/>
        </w:numPr>
      </w:pPr>
      <w:r w:rsidRPr="000B2D86">
        <w:t>der</w:t>
      </w:r>
    </w:p>
    <w:p w14:paraId="45C97B04" w14:textId="77777777" w:rsidR="000B2D86" w:rsidRPr="000B2D86" w:rsidRDefault="000B2D86" w:rsidP="000B2D86">
      <w:pPr>
        <w:numPr>
          <w:ilvl w:val="0"/>
          <w:numId w:val="20"/>
        </w:numPr>
      </w:pPr>
      <w:r w:rsidRPr="000B2D86">
        <w:t>hjemme</w:t>
      </w:r>
    </w:p>
    <w:p w14:paraId="5D81194D" w14:textId="77777777" w:rsidR="000B2D86" w:rsidRPr="000B2D86" w:rsidRDefault="000B2D86" w:rsidP="000B2D86">
      <w:pPr>
        <w:numPr>
          <w:ilvl w:val="0"/>
          <w:numId w:val="20"/>
        </w:numPr>
      </w:pPr>
      <w:r w:rsidRPr="000B2D86">
        <w:t>ute</w:t>
      </w:r>
    </w:p>
    <w:p w14:paraId="3CB47870" w14:textId="77777777" w:rsidR="000B2D86" w:rsidRPr="000B2D86" w:rsidRDefault="000B2D86" w:rsidP="000B2D86">
      <w:pPr>
        <w:rPr>
          <w:b/>
          <w:bCs/>
        </w:rPr>
      </w:pPr>
      <w:r w:rsidRPr="000B2D86">
        <w:rPr>
          <w:b/>
          <w:bCs/>
        </w:rPr>
        <w:t>Eksempel:</w:t>
      </w:r>
    </w:p>
    <w:p w14:paraId="727D35E1" w14:textId="2EFA7970" w:rsidR="003A1BDA" w:rsidRDefault="000B2D86" w:rsidP="000B2D86">
      <w:r w:rsidRPr="000B2D86">
        <w:t>Barna er ute, men jeg er hjemme.</w:t>
      </w:r>
    </w:p>
    <w:p w14:paraId="255F1FCF" w14:textId="77777777" w:rsidR="003A1BDA" w:rsidRDefault="003A1BDA">
      <w:r>
        <w:br w:type="page"/>
      </w:r>
    </w:p>
    <w:p w14:paraId="01ECC602" w14:textId="77777777" w:rsidR="003A1BDA" w:rsidRDefault="003A1BDA" w:rsidP="003A1BDA">
      <w:pPr>
        <w:pStyle w:val="Overskrift1"/>
      </w:pPr>
      <w:r>
        <w:lastRenderedPageBreak/>
        <w:t>Uttrykk om «</w:t>
      </w:r>
      <w:proofErr w:type="spellStart"/>
      <w:r>
        <w:t>tråden»</w:t>
      </w:r>
      <w:proofErr w:type="spellEnd"/>
    </w:p>
    <w:p w14:paraId="2DEB0E7B" w14:textId="21A8CA73" w:rsidR="003A1BDA" w:rsidRDefault="003A1BDA" w:rsidP="003A1BDA">
      <w:pPr>
        <w:pStyle w:val="Listeavsnitt"/>
        <w:numPr>
          <w:ilvl w:val="1"/>
          <w:numId w:val="18"/>
        </w:numPr>
      </w:pPr>
      <w:r>
        <w:t>å miste tråden</w:t>
      </w:r>
    </w:p>
    <w:p w14:paraId="6188926F" w14:textId="77777777" w:rsidR="003A1BDA" w:rsidRPr="003A1BDA" w:rsidRDefault="003A1BDA" w:rsidP="003A1BDA">
      <w:pPr>
        <w:pStyle w:val="Listeavsnitt"/>
        <w:ind w:left="1440"/>
      </w:pPr>
      <w:r w:rsidRPr="003A1BDA">
        <w:rPr>
          <w:b/>
          <w:bCs/>
        </w:rPr>
        <w:t>Betydning:</w:t>
      </w:r>
      <w:r w:rsidRPr="003A1BDA">
        <w:br/>
        <w:t>Å ikke lenger forstå eller følge sammenhengen i det som blir sagt eller gjort.</w:t>
      </w:r>
      <w:r>
        <w:br/>
      </w:r>
      <w:r>
        <w:br/>
      </w:r>
      <w:r w:rsidRPr="003A1BDA">
        <w:rPr>
          <w:b/>
          <w:bCs/>
        </w:rPr>
        <w:t>Eksempler:</w:t>
      </w:r>
    </w:p>
    <w:p w14:paraId="4F668F27" w14:textId="77777777" w:rsidR="003A1BDA" w:rsidRPr="003A1BDA" w:rsidRDefault="003A1BDA" w:rsidP="003A1BDA">
      <w:pPr>
        <w:pStyle w:val="Listeavsnitt"/>
        <w:ind w:firstLine="696"/>
      </w:pPr>
      <w:r w:rsidRPr="003A1BDA">
        <w:t xml:space="preserve">Jeg </w:t>
      </w:r>
      <w:r w:rsidRPr="003A1BDA">
        <w:rPr>
          <w:b/>
          <w:bCs/>
        </w:rPr>
        <w:t>mistet tråden</w:t>
      </w:r>
      <w:r w:rsidRPr="003A1BDA">
        <w:t xml:space="preserve"> da flere begynte å snakke samtidig.</w:t>
      </w:r>
    </w:p>
    <w:p w14:paraId="096BF4E4" w14:textId="4002683F" w:rsidR="003A1BDA" w:rsidRDefault="003A1BDA" w:rsidP="003A1BDA">
      <w:pPr>
        <w:pStyle w:val="Listeavsnitt"/>
        <w:ind w:firstLine="696"/>
      </w:pPr>
      <w:r w:rsidRPr="003A1BDA">
        <w:t xml:space="preserve">Beklager, jeg </w:t>
      </w:r>
      <w:r w:rsidRPr="003A1BDA">
        <w:rPr>
          <w:b/>
          <w:bCs/>
        </w:rPr>
        <w:t>mistet tråden</w:t>
      </w:r>
      <w:r w:rsidRPr="003A1BDA">
        <w:t xml:space="preserve"> – kan du gjenta?</w:t>
      </w:r>
      <w:r>
        <w:br/>
      </w:r>
    </w:p>
    <w:p w14:paraId="03562CA5" w14:textId="77777777" w:rsidR="003A1BDA" w:rsidRPr="003A1BDA" w:rsidRDefault="003A1BDA" w:rsidP="003A1BDA">
      <w:pPr>
        <w:pStyle w:val="Listeavsnitt"/>
        <w:numPr>
          <w:ilvl w:val="1"/>
          <w:numId w:val="18"/>
        </w:numPr>
      </w:pPr>
      <w:r>
        <w:t xml:space="preserve">å holde tråden </w:t>
      </w:r>
      <w:r>
        <w:br/>
      </w:r>
      <w:r w:rsidRPr="003A1BDA">
        <w:rPr>
          <w:b/>
          <w:bCs/>
        </w:rPr>
        <w:t>Betydning:</w:t>
      </w:r>
      <w:r w:rsidRPr="003A1BDA">
        <w:br/>
        <w:t>Å klare å følge med og forstå sammenhengen.</w:t>
      </w:r>
      <w:r>
        <w:br/>
      </w:r>
      <w:r>
        <w:br/>
      </w:r>
      <w:r w:rsidRPr="003A1BDA">
        <w:rPr>
          <w:b/>
          <w:bCs/>
        </w:rPr>
        <w:t>Eksempler:</w:t>
      </w:r>
    </w:p>
    <w:p w14:paraId="1BFB6FB7" w14:textId="4145963F" w:rsidR="003A1BDA" w:rsidRPr="003A1BDA" w:rsidRDefault="003A1BDA" w:rsidP="003A1BDA">
      <w:pPr>
        <w:pStyle w:val="Listeavsnitt"/>
        <w:ind w:left="1440"/>
      </w:pPr>
      <w:r w:rsidRPr="003A1BDA">
        <w:t xml:space="preserve">Det var mye informasjon, men jeg klarte å </w:t>
      </w:r>
      <w:r w:rsidRPr="003A1BDA">
        <w:rPr>
          <w:b/>
          <w:bCs/>
        </w:rPr>
        <w:t>holde tråden</w:t>
      </w:r>
      <w:r w:rsidRPr="003A1BDA">
        <w:t>.</w:t>
      </w:r>
    </w:p>
    <w:p w14:paraId="17F974AF" w14:textId="732F02D2" w:rsidR="003A1BDA" w:rsidRPr="003A1BDA" w:rsidRDefault="003A1BDA" w:rsidP="003A1BDA">
      <w:pPr>
        <w:pStyle w:val="Listeavsnitt"/>
        <w:ind w:left="1440"/>
      </w:pPr>
      <w:r w:rsidRPr="003A1BDA">
        <w:t xml:space="preserve">Det er lettere å </w:t>
      </w:r>
      <w:r w:rsidRPr="003A1BDA">
        <w:rPr>
          <w:b/>
          <w:bCs/>
        </w:rPr>
        <w:t>holde tråden</w:t>
      </w:r>
      <w:r w:rsidRPr="003A1BDA">
        <w:t xml:space="preserve"> når folk snakker rolig.</w:t>
      </w:r>
      <w:r>
        <w:br/>
      </w:r>
    </w:p>
    <w:p w14:paraId="527C529F" w14:textId="77777777" w:rsidR="003A1BDA" w:rsidRPr="003A1BDA" w:rsidRDefault="003A1BDA" w:rsidP="003A1BDA">
      <w:pPr>
        <w:pStyle w:val="Listeavsnitt"/>
        <w:numPr>
          <w:ilvl w:val="1"/>
          <w:numId w:val="18"/>
        </w:numPr>
      </w:pPr>
      <w:r>
        <w:t>å ta opp tråden igjen</w:t>
      </w:r>
      <w:r>
        <w:br/>
      </w:r>
      <w:r w:rsidRPr="003A1BDA">
        <w:rPr>
          <w:b/>
          <w:bCs/>
        </w:rPr>
        <w:t>Betydning:</w:t>
      </w:r>
      <w:r w:rsidRPr="003A1BDA">
        <w:br/>
        <w:t>Å fortsette der man slapp etter en pause eller avbrytelse.</w:t>
      </w:r>
      <w:r>
        <w:br/>
      </w:r>
      <w:r>
        <w:br/>
      </w:r>
      <w:r w:rsidRPr="003A1BDA">
        <w:rPr>
          <w:b/>
          <w:bCs/>
        </w:rPr>
        <w:t>Eksempler:</w:t>
      </w:r>
    </w:p>
    <w:p w14:paraId="067A852B" w14:textId="77777777" w:rsidR="003A1BDA" w:rsidRPr="003A1BDA" w:rsidRDefault="003A1BDA" w:rsidP="003A1BDA">
      <w:pPr>
        <w:pStyle w:val="Listeavsnitt"/>
        <w:ind w:left="1440"/>
      </w:pPr>
      <w:r w:rsidRPr="003A1BDA">
        <w:t xml:space="preserve">La oss </w:t>
      </w:r>
      <w:r w:rsidRPr="003A1BDA">
        <w:rPr>
          <w:b/>
          <w:bCs/>
        </w:rPr>
        <w:t>ta opp tråden igjen</w:t>
      </w:r>
      <w:r w:rsidRPr="003A1BDA">
        <w:t xml:space="preserve"> etter pausen.</w:t>
      </w:r>
    </w:p>
    <w:p w14:paraId="25536936" w14:textId="23D8EE2E" w:rsidR="003A1BDA" w:rsidRDefault="003A1BDA" w:rsidP="003A1BDA">
      <w:pPr>
        <w:pStyle w:val="Listeavsnitt"/>
        <w:ind w:left="1440"/>
      </w:pPr>
      <w:r w:rsidRPr="003A1BDA">
        <w:t xml:space="preserve">Etter møtet tok vi </w:t>
      </w:r>
      <w:r w:rsidRPr="003A1BDA">
        <w:rPr>
          <w:b/>
          <w:bCs/>
        </w:rPr>
        <w:t>tråden opp igjen</w:t>
      </w:r>
      <w:r w:rsidRPr="003A1BDA">
        <w:t xml:space="preserve"> dagen etter.</w:t>
      </w:r>
      <w:r>
        <w:br/>
      </w:r>
    </w:p>
    <w:p w14:paraId="1C1B072A" w14:textId="77777777" w:rsidR="003A1BDA" w:rsidRPr="003A1BDA" w:rsidRDefault="003A1BDA" w:rsidP="003A1BDA">
      <w:pPr>
        <w:pStyle w:val="Listeavsnitt"/>
        <w:numPr>
          <w:ilvl w:val="1"/>
          <w:numId w:val="18"/>
        </w:numPr>
      </w:pPr>
      <w:r>
        <w:t>å finne tråden igjen</w:t>
      </w:r>
      <w:r>
        <w:br/>
      </w:r>
      <w:r w:rsidRPr="003A1BDA">
        <w:rPr>
          <w:b/>
          <w:bCs/>
        </w:rPr>
        <w:t>Betydning:</w:t>
      </w:r>
      <w:r w:rsidRPr="003A1BDA">
        <w:br/>
        <w:t>Å komme tilbake til forståelsen etter å ha mistet den.</w:t>
      </w:r>
      <w:r>
        <w:br/>
      </w:r>
      <w:r>
        <w:br/>
      </w:r>
      <w:r w:rsidRPr="003A1BDA">
        <w:rPr>
          <w:b/>
          <w:bCs/>
        </w:rPr>
        <w:t>Eksempler:</w:t>
      </w:r>
    </w:p>
    <w:p w14:paraId="53EE9067" w14:textId="77777777" w:rsidR="003A1BDA" w:rsidRPr="003A1BDA" w:rsidRDefault="003A1BDA" w:rsidP="003A1BDA">
      <w:pPr>
        <w:pStyle w:val="Listeavsnitt"/>
        <w:ind w:left="1440"/>
      </w:pPr>
      <w:r w:rsidRPr="003A1BDA">
        <w:t xml:space="preserve">Jeg mistet tråden, men </w:t>
      </w:r>
      <w:r w:rsidRPr="003A1BDA">
        <w:rPr>
          <w:b/>
          <w:bCs/>
        </w:rPr>
        <w:t>fant den igjen</w:t>
      </w:r>
      <w:r w:rsidRPr="003A1BDA">
        <w:t xml:space="preserve"> etter hvert.</w:t>
      </w:r>
    </w:p>
    <w:p w14:paraId="02269776" w14:textId="0B19B672" w:rsidR="003A1BDA" w:rsidRDefault="003A1BDA" w:rsidP="003A1BDA">
      <w:pPr>
        <w:pStyle w:val="Listeavsnitt"/>
        <w:ind w:left="1440"/>
      </w:pPr>
      <w:r w:rsidRPr="003A1BDA">
        <w:t xml:space="preserve">Gi meg et øyeblikk, så </w:t>
      </w:r>
      <w:r w:rsidRPr="003A1BDA">
        <w:rPr>
          <w:b/>
          <w:bCs/>
        </w:rPr>
        <w:t>finner jeg tråden igjen</w:t>
      </w:r>
      <w:r w:rsidRPr="003A1BDA">
        <w:t>.</w:t>
      </w:r>
      <w:r>
        <w:br/>
      </w:r>
    </w:p>
    <w:p w14:paraId="39F80DCD" w14:textId="77777777" w:rsidR="003A1BDA" w:rsidRPr="003A1BDA" w:rsidRDefault="003A1BDA" w:rsidP="003A1BDA">
      <w:pPr>
        <w:pStyle w:val="Listeavsnitt"/>
        <w:numPr>
          <w:ilvl w:val="1"/>
          <w:numId w:val="18"/>
        </w:numPr>
      </w:pPr>
      <w:r>
        <w:t>å følge tråden</w:t>
      </w:r>
      <w:r>
        <w:br/>
      </w:r>
      <w:r w:rsidRPr="003A1BDA">
        <w:rPr>
          <w:b/>
          <w:bCs/>
        </w:rPr>
        <w:t>Betydning:</w:t>
      </w:r>
    </w:p>
    <w:p w14:paraId="42743FE5" w14:textId="77777777" w:rsidR="003A1BDA" w:rsidRPr="003A1BDA" w:rsidRDefault="003A1BDA" w:rsidP="003A1BDA">
      <w:pPr>
        <w:pStyle w:val="Listeavsnitt"/>
        <w:ind w:left="1440"/>
      </w:pPr>
      <w:r w:rsidRPr="003A1BDA">
        <w:t>Å forstå og følge utviklingen i en samtale, tekst eller tanke.</w:t>
      </w:r>
      <w:r>
        <w:br/>
      </w:r>
      <w:r>
        <w:br/>
      </w:r>
      <w:r w:rsidRPr="003A1BDA">
        <w:rPr>
          <w:b/>
          <w:bCs/>
        </w:rPr>
        <w:t>Eksempler:</w:t>
      </w:r>
    </w:p>
    <w:p w14:paraId="00C404BE" w14:textId="77777777" w:rsidR="003A1BDA" w:rsidRPr="003A1BDA" w:rsidRDefault="003A1BDA" w:rsidP="003A1BDA">
      <w:pPr>
        <w:pStyle w:val="Listeavsnitt"/>
        <w:ind w:firstLine="696"/>
      </w:pPr>
      <w:r w:rsidRPr="003A1BDA">
        <w:t xml:space="preserve">Det er lett å </w:t>
      </w:r>
      <w:r w:rsidRPr="003A1BDA">
        <w:rPr>
          <w:b/>
          <w:bCs/>
        </w:rPr>
        <w:t>følge tråden</w:t>
      </w:r>
      <w:r w:rsidRPr="003A1BDA">
        <w:t xml:space="preserve"> i denne teksten.</w:t>
      </w:r>
    </w:p>
    <w:p w14:paraId="7AF6AA9C" w14:textId="319D8638" w:rsidR="003A1BDA" w:rsidRDefault="003A1BDA" w:rsidP="003A1BDA">
      <w:pPr>
        <w:pStyle w:val="Listeavsnitt"/>
        <w:ind w:firstLine="696"/>
      </w:pPr>
      <w:r w:rsidRPr="003A1BDA">
        <w:t xml:space="preserve">Han snakket utydelig, så det var vanskelig å </w:t>
      </w:r>
      <w:r w:rsidRPr="003A1BDA">
        <w:rPr>
          <w:b/>
          <w:bCs/>
        </w:rPr>
        <w:t>følge tråden</w:t>
      </w:r>
      <w:r w:rsidRPr="003A1BDA">
        <w:t>.</w:t>
      </w:r>
      <w:r>
        <w:br/>
      </w:r>
    </w:p>
    <w:p w14:paraId="50DB586E" w14:textId="352CAE66" w:rsidR="003A1BDA" w:rsidRPr="003A1BDA" w:rsidRDefault="003A1BDA" w:rsidP="003A1BDA">
      <w:pPr>
        <w:pStyle w:val="Listeavsnitt"/>
        <w:numPr>
          <w:ilvl w:val="1"/>
          <w:numId w:val="18"/>
        </w:numPr>
      </w:pPr>
      <w:r>
        <w:t>den røde tråden</w:t>
      </w:r>
      <w:r>
        <w:br/>
      </w:r>
      <w:r w:rsidRPr="003A1BDA">
        <w:rPr>
          <w:b/>
          <w:bCs/>
        </w:rPr>
        <w:t>Betydning:</w:t>
      </w:r>
      <w:r w:rsidRPr="003A1BDA">
        <w:br/>
        <w:t>Hovedidéen eller sammenhengen i en tekst, et foredrag eller et prosjekt</w:t>
      </w:r>
      <w:r>
        <w:br/>
      </w:r>
    </w:p>
    <w:p w14:paraId="5F0A75CE" w14:textId="63FC2EB6" w:rsidR="003A1BDA" w:rsidRPr="003A1BDA" w:rsidRDefault="003A1BDA" w:rsidP="003A1BDA">
      <w:pPr>
        <w:pStyle w:val="Listeavsnitt"/>
        <w:ind w:left="1440"/>
      </w:pPr>
    </w:p>
    <w:p w14:paraId="4FF49698" w14:textId="1D8D4DC1" w:rsidR="003A1BDA" w:rsidRPr="003A1BDA" w:rsidRDefault="003A1BDA" w:rsidP="003A1BDA">
      <w:pPr>
        <w:pStyle w:val="Listeavsnitt"/>
        <w:ind w:left="1440"/>
      </w:pPr>
    </w:p>
    <w:p w14:paraId="2C8EBB69" w14:textId="196D4AD6" w:rsidR="003A1BDA" w:rsidRDefault="00222209" w:rsidP="00222209">
      <w:pPr>
        <w:pStyle w:val="Overskrift2"/>
      </w:pPr>
      <w:r>
        <w:lastRenderedPageBreak/>
        <w:t>Vanlige, ofte brukte metaforiske uttrykk</w:t>
      </w:r>
    </w:p>
    <w:p w14:paraId="7C16405E" w14:textId="77777777" w:rsidR="00222209" w:rsidRDefault="00222209" w:rsidP="00222209"/>
    <w:p w14:paraId="57A38150" w14:textId="299CAA02" w:rsidR="00222209" w:rsidRPr="00222209" w:rsidRDefault="003060D3" w:rsidP="00222209">
      <w:r w:rsidRPr="003060D3">
        <w:drawing>
          <wp:anchor distT="0" distB="0" distL="114300" distR="114300" simplePos="0" relativeHeight="251658240" behindDoc="0" locked="0" layoutInCell="1" allowOverlap="1" wp14:anchorId="6A6C1611" wp14:editId="7A32CAE4">
            <wp:simplePos x="0" y="0"/>
            <wp:positionH relativeFrom="column">
              <wp:posOffset>1846805</wp:posOffset>
            </wp:positionH>
            <wp:positionV relativeFrom="paragraph">
              <wp:posOffset>4329445</wp:posOffset>
            </wp:positionV>
            <wp:extent cx="978986" cy="845312"/>
            <wp:effectExtent l="0" t="0" r="0" b="0"/>
            <wp:wrapNone/>
            <wp:docPr id="1477930296" name="Bilde 1" descr="Et bilde som inneholder stig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30296" name="Bilde 1" descr="Et bilde som inneholder stige&#10;&#10;KI-generert innhold kan være feil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61" r="14596" b="15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555" cy="849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2209">
        <w:t>å henge med</w:t>
      </w:r>
      <w:r w:rsidR="00222209">
        <w:br/>
        <w:t xml:space="preserve"> </w:t>
      </w:r>
      <w:r w:rsidR="00222209">
        <w:sym w:font="Wingdings" w:char="F0E0"/>
      </w:r>
      <w:r w:rsidR="00222209">
        <w:t xml:space="preserve"> å klare å følge med </w:t>
      </w:r>
      <w:r w:rsidR="00222209">
        <w:br/>
        <w:t xml:space="preserve">Dette går litt fort, men jeg klarer å henge med. </w:t>
      </w:r>
      <w:r w:rsidR="00222209">
        <w:br/>
      </w:r>
      <w:r w:rsidR="00222209">
        <w:br/>
        <w:t>å henge med venner</w:t>
      </w:r>
      <w:r w:rsidR="00222209">
        <w:br/>
      </w:r>
      <w:r w:rsidR="00222209">
        <w:sym w:font="Wingdings" w:char="F0E0"/>
      </w:r>
      <w:r w:rsidR="00222209">
        <w:t xml:space="preserve"> å være sammen med venner</w:t>
      </w:r>
      <w:r w:rsidR="00222209">
        <w:br/>
        <w:t xml:space="preserve">Jeg skal henge med Tom og Lise i kveld. </w:t>
      </w:r>
      <w:r w:rsidR="00222209">
        <w:br/>
      </w:r>
      <w:r w:rsidR="00222209">
        <w:br/>
        <w:t xml:space="preserve">å være på bølgelengde </w:t>
      </w:r>
      <w:r w:rsidR="00222209">
        <w:br/>
      </w:r>
      <w:r w:rsidR="00222209">
        <w:sym w:font="Wingdings" w:char="F0E0"/>
      </w:r>
      <w:r w:rsidR="00222209">
        <w:t xml:space="preserve"> å forstå hverandre godt</w:t>
      </w:r>
      <w:r w:rsidR="00222209">
        <w:br/>
        <w:t xml:space="preserve">Vi er på samme bølgelengde. </w:t>
      </w:r>
      <w:r w:rsidR="00222209">
        <w:br/>
      </w:r>
      <w:r w:rsidR="00222209">
        <w:br/>
        <w:t>å være helt blank</w:t>
      </w:r>
      <w:r w:rsidR="00222209">
        <w:br/>
      </w:r>
      <w:r w:rsidR="00222209">
        <w:sym w:font="Wingdings" w:char="F0E0"/>
      </w:r>
      <w:r w:rsidR="00222209">
        <w:t xml:space="preserve"> ikke forstå / ikke huske noe</w:t>
      </w:r>
      <w:r w:rsidR="00222209">
        <w:br/>
        <w:t xml:space="preserve">Jeg er helt blank akkurat nå </w:t>
      </w:r>
      <w:r w:rsidR="00222209">
        <w:br/>
      </w:r>
      <w:r w:rsidR="00222209">
        <w:br/>
        <w:t>å være helt blakk</w:t>
      </w:r>
      <w:r w:rsidR="00222209">
        <w:br/>
      </w:r>
      <w:r w:rsidR="00222209">
        <w:sym w:font="Wingdings" w:char="F0E0"/>
      </w:r>
      <w:r w:rsidR="00222209">
        <w:t xml:space="preserve"> ikke ha penger/ være tom for penger</w:t>
      </w:r>
      <w:r w:rsidR="00222209">
        <w:br/>
        <w:t xml:space="preserve">Jeg er helt blakk, så du kan spandere på meg, Joanna! </w:t>
      </w:r>
      <w:r>
        <w:br/>
      </w:r>
      <w:r>
        <w:br/>
        <w:t>å ta noe på sparket</w:t>
      </w:r>
      <w:r>
        <w:br/>
      </w:r>
      <w:r>
        <w:sym w:font="Wingdings" w:char="F0E0"/>
      </w:r>
      <w:r>
        <w:t xml:space="preserve"> gjøre noe uten forberedelse</w:t>
      </w:r>
      <w:r>
        <w:br/>
        <w:t xml:space="preserve">Vi måtte bare ta en </w:t>
      </w:r>
      <w:proofErr w:type="spellStart"/>
      <w:r>
        <w:t>turdag</w:t>
      </w:r>
      <w:proofErr w:type="spellEnd"/>
      <w:r>
        <w:t xml:space="preserve"> på sparket fore det var så fint vær. </w:t>
      </w:r>
      <w:r>
        <w:br/>
      </w:r>
      <w:r>
        <w:br/>
        <w:t>å få sparken</w:t>
      </w:r>
      <w:r>
        <w:br/>
      </w:r>
      <w:r>
        <w:sym w:font="Wingdings" w:char="F0E0"/>
      </w:r>
      <w:r>
        <w:t xml:space="preserve"> å bli sagt opp / miste jobben</w:t>
      </w:r>
      <w:r>
        <w:br/>
        <w:t xml:space="preserve">Han fikk sparken. </w:t>
      </w:r>
      <w:r>
        <w:tab/>
      </w:r>
      <w:r>
        <w:tab/>
      </w:r>
      <w:r>
        <w:tab/>
      </w:r>
      <w:r>
        <w:tab/>
      </w:r>
      <w:r>
        <w:tab/>
        <w:t>en spark – sparken – sparker -sparkene</w:t>
      </w:r>
      <w:r>
        <w:br/>
      </w:r>
      <w:r>
        <w:br/>
      </w:r>
      <w:r>
        <w:br/>
        <w:t>å gå i kjelleren</w:t>
      </w:r>
      <w:r w:rsidR="00F4469A">
        <w:br/>
      </w:r>
      <w:r w:rsidR="00F4469A">
        <w:sym w:font="Wingdings" w:char="F0E0"/>
      </w:r>
      <w:r w:rsidR="00F4469A">
        <w:t xml:space="preserve"> bli veldig lei seg / ikke ha det bra </w:t>
      </w:r>
      <w:r w:rsidR="00F4469A">
        <w:br/>
        <w:t>Etter beskjeden gikk han i kjelleren.</w:t>
      </w:r>
      <w:r w:rsidR="00F4469A">
        <w:br/>
      </w:r>
      <w:r w:rsidR="00F4469A">
        <w:br/>
        <w:t>å hente seg inn/samle seg</w:t>
      </w:r>
      <w:r w:rsidR="00F4469A">
        <w:br/>
      </w:r>
      <w:r w:rsidR="00F4469A">
        <w:sym w:font="Wingdings" w:char="F0E0"/>
      </w:r>
      <w:r w:rsidR="00F4469A">
        <w:t xml:space="preserve">  få tilbake energi eller ro</w:t>
      </w:r>
      <w:r w:rsidR="00F4469A">
        <w:br/>
        <w:t xml:space="preserve">Jeg trenger litt tid for å hente meg inn. </w:t>
      </w:r>
      <w:r w:rsidR="00F4469A">
        <w:br/>
      </w:r>
      <w:r w:rsidR="00F4469A">
        <w:br/>
        <w:t>å ha mye på hjertet</w:t>
      </w:r>
      <w:r w:rsidR="00F4469A">
        <w:br/>
      </w:r>
      <w:r w:rsidR="00F4469A">
        <w:sym w:font="Wingdings" w:char="F0E0"/>
      </w:r>
      <w:r w:rsidR="00F4469A">
        <w:t xml:space="preserve"> ha mye man vil si</w:t>
      </w:r>
      <w:r w:rsidR="00F4469A">
        <w:br/>
        <w:t xml:space="preserve">Jeg har mye på hjertet i dag. </w:t>
      </w:r>
      <w:r w:rsidR="00F4469A">
        <w:br/>
      </w:r>
      <w:r w:rsidR="00F4469A">
        <w:br/>
        <w:t xml:space="preserve">Er du helt lokk? (Er du helt </w:t>
      </w:r>
      <w:proofErr w:type="spellStart"/>
      <w:r w:rsidR="00F4469A">
        <w:t>loco</w:t>
      </w:r>
      <w:proofErr w:type="spellEnd"/>
      <w:r w:rsidR="00F4469A">
        <w:t xml:space="preserve">?) </w:t>
      </w:r>
      <w:r w:rsidR="00F4469A">
        <w:br/>
      </w:r>
      <w:r w:rsidR="00F4469A">
        <w:sym w:font="Wingdings" w:char="F0E0"/>
      </w:r>
      <w:r w:rsidR="00F4469A">
        <w:t xml:space="preserve"> Er du helt gal/sprø?  (Brukes ofte som en morsomhet, men kan bli oppfattet som frekt.)</w:t>
      </w:r>
      <w:r w:rsidR="00F4469A">
        <w:br/>
      </w:r>
      <w:r w:rsidR="00F4469A">
        <w:br/>
      </w:r>
    </w:p>
    <w:p w14:paraId="5A117DE6" w14:textId="62BB5148" w:rsidR="003A1BDA" w:rsidRDefault="003A1BDA" w:rsidP="003060D3">
      <w:r>
        <w:br w:type="page"/>
      </w:r>
      <w:r w:rsidR="003060D3">
        <w:lastRenderedPageBreak/>
        <w:br/>
      </w:r>
    </w:p>
    <w:p w14:paraId="715397FB" w14:textId="6C17D3F1" w:rsidR="003A1BDA" w:rsidRDefault="003A1BDA">
      <w:r>
        <w:br w:type="page"/>
      </w:r>
    </w:p>
    <w:p w14:paraId="692ABA43" w14:textId="273883F8" w:rsidR="003A1BDA" w:rsidRDefault="003A1BDA">
      <w:r>
        <w:lastRenderedPageBreak/>
        <w:br w:type="page"/>
      </w:r>
    </w:p>
    <w:p w14:paraId="3E2B7C96" w14:textId="77777777" w:rsidR="000B2D86" w:rsidRPr="000B2D86" w:rsidRDefault="000B2D86" w:rsidP="000B2D86"/>
    <w:p w14:paraId="01735DBB" w14:textId="05FC9C45" w:rsidR="00017C1F" w:rsidRPr="000B2D86" w:rsidRDefault="00017C1F" w:rsidP="000B2D86"/>
    <w:sectPr w:rsidR="00017C1F" w:rsidRPr="000B2D86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E2C93" w14:textId="77777777" w:rsidR="00C80CE5" w:rsidRDefault="00C80CE5" w:rsidP="00E6735B">
      <w:pPr>
        <w:spacing w:after="0" w:line="240" w:lineRule="auto"/>
      </w:pPr>
      <w:r>
        <w:separator/>
      </w:r>
    </w:p>
  </w:endnote>
  <w:endnote w:type="continuationSeparator" w:id="0">
    <w:p w14:paraId="07FB9A14" w14:textId="77777777" w:rsidR="00C80CE5" w:rsidRDefault="00C80CE5" w:rsidP="00E67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6EF40" w14:textId="77777777" w:rsidR="00E6735B" w:rsidRDefault="00E6735B" w:rsidP="00E6735B">
    <w:pPr>
      <w:pStyle w:val="Bunntekst"/>
      <w:jc w:val="right"/>
    </w:pPr>
    <w:r>
      <w:rPr>
        <w:noProof/>
      </w:rPr>
      <w:drawing>
        <wp:inline distT="0" distB="0" distL="0" distR="0" wp14:anchorId="14699096" wp14:editId="30DC8CE1">
          <wp:extent cx="1600156" cy="360000"/>
          <wp:effectExtent l="0" t="0" r="635" b="2540"/>
          <wp:docPr id="319677531" name="Bilde 1" descr="Et bilde som inneholder Font, tekst, logo, Grafikk&#10;&#10;KI-generert innhold kan være feil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9677531" name="Bilde 1" descr="Et bilde som inneholder Font, tekst, logo, Grafikk&#10;&#10;KI-generert innhold kan være feil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156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858A8" w14:textId="77777777" w:rsidR="00C80CE5" w:rsidRDefault="00C80CE5" w:rsidP="00E6735B">
      <w:pPr>
        <w:spacing w:after="0" w:line="240" w:lineRule="auto"/>
      </w:pPr>
      <w:r>
        <w:separator/>
      </w:r>
    </w:p>
  </w:footnote>
  <w:footnote w:type="continuationSeparator" w:id="0">
    <w:p w14:paraId="309BABEA" w14:textId="77777777" w:rsidR="00C80CE5" w:rsidRDefault="00C80CE5" w:rsidP="00E673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238"/>
    <w:multiLevelType w:val="multilevel"/>
    <w:tmpl w:val="A902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C26E7"/>
    <w:multiLevelType w:val="multilevel"/>
    <w:tmpl w:val="5012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77975"/>
    <w:multiLevelType w:val="hybridMultilevel"/>
    <w:tmpl w:val="C0C25CCA"/>
    <w:lvl w:ilvl="0" w:tplc="0414000F">
      <w:start w:val="1"/>
      <w:numFmt w:val="decimal"/>
      <w:lvlText w:val="%1."/>
      <w:lvlJc w:val="left"/>
      <w:pPr>
        <w:ind w:left="1080" w:hanging="360"/>
      </w:pPr>
    </w:lvl>
    <w:lvl w:ilvl="1" w:tplc="04140019" w:tentative="1">
      <w:start w:val="1"/>
      <w:numFmt w:val="lowerLetter"/>
      <w:lvlText w:val="%2."/>
      <w:lvlJc w:val="left"/>
      <w:pPr>
        <w:ind w:left="1800" w:hanging="360"/>
      </w:pPr>
    </w:lvl>
    <w:lvl w:ilvl="2" w:tplc="0414001B" w:tentative="1">
      <w:start w:val="1"/>
      <w:numFmt w:val="lowerRoman"/>
      <w:lvlText w:val="%3."/>
      <w:lvlJc w:val="right"/>
      <w:pPr>
        <w:ind w:left="2520" w:hanging="180"/>
      </w:pPr>
    </w:lvl>
    <w:lvl w:ilvl="3" w:tplc="0414000F" w:tentative="1">
      <w:start w:val="1"/>
      <w:numFmt w:val="decimal"/>
      <w:lvlText w:val="%4."/>
      <w:lvlJc w:val="left"/>
      <w:pPr>
        <w:ind w:left="3240" w:hanging="360"/>
      </w:pPr>
    </w:lvl>
    <w:lvl w:ilvl="4" w:tplc="04140019" w:tentative="1">
      <w:start w:val="1"/>
      <w:numFmt w:val="lowerLetter"/>
      <w:lvlText w:val="%5."/>
      <w:lvlJc w:val="left"/>
      <w:pPr>
        <w:ind w:left="3960" w:hanging="360"/>
      </w:pPr>
    </w:lvl>
    <w:lvl w:ilvl="5" w:tplc="0414001B" w:tentative="1">
      <w:start w:val="1"/>
      <w:numFmt w:val="lowerRoman"/>
      <w:lvlText w:val="%6."/>
      <w:lvlJc w:val="right"/>
      <w:pPr>
        <w:ind w:left="4680" w:hanging="180"/>
      </w:pPr>
    </w:lvl>
    <w:lvl w:ilvl="6" w:tplc="0414000F" w:tentative="1">
      <w:start w:val="1"/>
      <w:numFmt w:val="decimal"/>
      <w:lvlText w:val="%7."/>
      <w:lvlJc w:val="left"/>
      <w:pPr>
        <w:ind w:left="5400" w:hanging="360"/>
      </w:pPr>
    </w:lvl>
    <w:lvl w:ilvl="7" w:tplc="04140019" w:tentative="1">
      <w:start w:val="1"/>
      <w:numFmt w:val="lowerLetter"/>
      <w:lvlText w:val="%8."/>
      <w:lvlJc w:val="left"/>
      <w:pPr>
        <w:ind w:left="6120" w:hanging="360"/>
      </w:pPr>
    </w:lvl>
    <w:lvl w:ilvl="8" w:tplc="041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190B68"/>
    <w:multiLevelType w:val="multilevel"/>
    <w:tmpl w:val="7CC8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966B4"/>
    <w:multiLevelType w:val="hybridMultilevel"/>
    <w:tmpl w:val="6226DD9A"/>
    <w:lvl w:ilvl="0" w:tplc="DFB6F1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40A23"/>
    <w:multiLevelType w:val="multilevel"/>
    <w:tmpl w:val="49F6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00B54"/>
    <w:multiLevelType w:val="multilevel"/>
    <w:tmpl w:val="727C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D4F13"/>
    <w:multiLevelType w:val="multilevel"/>
    <w:tmpl w:val="9F30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86E38"/>
    <w:multiLevelType w:val="hybridMultilevel"/>
    <w:tmpl w:val="EFC4FC34"/>
    <w:lvl w:ilvl="0" w:tplc="7CDA39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C0469"/>
    <w:multiLevelType w:val="multilevel"/>
    <w:tmpl w:val="B9F8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C56BF"/>
    <w:multiLevelType w:val="multilevel"/>
    <w:tmpl w:val="5C56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414B6"/>
    <w:multiLevelType w:val="hybridMultilevel"/>
    <w:tmpl w:val="88B4E4A2"/>
    <w:lvl w:ilvl="0" w:tplc="2D208EBE">
      <w:start w:val="7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D207AF"/>
    <w:multiLevelType w:val="hybridMultilevel"/>
    <w:tmpl w:val="E14E20D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62374E0"/>
    <w:multiLevelType w:val="multilevel"/>
    <w:tmpl w:val="1B9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24242"/>
    <w:multiLevelType w:val="multilevel"/>
    <w:tmpl w:val="6528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21DFF"/>
    <w:multiLevelType w:val="multilevel"/>
    <w:tmpl w:val="D68C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760012"/>
    <w:multiLevelType w:val="multilevel"/>
    <w:tmpl w:val="9C1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E053DC"/>
    <w:multiLevelType w:val="multilevel"/>
    <w:tmpl w:val="CF62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383C92"/>
    <w:multiLevelType w:val="multilevel"/>
    <w:tmpl w:val="BBB8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AD5B2B"/>
    <w:multiLevelType w:val="multilevel"/>
    <w:tmpl w:val="7FA8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12FE7"/>
    <w:multiLevelType w:val="multilevel"/>
    <w:tmpl w:val="D584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6046A5"/>
    <w:multiLevelType w:val="hybridMultilevel"/>
    <w:tmpl w:val="B6BA80F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616B38"/>
    <w:multiLevelType w:val="multilevel"/>
    <w:tmpl w:val="4414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101CCF"/>
    <w:multiLevelType w:val="multilevel"/>
    <w:tmpl w:val="CE98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377A9"/>
    <w:multiLevelType w:val="multilevel"/>
    <w:tmpl w:val="B9F8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740882"/>
    <w:multiLevelType w:val="multilevel"/>
    <w:tmpl w:val="3D36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7508ED"/>
    <w:multiLevelType w:val="multilevel"/>
    <w:tmpl w:val="3FE6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785276">
    <w:abstractNumId w:val="21"/>
  </w:num>
  <w:num w:numId="2" w16cid:durableId="1811482522">
    <w:abstractNumId w:val="12"/>
  </w:num>
  <w:num w:numId="3" w16cid:durableId="626934813">
    <w:abstractNumId w:val="8"/>
  </w:num>
  <w:num w:numId="4" w16cid:durableId="865868373">
    <w:abstractNumId w:val="4"/>
  </w:num>
  <w:num w:numId="5" w16cid:durableId="1184325293">
    <w:abstractNumId w:val="16"/>
  </w:num>
  <w:num w:numId="6" w16cid:durableId="1884832320">
    <w:abstractNumId w:val="17"/>
  </w:num>
  <w:num w:numId="7" w16cid:durableId="777987518">
    <w:abstractNumId w:val="13"/>
  </w:num>
  <w:num w:numId="8" w16cid:durableId="193858353">
    <w:abstractNumId w:val="6"/>
  </w:num>
  <w:num w:numId="9" w16cid:durableId="1884513072">
    <w:abstractNumId w:val="3"/>
  </w:num>
  <w:num w:numId="10" w16cid:durableId="238293977">
    <w:abstractNumId w:val="22"/>
  </w:num>
  <w:num w:numId="11" w16cid:durableId="2137066022">
    <w:abstractNumId w:val="5"/>
  </w:num>
  <w:num w:numId="12" w16cid:durableId="2057268435">
    <w:abstractNumId w:val="26"/>
  </w:num>
  <w:num w:numId="13" w16cid:durableId="1173304704">
    <w:abstractNumId w:val="18"/>
  </w:num>
  <w:num w:numId="14" w16cid:durableId="677655738">
    <w:abstractNumId w:val="10"/>
  </w:num>
  <w:num w:numId="15" w16cid:durableId="1217667696">
    <w:abstractNumId w:val="0"/>
  </w:num>
  <w:num w:numId="16" w16cid:durableId="1258447337">
    <w:abstractNumId w:val="19"/>
  </w:num>
  <w:num w:numId="17" w16cid:durableId="363020670">
    <w:abstractNumId w:val="25"/>
  </w:num>
  <w:num w:numId="18" w16cid:durableId="1910842856">
    <w:abstractNumId w:val="14"/>
  </w:num>
  <w:num w:numId="19" w16cid:durableId="2029793142">
    <w:abstractNumId w:val="24"/>
  </w:num>
  <w:num w:numId="20" w16cid:durableId="1945919131">
    <w:abstractNumId w:val="1"/>
  </w:num>
  <w:num w:numId="21" w16cid:durableId="776602083">
    <w:abstractNumId w:val="11"/>
  </w:num>
  <w:num w:numId="22" w16cid:durableId="1703357604">
    <w:abstractNumId w:val="7"/>
  </w:num>
  <w:num w:numId="23" w16cid:durableId="1218275021">
    <w:abstractNumId w:val="2"/>
  </w:num>
  <w:num w:numId="24" w16cid:durableId="527793922">
    <w:abstractNumId w:val="15"/>
  </w:num>
  <w:num w:numId="25" w16cid:durableId="1118570327">
    <w:abstractNumId w:val="20"/>
  </w:num>
  <w:num w:numId="26" w16cid:durableId="1330909223">
    <w:abstractNumId w:val="9"/>
  </w:num>
  <w:num w:numId="27" w16cid:durableId="122402170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CE5"/>
    <w:rsid w:val="00017C1F"/>
    <w:rsid w:val="000B2D86"/>
    <w:rsid w:val="00222209"/>
    <w:rsid w:val="003060D3"/>
    <w:rsid w:val="003A1BDA"/>
    <w:rsid w:val="004D23F3"/>
    <w:rsid w:val="004D5BDA"/>
    <w:rsid w:val="006030A5"/>
    <w:rsid w:val="007C6FC4"/>
    <w:rsid w:val="008438C3"/>
    <w:rsid w:val="008B29AD"/>
    <w:rsid w:val="008C6343"/>
    <w:rsid w:val="00A96B70"/>
    <w:rsid w:val="00AA7D86"/>
    <w:rsid w:val="00AD2080"/>
    <w:rsid w:val="00C0079E"/>
    <w:rsid w:val="00C80CE5"/>
    <w:rsid w:val="00D17179"/>
    <w:rsid w:val="00D809D9"/>
    <w:rsid w:val="00E6735B"/>
    <w:rsid w:val="00E70795"/>
    <w:rsid w:val="00F4469A"/>
    <w:rsid w:val="00F65725"/>
    <w:rsid w:val="00F67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B7DCD7"/>
  <w15:chartTrackingRefBased/>
  <w15:docId w15:val="{C547977E-38EC-4753-8634-2BAE0E80A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D5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4D5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4D5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D5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D5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D5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D5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D5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D5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D5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4D5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4D5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D5BD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D5BD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D5BD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D5BD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D5BD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D5BD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D5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D5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D5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D5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D5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D5BD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D5BD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D5BD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D5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D5BD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D5BDA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4D5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iPriority w:val="99"/>
    <w:unhideWhenUsed/>
    <w:rsid w:val="00E673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735B"/>
  </w:style>
  <w:style w:type="paragraph" w:styleId="Bunntekst">
    <w:name w:val="footer"/>
    <w:basedOn w:val="Normal"/>
    <w:link w:val="BunntekstTegn"/>
    <w:uiPriority w:val="99"/>
    <w:unhideWhenUsed/>
    <w:rsid w:val="00E673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735B"/>
  </w:style>
  <w:style w:type="paragraph" w:styleId="NormalWeb">
    <w:name w:val="Normal (Web)"/>
    <w:basedOn w:val="Normal"/>
    <w:uiPriority w:val="99"/>
    <w:semiHidden/>
    <w:unhideWhenUsed/>
    <w:rsid w:val="003A1BD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n\OneDrive\Dokumenter\Egendefinerte%20Office-maler\Word-mal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Word-mal</Template>
  <TotalTime>227</TotalTime>
  <Pages>10</Pages>
  <Words>899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Svenn Ingebrigtsen</dc:creator>
  <cp:keywords/>
  <dc:description/>
  <cp:lastModifiedBy>Svenn Inge Ingebrigtsen</cp:lastModifiedBy>
  <cp:revision>1</cp:revision>
  <dcterms:created xsi:type="dcterms:W3CDTF">2026-01-12T16:40:00Z</dcterms:created>
  <dcterms:modified xsi:type="dcterms:W3CDTF">2026-01-12T20:27:00Z</dcterms:modified>
</cp:coreProperties>
</file>