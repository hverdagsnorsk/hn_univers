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27CFC" w14:textId="0EC0432D" w:rsidR="004D5BDA" w:rsidRPr="000442F9" w:rsidRDefault="004D5BDA" w:rsidP="004D5BDA">
      <w:pPr>
        <w:pStyle w:val="Overskrift1"/>
        <w:rPr>
          <w:sz w:val="32"/>
          <w:szCs w:val="32"/>
        </w:rPr>
      </w:pPr>
      <w:r w:rsidRPr="000442F9">
        <w:rPr>
          <w:sz w:val="32"/>
          <w:szCs w:val="32"/>
        </w:rPr>
        <w:t xml:space="preserve">Notater fra Zoomundervisning for </w:t>
      </w:r>
      <w:r w:rsidR="000442F9" w:rsidRPr="000442F9">
        <w:rPr>
          <w:sz w:val="32"/>
          <w:szCs w:val="32"/>
        </w:rPr>
        <w:t>Vestby barnehage</w:t>
      </w:r>
      <w:r w:rsidR="00E6735B" w:rsidRPr="000442F9">
        <w:rPr>
          <w:sz w:val="32"/>
          <w:szCs w:val="32"/>
        </w:rPr>
        <w:t xml:space="preserve"> </w:t>
      </w:r>
      <w:r w:rsidR="000442F9" w:rsidRPr="000442F9">
        <w:rPr>
          <w:sz w:val="32"/>
          <w:szCs w:val="32"/>
        </w:rPr>
        <w:t>1. desember 2025</w:t>
      </w:r>
    </w:p>
    <w:p w14:paraId="68518B0A" w14:textId="77777777" w:rsidR="00F65725" w:rsidRDefault="00F65725">
      <w:r>
        <w:tab/>
        <w:t xml:space="preserve"> </w:t>
      </w:r>
      <w:r>
        <w:tab/>
      </w:r>
      <w:r>
        <w:tab/>
      </w:r>
    </w:p>
    <w:p w14:paraId="6E518509" w14:textId="77777777" w:rsidR="00805967" w:rsidRDefault="000442F9">
      <w:pPr>
        <w:sectPr w:rsidR="00805967">
          <w:footerReference w:type="default" r:id="rId6"/>
          <w:pgSz w:w="11906" w:h="16838"/>
          <w:pgMar w:top="1417" w:right="1417" w:bottom="1417" w:left="1417" w:header="708" w:footer="708" w:gutter="0"/>
          <w:cols w:space="708"/>
          <w:docGrid w:linePitch="360"/>
        </w:sectPr>
      </w:pPr>
      <w:r w:rsidRPr="000442F9">
        <w:rPr>
          <w:b/>
          <w:bCs/>
        </w:rPr>
        <w:t>Nå tenner vi det første lys</w:t>
      </w:r>
      <w:r>
        <w:rPr>
          <w:b/>
          <w:bCs/>
        </w:rPr>
        <w:br/>
      </w:r>
    </w:p>
    <w:p w14:paraId="4869A71A" w14:textId="03AABCEE" w:rsidR="00805967" w:rsidRDefault="000442F9">
      <w:pPr>
        <w:sectPr w:rsidR="00805967" w:rsidSect="00805967">
          <w:type w:val="continuous"/>
          <w:pgSz w:w="11906" w:h="16838"/>
          <w:pgMar w:top="1417" w:right="1417" w:bottom="1417" w:left="1417" w:header="708" w:footer="708" w:gutter="0"/>
          <w:cols w:num="2" w:space="708"/>
          <w:docGrid w:linePitch="360"/>
        </w:sectPr>
      </w:pPr>
      <w:r w:rsidRPr="000442F9">
        <w:t>Nå tenner vi det første lys</w:t>
      </w:r>
      <w:r w:rsidRPr="000442F9">
        <w:br/>
        <w:t>Alene må det stå</w:t>
      </w:r>
      <w:r w:rsidRPr="000442F9">
        <w:br/>
        <w:t>Vi venter på det lille barn</w:t>
      </w:r>
      <w:r w:rsidRPr="000442F9">
        <w:br/>
        <w:t>Som i en krybbe lå</w:t>
      </w:r>
      <w:r>
        <w:br/>
      </w:r>
      <w:r>
        <w:br/>
      </w:r>
      <w:r w:rsidRPr="000442F9">
        <w:t>Nå tenner vi det andre lys</w:t>
      </w:r>
      <w:r w:rsidRPr="000442F9">
        <w:br/>
        <w:t>Da kan vi bedre se</w:t>
      </w:r>
      <w:r w:rsidRPr="000442F9">
        <w:br/>
        <w:t>Vi venter på at Gud vår Far</w:t>
      </w:r>
      <w:r w:rsidRPr="000442F9">
        <w:br/>
        <w:t>Vil gi sin sønn hit ned</w:t>
      </w:r>
      <w:r>
        <w:br/>
      </w:r>
      <w:r>
        <w:br/>
      </w:r>
      <w:r w:rsidRPr="000442F9">
        <w:t>Nå tenner vi det tredje lys</w:t>
      </w:r>
      <w:r w:rsidRPr="000442F9">
        <w:br/>
        <w:t>Det er et hellig tall</w:t>
      </w:r>
      <w:r w:rsidRPr="000442F9">
        <w:br/>
        <w:t>Vi venter på at Kongen vår</w:t>
      </w:r>
      <w:r w:rsidRPr="000442F9">
        <w:br/>
        <w:t>Skal fødes i en stall</w:t>
      </w:r>
      <w:r>
        <w:br/>
      </w:r>
      <w:r>
        <w:br/>
      </w:r>
      <w:r w:rsidRPr="000442F9">
        <w:t>Nå tenner vi det fjerde lys</w:t>
      </w:r>
      <w:r w:rsidRPr="000442F9">
        <w:br/>
        <w:t>Og natten blir til dag</w:t>
      </w:r>
      <w:r w:rsidRPr="000442F9">
        <w:br/>
        <w:t>Vi venter nå på frelseren</w:t>
      </w:r>
      <w:r w:rsidRPr="000442F9">
        <w:br/>
        <w:t>For alle folkeslag</w:t>
      </w:r>
    </w:p>
    <w:p w14:paraId="15B9386D" w14:textId="77777777" w:rsidR="000442F9" w:rsidRDefault="000442F9">
      <w:pPr>
        <w:sectPr w:rsidR="000442F9" w:rsidSect="00805967">
          <w:type w:val="continuous"/>
          <w:pgSz w:w="11906" w:h="16838"/>
          <w:pgMar w:top="1417" w:right="1417" w:bottom="1417" w:left="1417" w:header="708" w:footer="708" w:gutter="0"/>
          <w:cols w:space="708"/>
          <w:docGrid w:linePitch="360"/>
        </w:sectPr>
      </w:pPr>
      <w:r>
        <w:br/>
      </w:r>
      <w:r>
        <w:br/>
      </w:r>
      <w:r w:rsidRPr="000442F9">
        <w:rPr>
          <w:rStyle w:val="Overskrift2Tegn"/>
        </w:rPr>
        <w:t>Advent</w:t>
      </w:r>
      <w:r>
        <w:rPr>
          <w:b/>
          <w:bCs/>
        </w:rPr>
        <w:br/>
      </w:r>
    </w:p>
    <w:p w14:paraId="5C526C0A" w14:textId="77777777" w:rsidR="000442F9" w:rsidRDefault="000442F9">
      <w:r w:rsidRPr="000442F9">
        <w:t xml:space="preserve">Så tenner vi ett lys i kveld. </w:t>
      </w:r>
      <w:r w:rsidRPr="000442F9">
        <w:br/>
      </w:r>
      <w:r w:rsidRPr="000442F9">
        <w:t xml:space="preserve">Vi tenner det for glede. </w:t>
      </w:r>
      <w:r w:rsidRPr="000442F9">
        <w:br/>
      </w:r>
      <w:r w:rsidRPr="000442F9">
        <w:t xml:space="preserve">Det står og skinner for seg selv </w:t>
      </w:r>
      <w:r w:rsidRPr="000442F9">
        <w:br/>
      </w:r>
      <w:r w:rsidRPr="000442F9">
        <w:t xml:space="preserve">og oss som er til stede. </w:t>
      </w:r>
      <w:r w:rsidRPr="000442F9">
        <w:br/>
      </w:r>
      <w:r w:rsidRPr="000442F9">
        <w:t xml:space="preserve">Så tenner vi ett lys i kveld. </w:t>
      </w:r>
      <w:r w:rsidRPr="000442F9">
        <w:br/>
      </w:r>
      <w:r w:rsidRPr="000442F9">
        <w:t>Vi tenner det for glede.</w:t>
      </w:r>
      <w:r>
        <w:br/>
      </w:r>
      <w:r>
        <w:br/>
      </w:r>
      <w:r w:rsidRPr="000442F9">
        <w:t>Så tenner vi to lys i kveld,</w:t>
      </w:r>
      <w:r w:rsidRPr="000442F9">
        <w:br/>
      </w:r>
      <w:r w:rsidRPr="000442F9">
        <w:t>to lys for håp og glede.</w:t>
      </w:r>
      <w:r w:rsidRPr="000442F9">
        <w:br/>
      </w:r>
      <w:r w:rsidRPr="000442F9">
        <w:t xml:space="preserve">De står og skinner for seg selv </w:t>
      </w:r>
      <w:r w:rsidRPr="000442F9">
        <w:br/>
      </w:r>
      <w:r w:rsidRPr="000442F9">
        <w:t xml:space="preserve">og oss som er til stede. </w:t>
      </w:r>
      <w:r w:rsidRPr="000442F9">
        <w:br/>
      </w:r>
      <w:r w:rsidRPr="000442F9">
        <w:t xml:space="preserve">Så tenner vi to lys i kveld, </w:t>
      </w:r>
      <w:r w:rsidRPr="000442F9">
        <w:br/>
      </w:r>
      <w:r w:rsidRPr="000442F9">
        <w:t>to lys for håp og glede.</w:t>
      </w:r>
      <w:r w:rsidRPr="000442F9">
        <w:br/>
      </w:r>
      <w:r w:rsidRPr="000442F9">
        <w:br/>
      </w:r>
    </w:p>
    <w:p w14:paraId="28C6CBF5" w14:textId="66E0564B" w:rsidR="004936F4" w:rsidRDefault="000442F9">
      <w:r w:rsidRPr="000442F9">
        <w:t xml:space="preserve">Så tenner vi tre lys i kveld, </w:t>
      </w:r>
      <w:r w:rsidRPr="000442F9">
        <w:br/>
      </w:r>
      <w:r w:rsidRPr="000442F9">
        <w:t xml:space="preserve">for lengsel, håp og glede. </w:t>
      </w:r>
      <w:r w:rsidRPr="000442F9">
        <w:br/>
      </w:r>
      <w:r w:rsidRPr="000442F9">
        <w:t xml:space="preserve">De står og skinner for seg selv </w:t>
      </w:r>
      <w:r w:rsidRPr="000442F9">
        <w:br/>
      </w:r>
      <w:r w:rsidRPr="000442F9">
        <w:t xml:space="preserve">og oss som er til stede. </w:t>
      </w:r>
      <w:r w:rsidRPr="000442F9">
        <w:br/>
      </w:r>
      <w:r w:rsidRPr="000442F9">
        <w:t xml:space="preserve">Så tenner vi tre lys i kveld, </w:t>
      </w:r>
      <w:r w:rsidRPr="000442F9">
        <w:br/>
      </w:r>
      <w:r w:rsidRPr="000442F9">
        <w:t>for lengsel, håp og glede.</w:t>
      </w:r>
      <w:r>
        <w:br/>
      </w:r>
      <w:r>
        <w:br/>
      </w:r>
      <w:r w:rsidRPr="000442F9">
        <w:t>Vi tenner fire lys i kveld.</w:t>
      </w:r>
      <w:r>
        <w:br/>
      </w:r>
      <w:r w:rsidRPr="000442F9">
        <w:t>og lar dem brenne ned, -</w:t>
      </w:r>
      <w:r>
        <w:br/>
      </w:r>
      <w:r w:rsidRPr="000442F9">
        <w:t>for lengsel, glede, håp og fred,</w:t>
      </w:r>
      <w:r>
        <w:br/>
      </w:r>
      <w:r w:rsidRPr="000442F9">
        <w:t>men mest allikevel for fred</w:t>
      </w:r>
      <w:r>
        <w:br/>
      </w:r>
      <w:r w:rsidRPr="000442F9">
        <w:t>på denne lille jord,</w:t>
      </w:r>
      <w:r>
        <w:br/>
      </w:r>
      <w:r w:rsidRPr="000442F9">
        <w:t>hvor menneskene bor.</w:t>
      </w:r>
    </w:p>
    <w:p w14:paraId="1CE2CCA8" w14:textId="77777777" w:rsidR="00805967" w:rsidRDefault="00805967">
      <w:pPr>
        <w:sectPr w:rsidR="00805967" w:rsidSect="00805967">
          <w:type w:val="continuous"/>
          <w:pgSz w:w="11906" w:h="16838"/>
          <w:pgMar w:top="1417" w:right="1417" w:bottom="1417" w:left="1417" w:header="708" w:footer="708" w:gutter="0"/>
          <w:cols w:num="2" w:space="708"/>
          <w:docGrid w:linePitch="360"/>
        </w:sectPr>
      </w:pPr>
    </w:p>
    <w:p w14:paraId="475B571C" w14:textId="77777777" w:rsidR="004936F4" w:rsidRDefault="004936F4">
      <w:r>
        <w:br w:type="page"/>
      </w:r>
    </w:p>
    <w:p w14:paraId="50123DF9" w14:textId="5A64092D" w:rsidR="000442F9" w:rsidRDefault="00805967">
      <w:r>
        <w:rPr>
          <w:b/>
          <w:bCs/>
          <w:noProof/>
        </w:rPr>
        <w:lastRenderedPageBreak/>
        <mc:AlternateContent>
          <mc:Choice Requires="wps">
            <w:drawing>
              <wp:anchor distT="0" distB="0" distL="114300" distR="114300" simplePos="0" relativeHeight="251660288" behindDoc="0" locked="0" layoutInCell="1" allowOverlap="1" wp14:anchorId="4AC0E128" wp14:editId="5BF4D5DA">
                <wp:simplePos x="0" y="0"/>
                <wp:positionH relativeFrom="column">
                  <wp:posOffset>1857217</wp:posOffset>
                </wp:positionH>
                <wp:positionV relativeFrom="paragraph">
                  <wp:posOffset>1978660</wp:posOffset>
                </wp:positionV>
                <wp:extent cx="631031" cy="292894"/>
                <wp:effectExtent l="0" t="0" r="17145" b="12065"/>
                <wp:wrapNone/>
                <wp:docPr id="1887867018" name="Tekstboks 2"/>
                <wp:cNvGraphicFramePr/>
                <a:graphic xmlns:a="http://schemas.openxmlformats.org/drawingml/2006/main">
                  <a:graphicData uri="http://schemas.microsoft.com/office/word/2010/wordprocessingShape">
                    <wps:wsp>
                      <wps:cNvSpPr txBox="1"/>
                      <wps:spPr>
                        <a:xfrm>
                          <a:off x="0" y="0"/>
                          <a:ext cx="631031" cy="292894"/>
                        </a:xfrm>
                        <a:prstGeom prst="rect">
                          <a:avLst/>
                        </a:prstGeom>
                        <a:solidFill>
                          <a:schemeClr val="lt1"/>
                        </a:solidFill>
                        <a:ln w="6350">
                          <a:solidFill>
                            <a:prstClr val="black"/>
                          </a:solidFill>
                        </a:ln>
                      </wps:spPr>
                      <wps:txbx>
                        <w:txbxContent>
                          <w:p w14:paraId="5E13C971" w14:textId="05C6EF3B" w:rsidR="00805967" w:rsidRDefault="00805967">
                            <w:r>
                              <w:t>Romjul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AC0E128" id="_x0000_t202" coordsize="21600,21600" o:spt="202" path="m,l,21600r21600,l21600,xe">
                <v:stroke joinstyle="miter"/>
                <v:path gradientshapeok="t" o:connecttype="rect"/>
              </v:shapetype>
              <v:shape id="Tekstboks 2" o:spid="_x0000_s1026" type="#_x0000_t202" style="position:absolute;margin-left:146.25pt;margin-top:155.8pt;width:49.7pt;height:23.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" fillcolor="white [3201]" strokeweight=".5pt">
                <v:textbox>
                  <w:txbxContent>
                    <w:p w14:paraId="5E13C971" w14:textId="05C6EF3B" w:rsidR="00805967" w:rsidRDefault="00805967">
                      <w:r>
                        <w:t>Romjul</w:t>
                      </w:r>
                    </w:p>
                  </w:txbxContent>
                </v:textbox>
              </v:shape>
            </w:pict>
          </mc:Fallback>
        </mc:AlternateContent>
      </w:r>
      <w:r>
        <w:rPr>
          <w:b/>
          <w:bCs/>
          <w:noProof/>
        </w:rPr>
        <mc:AlternateContent>
          <mc:Choice Requires="wps">
            <w:drawing>
              <wp:anchor distT="0" distB="0" distL="114300" distR="114300" simplePos="0" relativeHeight="251659264" behindDoc="0" locked="0" layoutInCell="1" allowOverlap="1" wp14:anchorId="45F6DFD1" wp14:editId="3A861549">
                <wp:simplePos x="0" y="0"/>
                <wp:positionH relativeFrom="column">
                  <wp:posOffset>1724343</wp:posOffset>
                </wp:positionH>
                <wp:positionV relativeFrom="paragraph">
                  <wp:posOffset>1517174</wp:posOffset>
                </wp:positionV>
                <wp:extent cx="50006" cy="1226344"/>
                <wp:effectExtent l="0" t="0" r="26670" b="12065"/>
                <wp:wrapNone/>
                <wp:docPr id="859379903" name="Høyre klammeparentes 1"/>
                <wp:cNvGraphicFramePr/>
                <a:graphic xmlns:a="http://schemas.openxmlformats.org/drawingml/2006/main">
                  <a:graphicData uri="http://schemas.microsoft.com/office/word/2010/wordprocessingShape">
                    <wps:wsp>
                      <wps:cNvSpPr/>
                      <wps:spPr>
                        <a:xfrm>
                          <a:off x="0" y="0"/>
                          <a:ext cx="50006" cy="1226344"/>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D2E4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Høyre klammeparentes 1" o:spid="_x0000_s1026" type="#_x0000_t88" style="position:absolute;margin-left:135.8pt;margin-top:119.45pt;width:3.95pt;height:9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" adj="73" strokecolor="#156082 [3204]" strokeweight=".5pt">
                <v:stroke joinstyle="miter"/>
              </v:shape>
            </w:pict>
          </mc:Fallback>
        </mc:AlternateContent>
      </w:r>
      <w:r w:rsidR="004936F4" w:rsidRPr="00805967">
        <w:rPr>
          <w:b/>
          <w:bCs/>
        </w:rPr>
        <w:t>Spesielle dager i desember</w:t>
      </w:r>
      <w:r w:rsidR="004936F4">
        <w:br/>
      </w:r>
      <w:r w:rsidR="004936F4" w:rsidRPr="00805967">
        <w:rPr>
          <w:color w:val="EE0000"/>
        </w:rPr>
        <w:t xml:space="preserve">Første søndag </w:t>
      </w:r>
      <w:r w:rsidR="004936F4">
        <w:t xml:space="preserve">i advent. </w:t>
      </w:r>
      <w:r w:rsidR="004936F4">
        <w:br/>
      </w:r>
      <w:r w:rsidR="004936F4" w:rsidRPr="00805967">
        <w:rPr>
          <w:color w:val="EE0000"/>
        </w:rPr>
        <w:t xml:space="preserve">Andre søndag </w:t>
      </w:r>
      <w:r w:rsidR="004936F4">
        <w:t xml:space="preserve">i advent. </w:t>
      </w:r>
      <w:r w:rsidR="004936F4">
        <w:br/>
      </w:r>
      <w:r w:rsidR="004936F4" w:rsidRPr="00805967">
        <w:rPr>
          <w:color w:val="EE0000"/>
        </w:rPr>
        <w:t xml:space="preserve">Tredje søndag </w:t>
      </w:r>
      <w:r w:rsidR="004936F4">
        <w:t xml:space="preserve">i advent. </w:t>
      </w:r>
      <w:r w:rsidR="004936F4">
        <w:br/>
      </w:r>
      <w:r w:rsidR="004936F4" w:rsidRPr="00805967">
        <w:rPr>
          <w:color w:val="EE0000"/>
        </w:rPr>
        <w:t xml:space="preserve">Fjerde søndag </w:t>
      </w:r>
      <w:r w:rsidR="004936F4">
        <w:t>i advent.</w:t>
      </w:r>
      <w:r>
        <w:br/>
        <w:t>13. desember St. Lucia</w:t>
      </w:r>
      <w:r>
        <w:br/>
        <w:t>23. desember lillejulaften</w:t>
      </w:r>
      <w:r>
        <w:br/>
        <w:t>24. desember julaften</w:t>
      </w:r>
      <w:r>
        <w:br/>
      </w:r>
      <w:r w:rsidRPr="00805967">
        <w:rPr>
          <w:color w:val="EE0000"/>
        </w:rPr>
        <w:t xml:space="preserve">25. desember </w:t>
      </w:r>
      <w:r>
        <w:t>Første juledag</w:t>
      </w:r>
      <w:r>
        <w:br/>
      </w:r>
      <w:r w:rsidRPr="00805967">
        <w:rPr>
          <w:color w:val="EE0000"/>
        </w:rPr>
        <w:t xml:space="preserve">26. desember </w:t>
      </w:r>
      <w:r>
        <w:t>Andre juledag</w:t>
      </w:r>
      <w:r>
        <w:br/>
        <w:t xml:space="preserve">27. </w:t>
      </w:r>
      <w:r>
        <w:t>desember</w:t>
      </w:r>
      <w:r>
        <w:br/>
        <w:t xml:space="preserve">28. </w:t>
      </w:r>
      <w:r>
        <w:t>desember</w:t>
      </w:r>
      <w:r>
        <w:br/>
        <w:t xml:space="preserve">29. </w:t>
      </w:r>
      <w:r>
        <w:t>desember</w:t>
      </w:r>
      <w:r>
        <w:br/>
        <w:t xml:space="preserve">30. </w:t>
      </w:r>
      <w:r>
        <w:t>desember</w:t>
      </w:r>
      <w:r>
        <w:br/>
        <w:t xml:space="preserve">31. </w:t>
      </w:r>
      <w:r>
        <w:t>desember</w:t>
      </w:r>
      <w:r>
        <w:t xml:space="preserve"> Nyttårsaften</w:t>
      </w:r>
      <w:r>
        <w:br/>
      </w:r>
      <w:r w:rsidRPr="00805967">
        <w:rPr>
          <w:color w:val="EE0000"/>
        </w:rPr>
        <w:t xml:space="preserve">1. januar </w:t>
      </w:r>
      <w:r>
        <w:t>Første nyttårsdag</w:t>
      </w:r>
      <w:r>
        <w:br/>
      </w:r>
    </w:p>
    <w:p w14:paraId="33A207B8" w14:textId="0CC4ED5E" w:rsidR="00805967" w:rsidRPr="009F383C" w:rsidRDefault="009F383C">
      <w:pPr>
        <w:rPr>
          <w:b/>
          <w:bCs/>
        </w:rPr>
      </w:pPr>
      <w:r w:rsidRPr="00B64C01">
        <w:rPr>
          <w:rStyle w:val="TittelTegn"/>
        </w:rPr>
        <w:t>Verb</w:t>
      </w:r>
      <w:r w:rsidR="00B64C01">
        <w:rPr>
          <w:rStyle w:val="TittelTegn"/>
        </w:rPr>
        <w:t xml:space="preserve"> (igjen) </w:t>
      </w:r>
      <w:r>
        <w:rPr>
          <w:b/>
          <w:bCs/>
        </w:rPr>
        <w:br/>
      </w:r>
      <w:r w:rsidRPr="008D6AE0">
        <w:rPr>
          <w:b/>
          <w:bCs/>
        </w:rPr>
        <w:t xml:space="preserve">Presens: </w:t>
      </w:r>
      <w:r>
        <w:br/>
      </w:r>
      <w:r w:rsidRPr="008D6AE0">
        <w:t xml:space="preserve">Sara </w:t>
      </w:r>
      <w:r w:rsidRPr="001F26E8">
        <w:rPr>
          <w:highlight w:val="yellow"/>
        </w:rPr>
        <w:t>står opp</w:t>
      </w:r>
      <w:r w:rsidRPr="008D6AE0">
        <w:t xml:space="preserve"> klokka sju. Hun </w:t>
      </w:r>
      <w:r w:rsidRPr="00A54483">
        <w:rPr>
          <w:highlight w:val="yellow"/>
        </w:rPr>
        <w:t>spiser</w:t>
      </w:r>
      <w:r w:rsidRPr="008D6AE0">
        <w:t xml:space="preserve"> frokost og </w:t>
      </w:r>
      <w:r w:rsidRPr="00A54483">
        <w:rPr>
          <w:highlight w:val="yellow"/>
        </w:rPr>
        <w:t>drikker</w:t>
      </w:r>
      <w:r w:rsidRPr="008D6AE0">
        <w:t xml:space="preserve"> kaffe. Etterpå </w:t>
      </w:r>
      <w:r w:rsidRPr="00A54483">
        <w:rPr>
          <w:highlight w:val="yellow"/>
        </w:rPr>
        <w:t>går</w:t>
      </w:r>
      <w:r w:rsidRPr="008D6AE0">
        <w:t xml:space="preserve"> hun til bussholdeplassen. Bussen </w:t>
      </w:r>
      <w:r w:rsidRPr="000E5FDE">
        <w:rPr>
          <w:highlight w:val="yellow"/>
        </w:rPr>
        <w:t>kommer</w:t>
      </w:r>
      <w:r w:rsidRPr="008D6AE0">
        <w:t xml:space="preserve"> klokka åtte, og hun </w:t>
      </w:r>
      <w:r w:rsidRPr="000E5FDE">
        <w:rPr>
          <w:highlight w:val="yellow"/>
        </w:rPr>
        <w:t>finner</w:t>
      </w:r>
      <w:r w:rsidRPr="008D6AE0">
        <w:t xml:space="preserve"> en ledig plass. På jobb </w:t>
      </w:r>
      <w:r w:rsidRPr="000E5FDE">
        <w:rPr>
          <w:highlight w:val="yellow"/>
        </w:rPr>
        <w:t>møter</w:t>
      </w:r>
      <w:r w:rsidRPr="008D6AE0">
        <w:t xml:space="preserve"> hun kollegaene sine og </w:t>
      </w:r>
      <w:r w:rsidRPr="000E5FDE">
        <w:rPr>
          <w:highlight w:val="yellow"/>
        </w:rPr>
        <w:t>be</w:t>
      </w:r>
      <w:r>
        <w:rPr>
          <w:highlight w:val="yellow"/>
        </w:rPr>
        <w:t>g</w:t>
      </w:r>
      <w:r w:rsidRPr="000E5FDE">
        <w:rPr>
          <w:highlight w:val="yellow"/>
        </w:rPr>
        <w:t>ynner</w:t>
      </w:r>
      <w:r w:rsidRPr="008D6AE0">
        <w:t xml:space="preserve"> å lage dagens rapport. I pausen </w:t>
      </w:r>
      <w:r w:rsidRPr="000E5FDE">
        <w:rPr>
          <w:highlight w:val="yellow"/>
        </w:rPr>
        <w:t>snakker</w:t>
      </w:r>
      <w:r w:rsidRPr="008D6AE0">
        <w:t xml:space="preserve"> hun med Ola om helga. Etter jobb </w:t>
      </w:r>
      <w:r w:rsidRPr="000E5FDE">
        <w:rPr>
          <w:highlight w:val="yellow"/>
        </w:rPr>
        <w:t>handler</w:t>
      </w:r>
      <w:r w:rsidRPr="008D6AE0">
        <w:t xml:space="preserve"> hun mat og </w:t>
      </w:r>
      <w:r w:rsidRPr="000E5FDE">
        <w:rPr>
          <w:highlight w:val="yellow"/>
        </w:rPr>
        <w:t>går</w:t>
      </w:r>
      <w:r w:rsidRPr="008D6AE0">
        <w:t xml:space="preserve"> hjem. Om kvelden </w:t>
      </w:r>
      <w:r w:rsidRPr="000E5FDE">
        <w:rPr>
          <w:highlight w:val="yellow"/>
        </w:rPr>
        <w:t>lager</w:t>
      </w:r>
      <w:r w:rsidRPr="008D6AE0">
        <w:t xml:space="preserve"> hun middag og </w:t>
      </w:r>
      <w:r w:rsidRPr="000E5FDE">
        <w:rPr>
          <w:highlight w:val="yellow"/>
        </w:rPr>
        <w:t>ser</w:t>
      </w:r>
      <w:r w:rsidRPr="008D6AE0">
        <w:t xml:space="preserve"> en film før hun </w:t>
      </w:r>
      <w:r w:rsidRPr="000E5FDE">
        <w:rPr>
          <w:highlight w:val="yellow"/>
        </w:rPr>
        <w:t>legger seg</w:t>
      </w:r>
      <w:r w:rsidRPr="008D6AE0">
        <w:t>.</w:t>
      </w:r>
    </w:p>
    <w:tbl>
      <w:tblPr>
        <w:tblStyle w:val="Tabellrutenett"/>
        <w:tblW w:w="0" w:type="auto"/>
        <w:tblLook w:val="04A0" w:firstRow="1" w:lastRow="0" w:firstColumn="1" w:lastColumn="0" w:noHBand="0" w:noVBand="1"/>
      </w:tblPr>
      <w:tblGrid>
        <w:gridCol w:w="2265"/>
        <w:gridCol w:w="2265"/>
        <w:gridCol w:w="2266"/>
        <w:gridCol w:w="2266"/>
      </w:tblGrid>
      <w:tr w:rsidR="009F383C" w14:paraId="124D8ED3" w14:textId="77777777" w:rsidTr="005D76E4">
        <w:tc>
          <w:tcPr>
            <w:tcW w:w="2265" w:type="dxa"/>
            <w:shd w:val="clear" w:color="auto" w:fill="C1F0C7" w:themeFill="accent3" w:themeFillTint="33"/>
          </w:tcPr>
          <w:p w14:paraId="40203BDE" w14:textId="77777777" w:rsidR="009F383C" w:rsidRDefault="009F383C" w:rsidP="005D76E4">
            <w:r>
              <w:t>infinitiv</w:t>
            </w:r>
          </w:p>
        </w:tc>
        <w:tc>
          <w:tcPr>
            <w:tcW w:w="2265" w:type="dxa"/>
            <w:shd w:val="clear" w:color="auto" w:fill="C1F0C7" w:themeFill="accent3" w:themeFillTint="33"/>
          </w:tcPr>
          <w:p w14:paraId="2FA59056" w14:textId="77777777" w:rsidR="009F383C" w:rsidRDefault="009F383C" w:rsidP="005D76E4">
            <w:r>
              <w:t>presens</w:t>
            </w:r>
          </w:p>
        </w:tc>
        <w:tc>
          <w:tcPr>
            <w:tcW w:w="2266" w:type="dxa"/>
            <w:shd w:val="clear" w:color="auto" w:fill="C1F0C7" w:themeFill="accent3" w:themeFillTint="33"/>
          </w:tcPr>
          <w:p w14:paraId="7D9F012A" w14:textId="77777777" w:rsidR="009F383C" w:rsidRDefault="009F383C" w:rsidP="005D76E4">
            <w:r>
              <w:t>preteritum</w:t>
            </w:r>
          </w:p>
        </w:tc>
        <w:tc>
          <w:tcPr>
            <w:tcW w:w="2266" w:type="dxa"/>
            <w:shd w:val="clear" w:color="auto" w:fill="C1F0C7" w:themeFill="accent3" w:themeFillTint="33"/>
          </w:tcPr>
          <w:p w14:paraId="57FCA4DD" w14:textId="77777777" w:rsidR="009F383C" w:rsidRDefault="009F383C" w:rsidP="005D76E4">
            <w:r>
              <w:t>perfektum</w:t>
            </w:r>
          </w:p>
        </w:tc>
      </w:tr>
      <w:tr w:rsidR="009F383C" w14:paraId="4E2F9743" w14:textId="77777777" w:rsidTr="005D76E4">
        <w:tc>
          <w:tcPr>
            <w:tcW w:w="2265" w:type="dxa"/>
          </w:tcPr>
          <w:p w14:paraId="446CF4A4" w14:textId="77777777" w:rsidR="009F383C" w:rsidRDefault="009F383C" w:rsidP="005D76E4">
            <w:r>
              <w:t>å drikke</w:t>
            </w:r>
          </w:p>
        </w:tc>
        <w:tc>
          <w:tcPr>
            <w:tcW w:w="2265" w:type="dxa"/>
          </w:tcPr>
          <w:p w14:paraId="22F21611" w14:textId="77777777" w:rsidR="009F383C" w:rsidRDefault="009F383C" w:rsidP="005D76E4">
            <w:r>
              <w:t>drikker</w:t>
            </w:r>
          </w:p>
        </w:tc>
        <w:tc>
          <w:tcPr>
            <w:tcW w:w="2266" w:type="dxa"/>
          </w:tcPr>
          <w:p w14:paraId="3C453F86" w14:textId="77777777" w:rsidR="009F383C" w:rsidRDefault="009F383C" w:rsidP="005D76E4">
            <w:r>
              <w:t>drakk</w:t>
            </w:r>
          </w:p>
        </w:tc>
        <w:tc>
          <w:tcPr>
            <w:tcW w:w="2266" w:type="dxa"/>
          </w:tcPr>
          <w:p w14:paraId="47A2DE1B" w14:textId="77777777" w:rsidR="009F383C" w:rsidRDefault="009F383C" w:rsidP="005D76E4">
            <w:r>
              <w:t>har drukket</w:t>
            </w:r>
          </w:p>
        </w:tc>
      </w:tr>
    </w:tbl>
    <w:p w14:paraId="024332A0" w14:textId="77777777" w:rsidR="009F383C" w:rsidRDefault="009F383C" w:rsidP="009F383C">
      <w:pPr>
        <w:rPr>
          <w:b/>
          <w:bCs/>
        </w:rPr>
      </w:pPr>
      <w:r>
        <w:br/>
      </w:r>
      <w:r w:rsidRPr="008D6AE0">
        <w:rPr>
          <w:b/>
          <w:bCs/>
        </w:rPr>
        <w:t>Pre</w:t>
      </w:r>
      <w:r>
        <w:rPr>
          <w:b/>
          <w:bCs/>
        </w:rPr>
        <w:t>teritum</w:t>
      </w:r>
      <w:r w:rsidRPr="008D6AE0">
        <w:rPr>
          <w:b/>
          <w:bCs/>
        </w:rPr>
        <w:t>:</w:t>
      </w:r>
      <w:r>
        <w:rPr>
          <w:b/>
          <w:bCs/>
        </w:rPr>
        <w:br/>
      </w:r>
      <w:r w:rsidRPr="008D6AE0">
        <w:t>Sara</w:t>
      </w:r>
      <w:r>
        <w:t xml:space="preserve"> </w:t>
      </w:r>
      <w:r w:rsidRPr="009F383C">
        <w:rPr>
          <w:highlight w:val="yellow"/>
        </w:rPr>
        <w:t>sto</w:t>
      </w:r>
      <w:r>
        <w:t xml:space="preserve"> opp klokka sju. Hun </w:t>
      </w:r>
      <w:r w:rsidRPr="009F383C">
        <w:rPr>
          <w:highlight w:val="yellow"/>
        </w:rPr>
        <w:t>spiste</w:t>
      </w:r>
      <w:r>
        <w:t xml:space="preserve"> frokost og </w:t>
      </w:r>
      <w:r w:rsidRPr="009F383C">
        <w:rPr>
          <w:highlight w:val="yellow"/>
        </w:rPr>
        <w:t>drakk</w:t>
      </w:r>
      <w:r>
        <w:t xml:space="preserve"> kaffe. Etterpå </w:t>
      </w:r>
      <w:r w:rsidRPr="009F383C">
        <w:rPr>
          <w:highlight w:val="yellow"/>
        </w:rPr>
        <w:t>gikk</w:t>
      </w:r>
      <w:r>
        <w:t xml:space="preserve"> hun til bussholdeplassen. Bussen </w:t>
      </w:r>
      <w:r w:rsidRPr="009F383C">
        <w:rPr>
          <w:highlight w:val="yellow"/>
        </w:rPr>
        <w:t>kom</w:t>
      </w:r>
      <w:r>
        <w:t xml:space="preserve"> klokka åtte., og hun </w:t>
      </w:r>
      <w:r w:rsidRPr="009F383C">
        <w:rPr>
          <w:highlight w:val="yellow"/>
        </w:rPr>
        <w:t>fant</w:t>
      </w:r>
      <w:r>
        <w:t xml:space="preserve"> en ledig plass. På jobb </w:t>
      </w:r>
      <w:r w:rsidRPr="009F383C">
        <w:rPr>
          <w:highlight w:val="yellow"/>
        </w:rPr>
        <w:t>møtte</w:t>
      </w:r>
      <w:r>
        <w:t xml:space="preserve"> hun kollegaene sine og </w:t>
      </w:r>
      <w:r w:rsidRPr="009F383C">
        <w:rPr>
          <w:highlight w:val="yellow"/>
        </w:rPr>
        <w:t>begynte</w:t>
      </w:r>
      <w:r>
        <w:t xml:space="preserve"> å lage dagens rapport. I pausen </w:t>
      </w:r>
      <w:r w:rsidRPr="009F383C">
        <w:rPr>
          <w:highlight w:val="yellow"/>
        </w:rPr>
        <w:t>snakket</w:t>
      </w:r>
      <w:r>
        <w:t xml:space="preserve"> hun med Ola om helga. Etter jobb </w:t>
      </w:r>
      <w:r w:rsidRPr="009F383C">
        <w:rPr>
          <w:highlight w:val="yellow"/>
        </w:rPr>
        <w:t>handlet</w:t>
      </w:r>
      <w:r>
        <w:t xml:space="preserve"> hun mat og </w:t>
      </w:r>
      <w:r w:rsidRPr="009F383C">
        <w:rPr>
          <w:highlight w:val="yellow"/>
        </w:rPr>
        <w:t>gikk</w:t>
      </w:r>
      <w:r>
        <w:t xml:space="preserve"> hjem. Om kvelden </w:t>
      </w:r>
      <w:r w:rsidRPr="009F383C">
        <w:rPr>
          <w:highlight w:val="yellow"/>
        </w:rPr>
        <w:t>laget/lag</w:t>
      </w:r>
      <w:r w:rsidRPr="00166B76">
        <w:rPr>
          <w:color w:val="EE0000"/>
          <w:highlight w:val="yellow"/>
        </w:rPr>
        <w:t>de</w:t>
      </w:r>
      <w:r>
        <w:t xml:space="preserve"> hun middag og </w:t>
      </w:r>
      <w:r w:rsidRPr="009F383C">
        <w:rPr>
          <w:highlight w:val="yellow"/>
        </w:rPr>
        <w:t>så</w:t>
      </w:r>
      <w:r>
        <w:t xml:space="preserve"> en film før hun la seg. </w:t>
      </w:r>
      <w:r>
        <w:br/>
      </w:r>
      <w:r>
        <w:br/>
      </w:r>
      <w:r w:rsidRPr="003B1190">
        <w:rPr>
          <w:b/>
          <w:bCs/>
        </w:rPr>
        <w:t xml:space="preserve">Presens: </w:t>
      </w:r>
    </w:p>
    <w:p w14:paraId="6B21F7AD" w14:textId="26034344" w:rsidR="00236D2A" w:rsidRDefault="009F383C" w:rsidP="009F383C">
      <w:r w:rsidRPr="009E7B50">
        <w:t xml:space="preserve">Jonas </w:t>
      </w:r>
      <w:r w:rsidRPr="00915331">
        <w:rPr>
          <w:highlight w:val="yellow"/>
        </w:rPr>
        <w:t>våkner</w:t>
      </w:r>
      <w:r w:rsidRPr="009E7B50">
        <w:t xml:space="preserve"> tidlig fordi han </w:t>
      </w:r>
      <w:r w:rsidRPr="00915331">
        <w:rPr>
          <w:highlight w:val="yellow"/>
        </w:rPr>
        <w:t>har</w:t>
      </w:r>
      <w:r w:rsidRPr="009E7B50">
        <w:t xml:space="preserve"> en viktig avtale. Han </w:t>
      </w:r>
      <w:r w:rsidRPr="00915331">
        <w:rPr>
          <w:highlight w:val="yellow"/>
        </w:rPr>
        <w:t>kler</w:t>
      </w:r>
      <w:r w:rsidRPr="009E7B50">
        <w:t xml:space="preserve"> </w:t>
      </w:r>
      <w:r w:rsidRPr="00915331">
        <w:rPr>
          <w:highlight w:val="yellow"/>
        </w:rPr>
        <w:t>på</w:t>
      </w:r>
      <w:r w:rsidRPr="009E7B50">
        <w:t xml:space="preserve"> </w:t>
      </w:r>
      <w:r w:rsidRPr="00915331">
        <w:rPr>
          <w:highlight w:val="yellow"/>
        </w:rPr>
        <w:t>seg</w:t>
      </w:r>
      <w:r w:rsidRPr="009E7B50">
        <w:t xml:space="preserve"> raskt og drikker en kopp te før han går hjemmefra. På vei til kontoret møter han en venn og snakker et par minutter med henne. Da han kommer på jobb, starter han datamaskinen og leser e-postene sine. Etter lunsj har han et møte med sjefen. På ettermiddagen skriver han ferdig rapporten og leverer den inn. Etter arbeidstid går han hjem og spiser middag sammen med familien.</w:t>
      </w:r>
      <w:r>
        <w:br/>
      </w:r>
    </w:p>
    <w:tbl>
      <w:tblPr>
        <w:tblStyle w:val="Tabellrutenett"/>
        <w:tblW w:w="0" w:type="auto"/>
        <w:tblLook w:val="04A0" w:firstRow="1" w:lastRow="0" w:firstColumn="1" w:lastColumn="0" w:noHBand="0" w:noVBand="1"/>
      </w:tblPr>
      <w:tblGrid>
        <w:gridCol w:w="2265"/>
        <w:gridCol w:w="2265"/>
        <w:gridCol w:w="2266"/>
        <w:gridCol w:w="2266"/>
      </w:tblGrid>
      <w:tr w:rsidR="00236D2A" w14:paraId="23D5BAC3" w14:textId="77777777" w:rsidTr="005D76E4">
        <w:tc>
          <w:tcPr>
            <w:tcW w:w="2265" w:type="dxa"/>
            <w:shd w:val="clear" w:color="auto" w:fill="C1F0C7" w:themeFill="accent3" w:themeFillTint="33"/>
          </w:tcPr>
          <w:p w14:paraId="11279EC3" w14:textId="77777777" w:rsidR="00236D2A" w:rsidRDefault="00236D2A" w:rsidP="005D76E4">
            <w:r>
              <w:t>infinitiv</w:t>
            </w:r>
          </w:p>
        </w:tc>
        <w:tc>
          <w:tcPr>
            <w:tcW w:w="2265" w:type="dxa"/>
            <w:shd w:val="clear" w:color="auto" w:fill="C1F0C7" w:themeFill="accent3" w:themeFillTint="33"/>
          </w:tcPr>
          <w:p w14:paraId="38025C82" w14:textId="77777777" w:rsidR="00236D2A" w:rsidRDefault="00236D2A" w:rsidP="005D76E4">
            <w:r>
              <w:t>presens</w:t>
            </w:r>
          </w:p>
        </w:tc>
        <w:tc>
          <w:tcPr>
            <w:tcW w:w="2266" w:type="dxa"/>
            <w:shd w:val="clear" w:color="auto" w:fill="C1F0C7" w:themeFill="accent3" w:themeFillTint="33"/>
          </w:tcPr>
          <w:p w14:paraId="4DA3AD82" w14:textId="77777777" w:rsidR="00236D2A" w:rsidRDefault="00236D2A" w:rsidP="005D76E4">
            <w:r>
              <w:t>preteritum</w:t>
            </w:r>
          </w:p>
        </w:tc>
        <w:tc>
          <w:tcPr>
            <w:tcW w:w="2266" w:type="dxa"/>
            <w:shd w:val="clear" w:color="auto" w:fill="C1F0C7" w:themeFill="accent3" w:themeFillTint="33"/>
          </w:tcPr>
          <w:p w14:paraId="1B443C9B" w14:textId="77777777" w:rsidR="00236D2A" w:rsidRDefault="00236D2A" w:rsidP="005D76E4">
            <w:r>
              <w:t>perfektum</w:t>
            </w:r>
          </w:p>
        </w:tc>
      </w:tr>
      <w:tr w:rsidR="00236D2A" w14:paraId="7B77F5DE" w14:textId="77777777" w:rsidTr="005D76E4">
        <w:tc>
          <w:tcPr>
            <w:tcW w:w="2265" w:type="dxa"/>
          </w:tcPr>
          <w:p w14:paraId="596A8402" w14:textId="7B7EA67B" w:rsidR="00236D2A" w:rsidRDefault="00236D2A" w:rsidP="005D76E4">
            <w:r>
              <w:t xml:space="preserve">å </w:t>
            </w:r>
            <w:r>
              <w:t>våkne</w:t>
            </w:r>
          </w:p>
        </w:tc>
        <w:tc>
          <w:tcPr>
            <w:tcW w:w="2265" w:type="dxa"/>
          </w:tcPr>
          <w:p w14:paraId="66573144" w14:textId="5B48791C" w:rsidR="00236D2A" w:rsidRDefault="00236D2A" w:rsidP="005D76E4">
            <w:r>
              <w:t>våkner</w:t>
            </w:r>
          </w:p>
        </w:tc>
        <w:tc>
          <w:tcPr>
            <w:tcW w:w="2266" w:type="dxa"/>
          </w:tcPr>
          <w:p w14:paraId="3A09F72A" w14:textId="3303597A" w:rsidR="00236D2A" w:rsidRDefault="00236D2A" w:rsidP="005D76E4">
            <w:r>
              <w:t>våknet</w:t>
            </w:r>
          </w:p>
        </w:tc>
        <w:tc>
          <w:tcPr>
            <w:tcW w:w="2266" w:type="dxa"/>
          </w:tcPr>
          <w:p w14:paraId="2B5BCA98" w14:textId="1030437C" w:rsidR="00236D2A" w:rsidRDefault="00236D2A" w:rsidP="005D76E4">
            <w:r>
              <w:t>har våknet</w:t>
            </w:r>
          </w:p>
        </w:tc>
      </w:tr>
      <w:tr w:rsidR="00236D2A" w14:paraId="412B09CC" w14:textId="77777777" w:rsidTr="005D76E4">
        <w:tc>
          <w:tcPr>
            <w:tcW w:w="2265" w:type="dxa"/>
          </w:tcPr>
          <w:p w14:paraId="35CFBE2A" w14:textId="261335BB" w:rsidR="00236D2A" w:rsidRDefault="00236D2A" w:rsidP="005D76E4">
            <w:r>
              <w:t>å ha</w:t>
            </w:r>
          </w:p>
        </w:tc>
        <w:tc>
          <w:tcPr>
            <w:tcW w:w="2265" w:type="dxa"/>
          </w:tcPr>
          <w:p w14:paraId="7DBF24CD" w14:textId="2FAD4A2C" w:rsidR="00236D2A" w:rsidRDefault="00236D2A" w:rsidP="005D76E4">
            <w:r>
              <w:t>har</w:t>
            </w:r>
          </w:p>
        </w:tc>
        <w:tc>
          <w:tcPr>
            <w:tcW w:w="2266" w:type="dxa"/>
          </w:tcPr>
          <w:p w14:paraId="28F3BA9E" w14:textId="12B27DA4" w:rsidR="00236D2A" w:rsidRDefault="00236D2A" w:rsidP="005D76E4">
            <w:r>
              <w:t>hadde</w:t>
            </w:r>
          </w:p>
        </w:tc>
        <w:tc>
          <w:tcPr>
            <w:tcW w:w="2266" w:type="dxa"/>
          </w:tcPr>
          <w:p w14:paraId="294B19D7" w14:textId="7FE497AF" w:rsidR="00236D2A" w:rsidRDefault="00236D2A" w:rsidP="005D76E4">
            <w:r>
              <w:t>har hatt</w:t>
            </w:r>
          </w:p>
        </w:tc>
      </w:tr>
      <w:tr w:rsidR="00236D2A" w14:paraId="619A9081" w14:textId="77777777" w:rsidTr="005D76E4">
        <w:tc>
          <w:tcPr>
            <w:tcW w:w="2265" w:type="dxa"/>
          </w:tcPr>
          <w:p w14:paraId="5BA2C23E" w14:textId="14102FC6" w:rsidR="00236D2A" w:rsidRDefault="00236D2A" w:rsidP="005D76E4">
            <w:r>
              <w:t>å kle på seg</w:t>
            </w:r>
          </w:p>
        </w:tc>
        <w:tc>
          <w:tcPr>
            <w:tcW w:w="2265" w:type="dxa"/>
          </w:tcPr>
          <w:p w14:paraId="0E02A629" w14:textId="0B9783E1" w:rsidR="00236D2A" w:rsidRDefault="00236D2A" w:rsidP="005D76E4">
            <w:r>
              <w:t>kler på seg</w:t>
            </w:r>
          </w:p>
        </w:tc>
        <w:tc>
          <w:tcPr>
            <w:tcW w:w="2266" w:type="dxa"/>
          </w:tcPr>
          <w:p w14:paraId="16AD1A03" w14:textId="78ECA6CF" w:rsidR="00236D2A" w:rsidRDefault="00236D2A" w:rsidP="005D76E4">
            <w:r>
              <w:t>kledde på seg</w:t>
            </w:r>
          </w:p>
        </w:tc>
        <w:tc>
          <w:tcPr>
            <w:tcW w:w="2266" w:type="dxa"/>
          </w:tcPr>
          <w:p w14:paraId="09CB9187" w14:textId="044EE010" w:rsidR="00236D2A" w:rsidRDefault="00236D2A" w:rsidP="005D76E4">
            <w:r>
              <w:t xml:space="preserve">har kledd på seg </w:t>
            </w:r>
          </w:p>
        </w:tc>
      </w:tr>
      <w:tr w:rsidR="00236D2A" w14:paraId="51A53F8C" w14:textId="77777777" w:rsidTr="005D76E4">
        <w:tc>
          <w:tcPr>
            <w:tcW w:w="2265" w:type="dxa"/>
          </w:tcPr>
          <w:p w14:paraId="25C19563" w14:textId="62040ADE" w:rsidR="00236D2A" w:rsidRDefault="00236D2A" w:rsidP="005D76E4">
            <w:r>
              <w:lastRenderedPageBreak/>
              <w:t>å drikke</w:t>
            </w:r>
          </w:p>
        </w:tc>
        <w:tc>
          <w:tcPr>
            <w:tcW w:w="2265" w:type="dxa"/>
          </w:tcPr>
          <w:p w14:paraId="0E8CB921" w14:textId="39C446CC" w:rsidR="00236D2A" w:rsidRDefault="00236D2A" w:rsidP="005D76E4">
            <w:r>
              <w:t>drikker</w:t>
            </w:r>
          </w:p>
        </w:tc>
        <w:tc>
          <w:tcPr>
            <w:tcW w:w="2266" w:type="dxa"/>
          </w:tcPr>
          <w:p w14:paraId="47A6E960" w14:textId="74B6A062" w:rsidR="00236D2A" w:rsidRDefault="00236D2A" w:rsidP="005D76E4">
            <w:r>
              <w:t>drakk</w:t>
            </w:r>
          </w:p>
        </w:tc>
        <w:tc>
          <w:tcPr>
            <w:tcW w:w="2266" w:type="dxa"/>
          </w:tcPr>
          <w:p w14:paraId="6953DF2A" w14:textId="658DA0DE" w:rsidR="00236D2A" w:rsidRDefault="00236D2A" w:rsidP="005D76E4">
            <w:r>
              <w:t>har drukket</w:t>
            </w:r>
          </w:p>
        </w:tc>
      </w:tr>
      <w:tr w:rsidR="00236D2A" w14:paraId="011A1925" w14:textId="77777777" w:rsidTr="005D76E4">
        <w:tc>
          <w:tcPr>
            <w:tcW w:w="2265" w:type="dxa"/>
          </w:tcPr>
          <w:p w14:paraId="64F09DCD" w14:textId="1A7AE12F" w:rsidR="00236D2A" w:rsidRDefault="00236D2A" w:rsidP="005D76E4">
            <w:r>
              <w:t xml:space="preserve">å gå </w:t>
            </w:r>
          </w:p>
        </w:tc>
        <w:tc>
          <w:tcPr>
            <w:tcW w:w="2265" w:type="dxa"/>
          </w:tcPr>
          <w:p w14:paraId="7DE2BAC7" w14:textId="3E02F21F" w:rsidR="00236D2A" w:rsidRDefault="00236D2A" w:rsidP="005D76E4">
            <w:r>
              <w:t>går</w:t>
            </w:r>
          </w:p>
        </w:tc>
        <w:tc>
          <w:tcPr>
            <w:tcW w:w="2266" w:type="dxa"/>
          </w:tcPr>
          <w:p w14:paraId="7E24676A" w14:textId="3F7B8CE3" w:rsidR="00236D2A" w:rsidRDefault="00236D2A" w:rsidP="005D76E4">
            <w:r>
              <w:t>gikk</w:t>
            </w:r>
          </w:p>
        </w:tc>
        <w:tc>
          <w:tcPr>
            <w:tcW w:w="2266" w:type="dxa"/>
          </w:tcPr>
          <w:p w14:paraId="55A048EA" w14:textId="52E5D727" w:rsidR="00236D2A" w:rsidRDefault="00236D2A" w:rsidP="005D76E4">
            <w:r>
              <w:t xml:space="preserve">har gått </w:t>
            </w:r>
          </w:p>
        </w:tc>
      </w:tr>
    </w:tbl>
    <w:p w14:paraId="46CDC0D2" w14:textId="77777777" w:rsidR="00166B76" w:rsidRDefault="00236D2A" w:rsidP="00166B76">
      <w:pPr>
        <w:spacing w:line="276" w:lineRule="auto"/>
      </w:pPr>
      <w:r>
        <w:br/>
        <w:t>Jonas våknet tidlig fordi han hadde en viktig avtale. Han kle</w:t>
      </w:r>
      <w:r w:rsidRPr="00166B76">
        <w:rPr>
          <w:color w:val="EE0000"/>
        </w:rPr>
        <w:t>dde</w:t>
      </w:r>
      <w:r>
        <w:t xml:space="preserve"> på seg raskt og drakk en kopp te før han gikk hjemmefra. </w:t>
      </w:r>
      <w:r w:rsidR="00166B76" w:rsidRPr="009E7B50">
        <w:t>På vei til kontoret</w:t>
      </w:r>
      <w:r w:rsidR="00166B76">
        <w:t xml:space="preserve"> møtte</w:t>
      </w:r>
      <w:r w:rsidR="00166B76" w:rsidRPr="00166B76">
        <w:t xml:space="preserve"> </w:t>
      </w:r>
      <w:r w:rsidR="00166B76" w:rsidRPr="009E7B50">
        <w:t>han en venn og</w:t>
      </w:r>
      <w:r w:rsidR="00166B76">
        <w:t xml:space="preserve"> snakket</w:t>
      </w:r>
      <w:r w:rsidR="00166B76" w:rsidRPr="00166B76">
        <w:t xml:space="preserve"> </w:t>
      </w:r>
      <w:r w:rsidR="00166B76" w:rsidRPr="009E7B50">
        <w:t>et par minutter med henne.</w:t>
      </w:r>
      <w:r w:rsidR="00166B76">
        <w:t xml:space="preserve"> </w:t>
      </w:r>
      <w:r w:rsidR="00166B76" w:rsidRPr="009E7B50">
        <w:t>Da han kom på jobb, start</w:t>
      </w:r>
      <w:r w:rsidR="00166B76" w:rsidRPr="00166B76">
        <w:rPr>
          <w:color w:val="EE0000"/>
        </w:rPr>
        <w:t>e</w:t>
      </w:r>
      <w:r w:rsidR="00166B76" w:rsidRPr="00166B76">
        <w:rPr>
          <w:color w:val="EE0000"/>
        </w:rPr>
        <w:t>t</w:t>
      </w:r>
      <w:r w:rsidR="00166B76" w:rsidRPr="009E7B50">
        <w:t xml:space="preserve"> han datamaskinen og les</w:t>
      </w:r>
      <w:r w:rsidR="00166B76" w:rsidRPr="00166B76">
        <w:rPr>
          <w:color w:val="EE0000"/>
        </w:rPr>
        <w:t>te</w:t>
      </w:r>
      <w:r w:rsidR="00166B76" w:rsidRPr="009E7B50">
        <w:t xml:space="preserve"> e-postene sine.</w:t>
      </w:r>
      <w:r w:rsidR="00166B76">
        <w:t xml:space="preserve"> </w:t>
      </w:r>
      <w:r w:rsidR="00166B76" w:rsidRPr="009E7B50">
        <w:t>Etter lunsj ha</w:t>
      </w:r>
      <w:r w:rsidR="00166B76" w:rsidRPr="00166B76">
        <w:rPr>
          <w:color w:val="EE0000"/>
        </w:rPr>
        <w:t>dde</w:t>
      </w:r>
      <w:r w:rsidR="00166B76" w:rsidRPr="009E7B50">
        <w:t xml:space="preserve"> han et møte med sjefen.</w:t>
      </w:r>
      <w:r w:rsidR="00166B76">
        <w:t xml:space="preserve"> </w:t>
      </w:r>
      <w:r w:rsidR="00166B76" w:rsidRPr="009E7B50">
        <w:t xml:space="preserve">På ettermiddagen </w:t>
      </w:r>
      <w:r w:rsidR="00166B76">
        <w:t>skrev</w:t>
      </w:r>
      <w:r w:rsidR="00166B76" w:rsidRPr="009E7B50">
        <w:t xml:space="preserve"> han ferdig rapporten og lever</w:t>
      </w:r>
      <w:r w:rsidR="00166B76" w:rsidRPr="00166B76">
        <w:rPr>
          <w:color w:val="EE0000"/>
        </w:rPr>
        <w:t>te</w:t>
      </w:r>
      <w:r w:rsidR="00166B76" w:rsidRPr="009E7B50">
        <w:t xml:space="preserve"> den inn.</w:t>
      </w:r>
      <w:r w:rsidR="00166B76">
        <w:t xml:space="preserve"> </w:t>
      </w:r>
      <w:r w:rsidR="00166B76" w:rsidRPr="009E7B50">
        <w:t xml:space="preserve">Etter arbeidstid </w:t>
      </w:r>
      <w:r w:rsidR="00166B76">
        <w:t>gikk</w:t>
      </w:r>
      <w:r w:rsidR="00166B76" w:rsidRPr="009E7B50">
        <w:t xml:space="preserve"> han hjem og spis</w:t>
      </w:r>
      <w:r w:rsidR="00166B76">
        <w:t>t</w:t>
      </w:r>
      <w:r w:rsidR="00166B76" w:rsidRPr="009E7B50">
        <w:t>e middag sammen med familien.</w:t>
      </w:r>
      <w:r w:rsidR="00166B76">
        <w:br/>
      </w:r>
      <w:r w:rsidR="00166B76">
        <w:br/>
      </w:r>
      <w:r w:rsidR="00166B76" w:rsidRPr="00DB2AFE">
        <w:rPr>
          <w:b/>
          <w:bCs/>
        </w:rPr>
        <w:t>Presens</w:t>
      </w:r>
      <w:r w:rsidR="00166B76">
        <w:rPr>
          <w:b/>
          <w:bCs/>
        </w:rPr>
        <w:t xml:space="preserve">: </w:t>
      </w:r>
      <w:r w:rsidR="00166B76">
        <w:rPr>
          <w:b/>
          <w:bCs/>
        </w:rPr>
        <w:br/>
      </w:r>
      <w:r w:rsidR="00166B76" w:rsidRPr="00DB2AFE">
        <w:t>Emma står opp litt senere enn vanlig fordi hun har hjemmekontor i dag. Hun lager seg en kopp te og setter seg ved skrivebordet med datamaskinen. Mens hun jobber, hører hun plutselig en merkelig lyd fra gangen. Hun går for å sjekke, og der sitter hunden hennes med en strømpe i munnen. Emma ler og tar strømpen tilbake før hun fortsetter å jobbe. Etter lunsj tar hun en kort tur ut for å få litt frisk luft. Utover ettermiddagen svarer hun på e-poster og deltar i et digitalt møte. Om kvelden lager hun pizza, ringer søsteren sin og ser en episode av favorittserien før hun legger seg.</w:t>
      </w:r>
      <w:r w:rsidR="00166B76">
        <w:br/>
      </w:r>
      <w:r w:rsidR="00166B76">
        <w:br/>
        <w:t>a) finn alle verbene</w:t>
      </w:r>
      <w:r w:rsidR="00166B76">
        <w:br/>
        <w:t>b) bøy minst 10 av verbene i skjema under</w:t>
      </w:r>
    </w:p>
    <w:tbl>
      <w:tblPr>
        <w:tblStyle w:val="Tabellrutenett"/>
        <w:tblW w:w="0" w:type="auto"/>
        <w:tblLook w:val="04A0" w:firstRow="1" w:lastRow="0" w:firstColumn="1" w:lastColumn="0" w:noHBand="0" w:noVBand="1"/>
      </w:tblPr>
      <w:tblGrid>
        <w:gridCol w:w="910"/>
        <w:gridCol w:w="976"/>
        <w:gridCol w:w="1221"/>
        <w:gridCol w:w="1192"/>
      </w:tblGrid>
      <w:tr w:rsidR="00166B76" w14:paraId="5A9B3D41" w14:textId="77777777" w:rsidTr="00166B76">
        <w:tc>
          <w:tcPr>
            <w:tcW w:w="0" w:type="auto"/>
            <w:shd w:val="clear" w:color="auto" w:fill="CAEDFB" w:themeFill="accent4" w:themeFillTint="33"/>
          </w:tcPr>
          <w:p w14:paraId="5E6B029E" w14:textId="77777777" w:rsidR="00166B76" w:rsidRDefault="00166B76" w:rsidP="005D76E4">
            <w:pPr>
              <w:spacing w:line="276" w:lineRule="auto"/>
            </w:pPr>
            <w:r>
              <w:t>Infinitiv</w:t>
            </w:r>
          </w:p>
        </w:tc>
        <w:tc>
          <w:tcPr>
            <w:tcW w:w="0" w:type="auto"/>
            <w:shd w:val="clear" w:color="auto" w:fill="CAEDFB" w:themeFill="accent4" w:themeFillTint="33"/>
          </w:tcPr>
          <w:p w14:paraId="4A50486E" w14:textId="77777777" w:rsidR="00166B76" w:rsidRDefault="00166B76" w:rsidP="005D76E4">
            <w:pPr>
              <w:spacing w:line="276" w:lineRule="auto"/>
            </w:pPr>
            <w:r>
              <w:t>Presens</w:t>
            </w:r>
          </w:p>
        </w:tc>
        <w:tc>
          <w:tcPr>
            <w:tcW w:w="0" w:type="auto"/>
            <w:shd w:val="clear" w:color="auto" w:fill="CAEDFB" w:themeFill="accent4" w:themeFillTint="33"/>
          </w:tcPr>
          <w:p w14:paraId="04F7866C" w14:textId="77777777" w:rsidR="00166B76" w:rsidRDefault="00166B76" w:rsidP="005D76E4">
            <w:pPr>
              <w:spacing w:line="276" w:lineRule="auto"/>
            </w:pPr>
            <w:r>
              <w:t>Preteritum</w:t>
            </w:r>
          </w:p>
        </w:tc>
        <w:tc>
          <w:tcPr>
            <w:tcW w:w="0" w:type="auto"/>
            <w:shd w:val="clear" w:color="auto" w:fill="CAEDFB" w:themeFill="accent4" w:themeFillTint="33"/>
          </w:tcPr>
          <w:p w14:paraId="26EC8446" w14:textId="77777777" w:rsidR="00166B76" w:rsidRDefault="00166B76" w:rsidP="005D76E4">
            <w:pPr>
              <w:spacing w:line="276" w:lineRule="auto"/>
            </w:pPr>
            <w:r>
              <w:t xml:space="preserve">Perfektum </w:t>
            </w:r>
          </w:p>
        </w:tc>
      </w:tr>
      <w:tr w:rsidR="00166B76" w14:paraId="159A7062" w14:textId="77777777" w:rsidTr="005D76E4">
        <w:tc>
          <w:tcPr>
            <w:tcW w:w="0" w:type="auto"/>
          </w:tcPr>
          <w:p w14:paraId="1089DFED" w14:textId="259BC143" w:rsidR="00166B76" w:rsidRDefault="00166B76" w:rsidP="005D76E4">
            <w:pPr>
              <w:spacing w:line="276" w:lineRule="auto"/>
            </w:pPr>
          </w:p>
        </w:tc>
        <w:tc>
          <w:tcPr>
            <w:tcW w:w="0" w:type="auto"/>
          </w:tcPr>
          <w:p w14:paraId="14603D80" w14:textId="77777777" w:rsidR="00166B76" w:rsidRDefault="00166B76" w:rsidP="005D76E4">
            <w:pPr>
              <w:spacing w:line="276" w:lineRule="auto"/>
            </w:pPr>
          </w:p>
        </w:tc>
        <w:tc>
          <w:tcPr>
            <w:tcW w:w="0" w:type="auto"/>
          </w:tcPr>
          <w:p w14:paraId="4B240608" w14:textId="77777777" w:rsidR="00166B76" w:rsidRDefault="00166B76" w:rsidP="005D76E4">
            <w:pPr>
              <w:spacing w:line="276" w:lineRule="auto"/>
            </w:pPr>
          </w:p>
        </w:tc>
        <w:tc>
          <w:tcPr>
            <w:tcW w:w="0" w:type="auto"/>
          </w:tcPr>
          <w:p w14:paraId="40083307" w14:textId="77777777" w:rsidR="00166B76" w:rsidRDefault="00166B76" w:rsidP="005D76E4">
            <w:pPr>
              <w:spacing w:line="276" w:lineRule="auto"/>
            </w:pPr>
          </w:p>
        </w:tc>
      </w:tr>
      <w:tr w:rsidR="00166B76" w14:paraId="503DA4FD" w14:textId="77777777" w:rsidTr="005D76E4">
        <w:tc>
          <w:tcPr>
            <w:tcW w:w="0" w:type="auto"/>
          </w:tcPr>
          <w:p w14:paraId="60D61519" w14:textId="5F7E7C62" w:rsidR="00166B76" w:rsidRDefault="00166B76" w:rsidP="005D76E4">
            <w:pPr>
              <w:spacing w:line="276" w:lineRule="auto"/>
            </w:pPr>
          </w:p>
        </w:tc>
        <w:tc>
          <w:tcPr>
            <w:tcW w:w="0" w:type="auto"/>
          </w:tcPr>
          <w:p w14:paraId="0FF45473" w14:textId="77777777" w:rsidR="00166B76" w:rsidRDefault="00166B76" w:rsidP="005D76E4">
            <w:pPr>
              <w:spacing w:line="276" w:lineRule="auto"/>
            </w:pPr>
          </w:p>
        </w:tc>
        <w:tc>
          <w:tcPr>
            <w:tcW w:w="0" w:type="auto"/>
          </w:tcPr>
          <w:p w14:paraId="2B5876A0" w14:textId="77777777" w:rsidR="00166B76" w:rsidRDefault="00166B76" w:rsidP="005D76E4">
            <w:pPr>
              <w:spacing w:line="276" w:lineRule="auto"/>
            </w:pPr>
          </w:p>
        </w:tc>
        <w:tc>
          <w:tcPr>
            <w:tcW w:w="0" w:type="auto"/>
          </w:tcPr>
          <w:p w14:paraId="7BCBB076" w14:textId="77777777" w:rsidR="00166B76" w:rsidRDefault="00166B76" w:rsidP="005D76E4">
            <w:pPr>
              <w:spacing w:line="276" w:lineRule="auto"/>
            </w:pPr>
          </w:p>
        </w:tc>
      </w:tr>
      <w:tr w:rsidR="00166B76" w14:paraId="7C45C503" w14:textId="77777777" w:rsidTr="005D76E4">
        <w:tc>
          <w:tcPr>
            <w:tcW w:w="0" w:type="auto"/>
          </w:tcPr>
          <w:p w14:paraId="67EF5D24" w14:textId="77777777" w:rsidR="00166B76" w:rsidRDefault="00166B76" w:rsidP="005D76E4">
            <w:pPr>
              <w:spacing w:line="276" w:lineRule="auto"/>
            </w:pPr>
          </w:p>
        </w:tc>
        <w:tc>
          <w:tcPr>
            <w:tcW w:w="0" w:type="auto"/>
          </w:tcPr>
          <w:p w14:paraId="64D5291C" w14:textId="77777777" w:rsidR="00166B76" w:rsidRDefault="00166B76" w:rsidP="005D76E4">
            <w:pPr>
              <w:spacing w:line="276" w:lineRule="auto"/>
            </w:pPr>
          </w:p>
        </w:tc>
        <w:tc>
          <w:tcPr>
            <w:tcW w:w="0" w:type="auto"/>
          </w:tcPr>
          <w:p w14:paraId="6096FAC0" w14:textId="77777777" w:rsidR="00166B76" w:rsidRDefault="00166B76" w:rsidP="005D76E4">
            <w:pPr>
              <w:spacing w:line="276" w:lineRule="auto"/>
            </w:pPr>
          </w:p>
        </w:tc>
        <w:tc>
          <w:tcPr>
            <w:tcW w:w="0" w:type="auto"/>
          </w:tcPr>
          <w:p w14:paraId="1B1E80F4" w14:textId="77777777" w:rsidR="00166B76" w:rsidRDefault="00166B76" w:rsidP="005D76E4">
            <w:pPr>
              <w:spacing w:line="276" w:lineRule="auto"/>
            </w:pPr>
          </w:p>
        </w:tc>
      </w:tr>
      <w:tr w:rsidR="00166B76" w14:paraId="7BC60FE0" w14:textId="77777777" w:rsidTr="005D76E4">
        <w:tc>
          <w:tcPr>
            <w:tcW w:w="0" w:type="auto"/>
          </w:tcPr>
          <w:p w14:paraId="1BA40305" w14:textId="77777777" w:rsidR="00166B76" w:rsidRDefault="00166B76" w:rsidP="005D76E4">
            <w:pPr>
              <w:spacing w:line="276" w:lineRule="auto"/>
            </w:pPr>
          </w:p>
        </w:tc>
        <w:tc>
          <w:tcPr>
            <w:tcW w:w="0" w:type="auto"/>
          </w:tcPr>
          <w:p w14:paraId="7E14A543" w14:textId="77777777" w:rsidR="00166B76" w:rsidRDefault="00166B76" w:rsidP="005D76E4">
            <w:pPr>
              <w:spacing w:line="276" w:lineRule="auto"/>
            </w:pPr>
          </w:p>
        </w:tc>
        <w:tc>
          <w:tcPr>
            <w:tcW w:w="0" w:type="auto"/>
          </w:tcPr>
          <w:p w14:paraId="7915025C" w14:textId="77777777" w:rsidR="00166B76" w:rsidRDefault="00166B76" w:rsidP="005D76E4">
            <w:pPr>
              <w:spacing w:line="276" w:lineRule="auto"/>
            </w:pPr>
          </w:p>
        </w:tc>
        <w:tc>
          <w:tcPr>
            <w:tcW w:w="0" w:type="auto"/>
          </w:tcPr>
          <w:p w14:paraId="3608698D" w14:textId="77777777" w:rsidR="00166B76" w:rsidRDefault="00166B76" w:rsidP="005D76E4">
            <w:pPr>
              <w:spacing w:line="276" w:lineRule="auto"/>
            </w:pPr>
          </w:p>
        </w:tc>
      </w:tr>
      <w:tr w:rsidR="00166B76" w14:paraId="2CCCDA45" w14:textId="77777777" w:rsidTr="005D76E4">
        <w:tc>
          <w:tcPr>
            <w:tcW w:w="0" w:type="auto"/>
          </w:tcPr>
          <w:p w14:paraId="785BF36A" w14:textId="77777777" w:rsidR="00166B76" w:rsidRDefault="00166B76" w:rsidP="005D76E4">
            <w:pPr>
              <w:spacing w:line="276" w:lineRule="auto"/>
            </w:pPr>
          </w:p>
        </w:tc>
        <w:tc>
          <w:tcPr>
            <w:tcW w:w="0" w:type="auto"/>
          </w:tcPr>
          <w:p w14:paraId="7A963133" w14:textId="77777777" w:rsidR="00166B76" w:rsidRDefault="00166B76" w:rsidP="005D76E4">
            <w:pPr>
              <w:spacing w:line="276" w:lineRule="auto"/>
            </w:pPr>
          </w:p>
        </w:tc>
        <w:tc>
          <w:tcPr>
            <w:tcW w:w="0" w:type="auto"/>
          </w:tcPr>
          <w:p w14:paraId="6EEA6FEE" w14:textId="77777777" w:rsidR="00166B76" w:rsidRDefault="00166B76" w:rsidP="005D76E4">
            <w:pPr>
              <w:spacing w:line="276" w:lineRule="auto"/>
            </w:pPr>
          </w:p>
        </w:tc>
        <w:tc>
          <w:tcPr>
            <w:tcW w:w="0" w:type="auto"/>
          </w:tcPr>
          <w:p w14:paraId="32D4E7C9" w14:textId="77777777" w:rsidR="00166B76" w:rsidRDefault="00166B76" w:rsidP="005D76E4">
            <w:pPr>
              <w:spacing w:line="276" w:lineRule="auto"/>
            </w:pPr>
          </w:p>
        </w:tc>
      </w:tr>
      <w:tr w:rsidR="00166B76" w14:paraId="56C703A7" w14:textId="77777777" w:rsidTr="005D76E4">
        <w:tc>
          <w:tcPr>
            <w:tcW w:w="0" w:type="auto"/>
          </w:tcPr>
          <w:p w14:paraId="49DE5126" w14:textId="77777777" w:rsidR="00166B76" w:rsidRDefault="00166B76" w:rsidP="005D76E4">
            <w:pPr>
              <w:spacing w:line="276" w:lineRule="auto"/>
            </w:pPr>
          </w:p>
        </w:tc>
        <w:tc>
          <w:tcPr>
            <w:tcW w:w="0" w:type="auto"/>
          </w:tcPr>
          <w:p w14:paraId="70DBEE9A" w14:textId="77777777" w:rsidR="00166B76" w:rsidRDefault="00166B76" w:rsidP="005D76E4">
            <w:pPr>
              <w:spacing w:line="276" w:lineRule="auto"/>
            </w:pPr>
          </w:p>
        </w:tc>
        <w:tc>
          <w:tcPr>
            <w:tcW w:w="0" w:type="auto"/>
          </w:tcPr>
          <w:p w14:paraId="405D74F1" w14:textId="77777777" w:rsidR="00166B76" w:rsidRDefault="00166B76" w:rsidP="005D76E4">
            <w:pPr>
              <w:spacing w:line="276" w:lineRule="auto"/>
            </w:pPr>
          </w:p>
        </w:tc>
        <w:tc>
          <w:tcPr>
            <w:tcW w:w="0" w:type="auto"/>
          </w:tcPr>
          <w:p w14:paraId="5C5C2A13" w14:textId="77777777" w:rsidR="00166B76" w:rsidRDefault="00166B76" w:rsidP="005D76E4">
            <w:pPr>
              <w:spacing w:line="276" w:lineRule="auto"/>
            </w:pPr>
          </w:p>
        </w:tc>
      </w:tr>
      <w:tr w:rsidR="00166B76" w14:paraId="2DEA1349" w14:textId="77777777" w:rsidTr="005D76E4">
        <w:tc>
          <w:tcPr>
            <w:tcW w:w="0" w:type="auto"/>
          </w:tcPr>
          <w:p w14:paraId="2BE3F4F6" w14:textId="77777777" w:rsidR="00166B76" w:rsidRDefault="00166B76" w:rsidP="005D76E4">
            <w:pPr>
              <w:spacing w:line="276" w:lineRule="auto"/>
            </w:pPr>
          </w:p>
        </w:tc>
        <w:tc>
          <w:tcPr>
            <w:tcW w:w="0" w:type="auto"/>
          </w:tcPr>
          <w:p w14:paraId="63394C4B" w14:textId="77777777" w:rsidR="00166B76" w:rsidRDefault="00166B76" w:rsidP="005D76E4">
            <w:pPr>
              <w:spacing w:line="276" w:lineRule="auto"/>
            </w:pPr>
          </w:p>
        </w:tc>
        <w:tc>
          <w:tcPr>
            <w:tcW w:w="0" w:type="auto"/>
          </w:tcPr>
          <w:p w14:paraId="2830CBAA" w14:textId="77777777" w:rsidR="00166B76" w:rsidRDefault="00166B76" w:rsidP="005D76E4">
            <w:pPr>
              <w:spacing w:line="276" w:lineRule="auto"/>
            </w:pPr>
          </w:p>
        </w:tc>
        <w:tc>
          <w:tcPr>
            <w:tcW w:w="0" w:type="auto"/>
          </w:tcPr>
          <w:p w14:paraId="7301FA3E" w14:textId="77777777" w:rsidR="00166B76" w:rsidRDefault="00166B76" w:rsidP="005D76E4">
            <w:pPr>
              <w:spacing w:line="276" w:lineRule="auto"/>
            </w:pPr>
          </w:p>
        </w:tc>
      </w:tr>
      <w:tr w:rsidR="00166B76" w14:paraId="70E90E5B" w14:textId="77777777" w:rsidTr="005D76E4">
        <w:tc>
          <w:tcPr>
            <w:tcW w:w="0" w:type="auto"/>
          </w:tcPr>
          <w:p w14:paraId="07F2AD9E" w14:textId="77777777" w:rsidR="00166B76" w:rsidRDefault="00166B76" w:rsidP="005D76E4">
            <w:pPr>
              <w:spacing w:line="276" w:lineRule="auto"/>
            </w:pPr>
          </w:p>
        </w:tc>
        <w:tc>
          <w:tcPr>
            <w:tcW w:w="0" w:type="auto"/>
          </w:tcPr>
          <w:p w14:paraId="03FB2E90" w14:textId="77777777" w:rsidR="00166B76" w:rsidRDefault="00166B76" w:rsidP="005D76E4">
            <w:pPr>
              <w:spacing w:line="276" w:lineRule="auto"/>
            </w:pPr>
          </w:p>
        </w:tc>
        <w:tc>
          <w:tcPr>
            <w:tcW w:w="0" w:type="auto"/>
          </w:tcPr>
          <w:p w14:paraId="56360B93" w14:textId="77777777" w:rsidR="00166B76" w:rsidRDefault="00166B76" w:rsidP="005D76E4">
            <w:pPr>
              <w:spacing w:line="276" w:lineRule="auto"/>
            </w:pPr>
          </w:p>
        </w:tc>
        <w:tc>
          <w:tcPr>
            <w:tcW w:w="0" w:type="auto"/>
          </w:tcPr>
          <w:p w14:paraId="7266E842" w14:textId="77777777" w:rsidR="00166B76" w:rsidRDefault="00166B76" w:rsidP="005D76E4">
            <w:pPr>
              <w:spacing w:line="276" w:lineRule="auto"/>
            </w:pPr>
          </w:p>
        </w:tc>
      </w:tr>
      <w:tr w:rsidR="00166B76" w14:paraId="51E0C666" w14:textId="77777777" w:rsidTr="005D76E4">
        <w:tc>
          <w:tcPr>
            <w:tcW w:w="0" w:type="auto"/>
          </w:tcPr>
          <w:p w14:paraId="37D8A5EE" w14:textId="77777777" w:rsidR="00166B76" w:rsidRDefault="00166B76" w:rsidP="005D76E4">
            <w:pPr>
              <w:spacing w:line="276" w:lineRule="auto"/>
            </w:pPr>
          </w:p>
        </w:tc>
        <w:tc>
          <w:tcPr>
            <w:tcW w:w="0" w:type="auto"/>
          </w:tcPr>
          <w:p w14:paraId="0D627275" w14:textId="77777777" w:rsidR="00166B76" w:rsidRDefault="00166B76" w:rsidP="005D76E4">
            <w:pPr>
              <w:spacing w:line="276" w:lineRule="auto"/>
            </w:pPr>
          </w:p>
        </w:tc>
        <w:tc>
          <w:tcPr>
            <w:tcW w:w="0" w:type="auto"/>
          </w:tcPr>
          <w:p w14:paraId="14CDA190" w14:textId="77777777" w:rsidR="00166B76" w:rsidRDefault="00166B76" w:rsidP="005D76E4">
            <w:pPr>
              <w:spacing w:line="276" w:lineRule="auto"/>
            </w:pPr>
          </w:p>
        </w:tc>
        <w:tc>
          <w:tcPr>
            <w:tcW w:w="0" w:type="auto"/>
          </w:tcPr>
          <w:p w14:paraId="2FBBC77D" w14:textId="77777777" w:rsidR="00166B76" w:rsidRDefault="00166B76" w:rsidP="005D76E4">
            <w:pPr>
              <w:spacing w:line="276" w:lineRule="auto"/>
            </w:pPr>
          </w:p>
        </w:tc>
      </w:tr>
      <w:tr w:rsidR="00166B76" w14:paraId="68EA6588" w14:textId="77777777" w:rsidTr="005D76E4">
        <w:tc>
          <w:tcPr>
            <w:tcW w:w="0" w:type="auto"/>
          </w:tcPr>
          <w:p w14:paraId="3728158A" w14:textId="77777777" w:rsidR="00166B76" w:rsidRDefault="00166B76" w:rsidP="005D76E4">
            <w:pPr>
              <w:spacing w:line="276" w:lineRule="auto"/>
            </w:pPr>
          </w:p>
        </w:tc>
        <w:tc>
          <w:tcPr>
            <w:tcW w:w="0" w:type="auto"/>
          </w:tcPr>
          <w:p w14:paraId="17CF2AD9" w14:textId="77777777" w:rsidR="00166B76" w:rsidRDefault="00166B76" w:rsidP="005D76E4">
            <w:pPr>
              <w:spacing w:line="276" w:lineRule="auto"/>
            </w:pPr>
          </w:p>
        </w:tc>
        <w:tc>
          <w:tcPr>
            <w:tcW w:w="0" w:type="auto"/>
          </w:tcPr>
          <w:p w14:paraId="01AB86E6" w14:textId="77777777" w:rsidR="00166B76" w:rsidRDefault="00166B76" w:rsidP="005D76E4">
            <w:pPr>
              <w:spacing w:line="276" w:lineRule="auto"/>
            </w:pPr>
          </w:p>
        </w:tc>
        <w:tc>
          <w:tcPr>
            <w:tcW w:w="0" w:type="auto"/>
          </w:tcPr>
          <w:p w14:paraId="2C62E4A5" w14:textId="77777777" w:rsidR="00166B76" w:rsidRDefault="00166B76" w:rsidP="005D76E4">
            <w:pPr>
              <w:spacing w:line="276" w:lineRule="auto"/>
            </w:pPr>
          </w:p>
        </w:tc>
      </w:tr>
    </w:tbl>
    <w:p w14:paraId="03461037" w14:textId="77777777" w:rsidR="00166B76" w:rsidRPr="00BD5DCC" w:rsidRDefault="00166B76" w:rsidP="00166B76">
      <w:pPr>
        <w:spacing w:line="276" w:lineRule="auto"/>
        <w:rPr>
          <w:b/>
          <w:bCs/>
        </w:rPr>
      </w:pPr>
      <w:r>
        <w:br/>
      </w:r>
      <w:r w:rsidRPr="00BD5DCC">
        <w:rPr>
          <w:b/>
          <w:bCs/>
        </w:rPr>
        <w:t xml:space="preserve">Skriv historien i preteritum </w:t>
      </w:r>
    </w:p>
    <w:p w14:paraId="19F7BAB5" w14:textId="31E8C07C" w:rsidR="00236D2A" w:rsidRDefault="00166B76" w:rsidP="009F383C">
      <w:r>
        <w:br/>
      </w:r>
    </w:p>
    <w:p w14:paraId="7DB477D4" w14:textId="77777777" w:rsidR="000442F9" w:rsidRDefault="000442F9"/>
    <w:p w14:paraId="7DB6772C" w14:textId="3C17F23A" w:rsidR="000442F9" w:rsidRDefault="000442F9">
      <w:pPr>
        <w:rPr>
          <w:b/>
          <w:bCs/>
        </w:rPr>
        <w:sectPr w:rsidR="000442F9" w:rsidSect="004936F4">
          <w:type w:val="continuous"/>
          <w:pgSz w:w="11906" w:h="16838"/>
          <w:pgMar w:top="1417" w:right="1417" w:bottom="1417" w:left="1417" w:header="708" w:footer="708" w:gutter="0"/>
          <w:cols w:space="708"/>
          <w:docGrid w:linePitch="360"/>
        </w:sectPr>
      </w:pPr>
      <w:r>
        <w:rPr>
          <w:b/>
          <w:bCs/>
        </w:rPr>
        <w:br/>
      </w:r>
    </w:p>
    <w:p w14:paraId="55FB56A9" w14:textId="52A9ACFB" w:rsidR="000442F9" w:rsidRPr="000442F9" w:rsidRDefault="000442F9">
      <w:pPr>
        <w:rPr>
          <w:b/>
          <w:bCs/>
        </w:rPr>
      </w:pPr>
    </w:p>
    <w:sectPr w:rsidR="000442F9" w:rsidRPr="000442F9" w:rsidSect="000442F9">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8045B" w14:textId="77777777" w:rsidR="000442F9" w:rsidRDefault="000442F9" w:rsidP="00E6735B">
      <w:pPr>
        <w:spacing w:after="0" w:line="240" w:lineRule="auto"/>
      </w:pPr>
      <w:r>
        <w:separator/>
      </w:r>
    </w:p>
  </w:endnote>
  <w:endnote w:type="continuationSeparator" w:id="0">
    <w:p w14:paraId="45C54791" w14:textId="77777777" w:rsidR="000442F9" w:rsidRDefault="000442F9" w:rsidP="00E67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EDF4" w14:textId="77777777" w:rsidR="00E6735B" w:rsidRDefault="00E6735B" w:rsidP="00E6735B">
    <w:pPr>
      <w:pStyle w:val="Bunntekst"/>
      <w:jc w:val="right"/>
    </w:pPr>
    <w:r>
      <w:rPr>
        <w:noProof/>
      </w:rPr>
      <w:drawing>
        <wp:inline distT="0" distB="0" distL="0" distR="0" wp14:anchorId="256989E4" wp14:editId="5CDBB6C9">
          <wp:extent cx="1600156" cy="360000"/>
          <wp:effectExtent l="0" t="0" r="635" b="2540"/>
          <wp:docPr id="319677531" name="Bilde 1" descr="Et bilde som inneholder Font, tekst, logo, Grafik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77531" name="Bilde 1" descr="Et bilde som inneholder Font, tekst, logo, Grafikk&#10;&#10;KI-generert innhold kan være feil."/>
                  <pic:cNvPicPr/>
                </pic:nvPicPr>
                <pic:blipFill>
                  <a:blip r:embed="rId1">
                    <a:extLst>
                      <a:ext uri="{28A0092B-C50C-407E-A947-70E740481C1C}">
                        <a14:useLocalDpi xmlns:a14="http://schemas.microsoft.com/office/drawing/2010/main" val="0"/>
                      </a:ext>
                    </a:extLst>
                  </a:blip>
                  <a:stretch>
                    <a:fillRect/>
                  </a:stretch>
                </pic:blipFill>
                <pic:spPr>
                  <a:xfrm>
                    <a:off x="0" y="0"/>
                    <a:ext cx="1600156" cy="360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81CE2" w14:textId="77777777" w:rsidR="000442F9" w:rsidRDefault="000442F9" w:rsidP="00E6735B">
      <w:pPr>
        <w:spacing w:after="0" w:line="240" w:lineRule="auto"/>
      </w:pPr>
      <w:r>
        <w:separator/>
      </w:r>
    </w:p>
  </w:footnote>
  <w:footnote w:type="continuationSeparator" w:id="0">
    <w:p w14:paraId="4F91B514" w14:textId="77777777" w:rsidR="000442F9" w:rsidRDefault="000442F9" w:rsidP="00E673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F9"/>
    <w:rsid w:val="000442F9"/>
    <w:rsid w:val="00166B76"/>
    <w:rsid w:val="00236D2A"/>
    <w:rsid w:val="0049352D"/>
    <w:rsid w:val="004936F4"/>
    <w:rsid w:val="004D23F3"/>
    <w:rsid w:val="004D5BDA"/>
    <w:rsid w:val="00805967"/>
    <w:rsid w:val="008B29AD"/>
    <w:rsid w:val="009F383C"/>
    <w:rsid w:val="00A96B70"/>
    <w:rsid w:val="00B64C01"/>
    <w:rsid w:val="00C0079E"/>
    <w:rsid w:val="00D9059D"/>
    <w:rsid w:val="00E6735B"/>
    <w:rsid w:val="00F6572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DE6B0"/>
  <w15:chartTrackingRefBased/>
  <w15:docId w15:val="{B3E1EB73-2BD8-461B-B86B-82CF4B7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D5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D5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D5BD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D5BD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D5BD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D5BD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D5BD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D5BD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D5BD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D5BD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D5BD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4D5BD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D5BD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D5BD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D5BD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D5BD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D5BD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D5BDA"/>
    <w:rPr>
      <w:rFonts w:eastAsiaTheme="majorEastAsia" w:cstheme="majorBidi"/>
      <w:color w:val="272727" w:themeColor="text1" w:themeTint="D8"/>
    </w:rPr>
  </w:style>
  <w:style w:type="paragraph" w:styleId="Tittel">
    <w:name w:val="Title"/>
    <w:basedOn w:val="Normal"/>
    <w:next w:val="Normal"/>
    <w:link w:val="TittelTegn"/>
    <w:uiPriority w:val="10"/>
    <w:qFormat/>
    <w:rsid w:val="004D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D5BD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D5BD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D5BD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D5BD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D5BDA"/>
    <w:rPr>
      <w:i/>
      <w:iCs/>
      <w:color w:val="404040" w:themeColor="text1" w:themeTint="BF"/>
    </w:rPr>
  </w:style>
  <w:style w:type="paragraph" w:styleId="Listeavsnitt">
    <w:name w:val="List Paragraph"/>
    <w:basedOn w:val="Normal"/>
    <w:uiPriority w:val="34"/>
    <w:qFormat/>
    <w:rsid w:val="004D5BDA"/>
    <w:pPr>
      <w:ind w:left="720"/>
      <w:contextualSpacing/>
    </w:pPr>
  </w:style>
  <w:style w:type="character" w:styleId="Sterkutheving">
    <w:name w:val="Intense Emphasis"/>
    <w:basedOn w:val="Standardskriftforavsnitt"/>
    <w:uiPriority w:val="21"/>
    <w:qFormat/>
    <w:rsid w:val="004D5BDA"/>
    <w:rPr>
      <w:i/>
      <w:iCs/>
      <w:color w:val="0F4761" w:themeColor="accent1" w:themeShade="BF"/>
    </w:rPr>
  </w:style>
  <w:style w:type="paragraph" w:styleId="Sterktsitat">
    <w:name w:val="Intense Quote"/>
    <w:basedOn w:val="Normal"/>
    <w:next w:val="Normal"/>
    <w:link w:val="SterktsitatTegn"/>
    <w:uiPriority w:val="30"/>
    <w:qFormat/>
    <w:rsid w:val="004D5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D5BDA"/>
    <w:rPr>
      <w:i/>
      <w:iCs/>
      <w:color w:val="0F4761" w:themeColor="accent1" w:themeShade="BF"/>
    </w:rPr>
  </w:style>
  <w:style w:type="character" w:styleId="Sterkreferanse">
    <w:name w:val="Intense Reference"/>
    <w:basedOn w:val="Standardskriftforavsnitt"/>
    <w:uiPriority w:val="32"/>
    <w:qFormat/>
    <w:rsid w:val="004D5BDA"/>
    <w:rPr>
      <w:b/>
      <w:bCs/>
      <w:smallCaps/>
      <w:color w:val="0F4761" w:themeColor="accent1" w:themeShade="BF"/>
      <w:spacing w:val="5"/>
    </w:rPr>
  </w:style>
  <w:style w:type="table" w:styleId="Tabellrutenett">
    <w:name w:val="Table Grid"/>
    <w:basedOn w:val="Vanligtabell"/>
    <w:uiPriority w:val="39"/>
    <w:rsid w:val="004D5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pptekst">
    <w:name w:val="header"/>
    <w:basedOn w:val="Normal"/>
    <w:link w:val="TopptekstTegn"/>
    <w:uiPriority w:val="99"/>
    <w:unhideWhenUsed/>
    <w:rsid w:val="00E6735B"/>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E6735B"/>
  </w:style>
  <w:style w:type="paragraph" w:styleId="Bunntekst">
    <w:name w:val="footer"/>
    <w:basedOn w:val="Normal"/>
    <w:link w:val="BunntekstTegn"/>
    <w:uiPriority w:val="99"/>
    <w:unhideWhenUsed/>
    <w:rsid w:val="00E6735B"/>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E67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n\OneDrive\Dokumenter\Egendefinerte%20Office-maler\Word-mal.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Word-mal</Template>
  <TotalTime>61</TotalTime>
  <Pages>3</Pages>
  <Words>681</Words>
  <Characters>3611</Characters>
  <Application>Microsoft Office Word</Application>
  <DocSecurity>0</DocSecurity>
  <Lines>30</Lines>
  <Paragraphs>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Svenn Ingebrigtsen</dc:creator>
  <cp:keywords/>
  <dc:description/>
  <cp:lastModifiedBy>Svenn Inge Ingebrigtsen</cp:lastModifiedBy>
  <cp:revision>2</cp:revision>
  <dcterms:created xsi:type="dcterms:W3CDTF">2025-12-01T16:39:00Z</dcterms:created>
  <dcterms:modified xsi:type="dcterms:W3CDTF">2025-12-01T17:48:00Z</dcterms:modified>
</cp:coreProperties>
</file>