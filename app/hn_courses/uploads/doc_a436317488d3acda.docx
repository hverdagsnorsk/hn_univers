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4959" w14:textId="77777777" w:rsidR="00180060" w:rsidRDefault="004D5BDA" w:rsidP="004D5BDA">
      <w:pPr>
        <w:pStyle w:val="Overskrift1"/>
      </w:pPr>
      <w:r>
        <w:t xml:space="preserve">Notater fra Zoom for </w:t>
      </w:r>
      <w:r w:rsidR="001C2449">
        <w:t>Consolvo 20. januar 2026</w:t>
      </w:r>
    </w:p>
    <w:p w14:paraId="7EE428F4" w14:textId="77777777" w:rsidR="00180060" w:rsidRDefault="00180060" w:rsidP="00180060">
      <w:pPr>
        <w:pStyle w:val="Overskrift2"/>
      </w:pPr>
      <w:r>
        <w:t>Presentasjon</w:t>
      </w:r>
    </w:p>
    <w:p w14:paraId="360194EB" w14:textId="77777777" w:rsidR="00180060" w:rsidRPr="00B94E7A" w:rsidRDefault="00180060" w:rsidP="00180060">
      <w:pPr>
        <w:ind w:left="360"/>
      </w:pPr>
      <w:r w:rsidRPr="00B94E7A">
        <w:t>Jeg heter …</w:t>
      </w:r>
    </w:p>
    <w:p w14:paraId="75BAC134" w14:textId="77777777" w:rsidR="00180060" w:rsidRPr="00B94E7A" w:rsidRDefault="00180060" w:rsidP="00180060">
      <w:pPr>
        <w:ind w:left="360"/>
      </w:pPr>
      <w:r w:rsidRPr="00B94E7A">
        <w:t>Jeg jobber i …</w:t>
      </w:r>
    </w:p>
    <w:p w14:paraId="1892CCD2" w14:textId="5862A72A" w:rsidR="00180060" w:rsidRPr="00B94E7A" w:rsidRDefault="00180060" w:rsidP="00180060">
      <w:pPr>
        <w:ind w:left="360"/>
      </w:pPr>
      <w:r w:rsidRPr="00B94E7A">
        <w:t>Jeg jobber som …</w:t>
      </w:r>
      <w:r>
        <w:t xml:space="preserve"> </w:t>
      </w:r>
    </w:p>
    <w:p w14:paraId="52C8618A" w14:textId="1C37A146" w:rsidR="00180060" w:rsidRDefault="00180060" w:rsidP="00180060">
      <w:pPr>
        <w:ind w:left="360"/>
      </w:pPr>
      <w:r w:rsidRPr="00B94E7A">
        <w:t>Jeg har jobbet her i … (år / måneder)</w:t>
      </w:r>
    </w:p>
    <w:p w14:paraId="3EAD9347" w14:textId="0B626004" w:rsidR="00180060" w:rsidRDefault="00180060" w:rsidP="00180060">
      <w:pPr>
        <w:pStyle w:val="Overskrift2"/>
      </w:pPr>
      <w:r>
        <w:t>Arbeidsoppgaver</w:t>
      </w:r>
    </w:p>
    <w:p w14:paraId="6F62C769" w14:textId="77777777" w:rsidR="00180060" w:rsidRDefault="00180060" w:rsidP="00180060">
      <w:pPr>
        <w:ind w:left="360"/>
      </w:pPr>
      <w:r w:rsidRPr="00B94E7A">
        <w:t>På jobben jobber jeg med …</w:t>
      </w:r>
    </w:p>
    <w:p w14:paraId="1A183CBA" w14:textId="2EDE6378" w:rsidR="00180060" w:rsidRDefault="00180060" w:rsidP="00180060">
      <w:pPr>
        <w:ind w:left="360"/>
      </w:pPr>
      <w:r w:rsidRPr="00B94E7A">
        <w:t>Mine oppgaver er …</w:t>
      </w:r>
    </w:p>
    <w:p w14:paraId="2440F2CD" w14:textId="77777777" w:rsidR="00180060" w:rsidRDefault="00180060" w:rsidP="00180060">
      <w:pPr>
        <w:ind w:left="360"/>
      </w:pPr>
      <w:r w:rsidRPr="00B94E7A">
        <w:t>Jeg har ansvar for …</w:t>
      </w:r>
    </w:p>
    <w:p w14:paraId="262431CE" w14:textId="77777777" w:rsidR="00180060" w:rsidRPr="00B94E7A" w:rsidRDefault="00180060" w:rsidP="00180060">
      <w:pPr>
        <w:ind w:left="360"/>
      </w:pPr>
      <w:r w:rsidRPr="00B94E7A">
        <w:t>Jeg hjelper til med …</w:t>
      </w:r>
    </w:p>
    <w:p w14:paraId="777250FC" w14:textId="77777777" w:rsidR="00180060" w:rsidRPr="00B94E7A" w:rsidRDefault="00180060" w:rsidP="00180060">
      <w:pPr>
        <w:ind w:left="360"/>
      </w:pPr>
      <w:r w:rsidRPr="00B94E7A">
        <w:t>Jeg følger planer fra …</w:t>
      </w:r>
    </w:p>
    <w:p w14:paraId="56C9079C" w14:textId="77777777" w:rsidR="00180060" w:rsidRDefault="00180060" w:rsidP="00180060">
      <w:pPr>
        <w:pStyle w:val="Overskrift2"/>
      </w:pPr>
      <w:r w:rsidRPr="00B94E7A">
        <w:t>Rehabilitering og arbeid på prosjekt</w:t>
      </w:r>
    </w:p>
    <w:p w14:paraId="6A55C911" w14:textId="6F995731" w:rsidR="00180060" w:rsidRDefault="00180060" w:rsidP="00180060">
      <w:r w:rsidRPr="00B94E7A">
        <w:t>Vi jobber med rehabilitering av …</w:t>
      </w:r>
    </w:p>
    <w:p w14:paraId="34BC7821" w14:textId="2BE67E92" w:rsidR="0096685C" w:rsidRDefault="0096685C" w:rsidP="0096685C">
      <w:pPr>
        <w:ind w:left="360"/>
      </w:pPr>
      <w:r w:rsidRPr="00B94E7A">
        <w:t>Vi river …</w:t>
      </w:r>
    </w:p>
    <w:p w14:paraId="49A8EED5" w14:textId="77777777" w:rsidR="0096685C" w:rsidRPr="00B94E7A" w:rsidRDefault="0096685C" w:rsidP="0096685C">
      <w:pPr>
        <w:ind w:left="360"/>
      </w:pPr>
      <w:r w:rsidRPr="00B94E7A">
        <w:t>Vi bygger opp igjen …</w:t>
      </w:r>
    </w:p>
    <w:p w14:paraId="4AB8B8AE" w14:textId="77777777" w:rsidR="0096685C" w:rsidRPr="00B94E7A" w:rsidRDefault="0096685C" w:rsidP="0096685C">
      <w:pPr>
        <w:ind w:left="360"/>
      </w:pPr>
      <w:r w:rsidRPr="00B94E7A">
        <w:t>Vi forsterker …</w:t>
      </w:r>
    </w:p>
    <w:p w14:paraId="20BC3FE4" w14:textId="77777777" w:rsidR="0096685C" w:rsidRPr="00B94E7A" w:rsidRDefault="0096685C" w:rsidP="0096685C">
      <w:pPr>
        <w:ind w:left="360"/>
      </w:pPr>
      <w:r w:rsidRPr="00B94E7A">
        <w:t>Vi reparerer …</w:t>
      </w:r>
    </w:p>
    <w:p w14:paraId="01CD725A" w14:textId="77777777" w:rsidR="0096685C" w:rsidRPr="00B94E7A" w:rsidRDefault="0096685C" w:rsidP="0096685C">
      <w:pPr>
        <w:ind w:left="360"/>
      </w:pPr>
      <w:r w:rsidRPr="00B94E7A">
        <w:t>Vi kontrollerer …</w:t>
      </w:r>
    </w:p>
    <w:p w14:paraId="710AE2BA" w14:textId="162CB382" w:rsidR="0096685C" w:rsidRDefault="0096685C" w:rsidP="0096685C">
      <w:pPr>
        <w:pStyle w:val="Overskrift2"/>
      </w:pPr>
      <w:r>
        <w:br/>
      </w:r>
      <w:r w:rsidRPr="00B94E7A">
        <w:t>Samarbeid</w:t>
      </w:r>
    </w:p>
    <w:p w14:paraId="24AFDA29" w14:textId="7FEC04DD" w:rsidR="0096685C" w:rsidRDefault="0096685C" w:rsidP="0096685C">
      <w:pPr>
        <w:ind w:left="360"/>
      </w:pPr>
      <w:r w:rsidRPr="00B94E7A">
        <w:t>Jeg jobber sammen med …</w:t>
      </w:r>
    </w:p>
    <w:p w14:paraId="55762994" w14:textId="77777777" w:rsidR="0096685C" w:rsidRPr="00B94E7A" w:rsidRDefault="0096685C" w:rsidP="0096685C">
      <w:pPr>
        <w:ind w:left="360"/>
      </w:pPr>
      <w:r w:rsidRPr="00B94E7A">
        <w:t>Vi samarbeider med …</w:t>
      </w:r>
    </w:p>
    <w:p w14:paraId="0848C87D" w14:textId="77777777" w:rsidR="0096685C" w:rsidRPr="00B94E7A" w:rsidRDefault="0096685C" w:rsidP="0096685C">
      <w:pPr>
        <w:ind w:left="360"/>
      </w:pPr>
      <w:r w:rsidRPr="00B94E7A">
        <w:t>Jeg rapporterer til …</w:t>
      </w:r>
    </w:p>
    <w:p w14:paraId="27B338DC" w14:textId="77777777" w:rsidR="0096685C" w:rsidRDefault="0096685C" w:rsidP="0096685C">
      <w:pPr>
        <w:ind w:left="360"/>
      </w:pPr>
      <w:r w:rsidRPr="00B94E7A">
        <w:t>Vi har møter med …</w:t>
      </w:r>
    </w:p>
    <w:p w14:paraId="34C089C2" w14:textId="2199226C" w:rsidR="0096685C" w:rsidRPr="00B94E7A" w:rsidRDefault="0096685C" w:rsidP="0096685C">
      <w:pPr>
        <w:ind w:left="360"/>
      </w:pPr>
      <w:r w:rsidRPr="00B94E7A">
        <w:t>Vi har morgenmøte hver dag.</w:t>
      </w:r>
      <w:r>
        <w:br/>
      </w:r>
    </w:p>
    <w:p w14:paraId="7F720D53" w14:textId="0564BAEC" w:rsidR="0096685C" w:rsidRDefault="0096685C" w:rsidP="0096685C">
      <w:pPr>
        <w:pStyle w:val="Overskrift2"/>
      </w:pPr>
      <w:r w:rsidRPr="00B94E7A">
        <w:t>HMS og ansvar</w:t>
      </w:r>
    </w:p>
    <w:p w14:paraId="39029878" w14:textId="77777777" w:rsidR="0096685C" w:rsidRPr="00B94E7A" w:rsidRDefault="0096685C" w:rsidP="0096685C">
      <w:pPr>
        <w:ind w:left="360"/>
      </w:pPr>
      <w:r w:rsidRPr="00B94E7A">
        <w:t>Sikkerhet er viktig.</w:t>
      </w:r>
    </w:p>
    <w:p w14:paraId="251A75F1" w14:textId="77777777" w:rsidR="0096685C" w:rsidRDefault="0096685C" w:rsidP="0096685C">
      <w:pPr>
        <w:ind w:left="360"/>
      </w:pPr>
      <w:r w:rsidRPr="00B94E7A">
        <w:t>Vi bruker verneutstyr.</w:t>
      </w:r>
    </w:p>
    <w:p w14:paraId="3FCCC083" w14:textId="77777777" w:rsidR="0096685C" w:rsidRPr="0096685C" w:rsidRDefault="0096685C" w:rsidP="0096685C">
      <w:pPr>
        <w:ind w:left="360"/>
      </w:pPr>
      <w:r w:rsidRPr="00B94E7A">
        <w:lastRenderedPageBreak/>
        <w:t>Vi følger HMS-regler.</w:t>
      </w:r>
      <w:r>
        <w:br/>
      </w:r>
      <w:r>
        <w:br/>
      </w:r>
      <w:r w:rsidRPr="0096685C">
        <w:rPr>
          <w:rStyle w:val="Overskrift2Tegn"/>
        </w:rPr>
        <w:t>Dialog:</w:t>
      </w:r>
      <w:r>
        <w:t xml:space="preserve"> </w:t>
      </w:r>
      <w:r>
        <w:br/>
      </w:r>
      <w:r w:rsidRPr="0096685C">
        <w:rPr>
          <w:b/>
          <w:bCs/>
        </w:rPr>
        <w:t>Situasjon:</w:t>
      </w:r>
      <w:r w:rsidRPr="0096685C">
        <w:t xml:space="preserve"> Ny kollega på prosjektet.</w:t>
      </w:r>
    </w:p>
    <w:p w14:paraId="2D023F7A" w14:textId="77777777" w:rsidR="0096685C" w:rsidRPr="0096685C" w:rsidRDefault="0096685C" w:rsidP="0096685C">
      <w:pPr>
        <w:ind w:left="360"/>
      </w:pPr>
      <w:r w:rsidRPr="0096685C">
        <w:rPr>
          <w:b/>
          <w:bCs/>
        </w:rPr>
        <w:t>Kollega:</w:t>
      </w:r>
      <w:r w:rsidRPr="0096685C">
        <w:t xml:space="preserve"> Hei! Jeg er ny her. </w:t>
      </w:r>
      <w:r w:rsidRPr="0096685C">
        <w:rPr>
          <w:b/>
          <w:bCs/>
        </w:rPr>
        <w:t>Hva heter du?</w:t>
      </w:r>
      <w:r w:rsidRPr="0096685C">
        <w:br/>
      </w:r>
      <w:r w:rsidRPr="0096685C">
        <w:rPr>
          <w:b/>
          <w:bCs/>
        </w:rPr>
        <w:t>Arbeider:</w:t>
      </w:r>
      <w:r w:rsidRPr="0096685C">
        <w:t xml:space="preserve"> Hei! Jeg heter Piotr.</w:t>
      </w:r>
      <w:r w:rsidRPr="0096685C">
        <w:br/>
      </w:r>
      <w:r w:rsidRPr="0096685C">
        <w:rPr>
          <w:b/>
          <w:bCs/>
        </w:rPr>
        <w:t>Kollega:</w:t>
      </w:r>
      <w:r w:rsidRPr="0096685C">
        <w:t xml:space="preserve"> </w:t>
      </w:r>
      <w:r w:rsidRPr="0096685C">
        <w:rPr>
          <w:b/>
          <w:bCs/>
        </w:rPr>
        <w:t>Hvor jobber du?</w:t>
      </w:r>
      <w:r w:rsidRPr="0096685C">
        <w:br/>
      </w:r>
      <w:r w:rsidRPr="0096685C">
        <w:rPr>
          <w:b/>
          <w:bCs/>
        </w:rPr>
        <w:t>Arbeider:</w:t>
      </w:r>
      <w:r w:rsidRPr="0096685C">
        <w:t xml:space="preserve"> Jeg jobber i Consolvo.</w:t>
      </w:r>
      <w:r w:rsidRPr="0096685C">
        <w:br/>
      </w:r>
      <w:r w:rsidRPr="0096685C">
        <w:rPr>
          <w:b/>
          <w:bCs/>
        </w:rPr>
        <w:t>Kollega:</w:t>
      </w:r>
      <w:r w:rsidRPr="0096685C">
        <w:t xml:space="preserve"> </w:t>
      </w:r>
      <w:r w:rsidRPr="0096685C">
        <w:rPr>
          <w:b/>
          <w:bCs/>
        </w:rPr>
        <w:t>Hva jobber du som?</w:t>
      </w:r>
      <w:r w:rsidRPr="0096685C">
        <w:br/>
      </w:r>
      <w:r w:rsidRPr="0096685C">
        <w:rPr>
          <w:b/>
          <w:bCs/>
        </w:rPr>
        <w:t>Arbeider:</w:t>
      </w:r>
      <w:r w:rsidRPr="0096685C">
        <w:t xml:space="preserve"> Jeg jobber som betongarbeider.</w:t>
      </w:r>
      <w:r w:rsidRPr="0096685C">
        <w:br/>
      </w:r>
      <w:r w:rsidRPr="0096685C">
        <w:rPr>
          <w:b/>
          <w:bCs/>
        </w:rPr>
        <w:t>Kollega:</w:t>
      </w:r>
      <w:r w:rsidRPr="0096685C">
        <w:t xml:space="preserve"> </w:t>
      </w:r>
      <w:r w:rsidRPr="0096685C">
        <w:rPr>
          <w:b/>
          <w:bCs/>
        </w:rPr>
        <w:t>Hvor lenge har du jobbet her?</w:t>
      </w:r>
      <w:r w:rsidRPr="0096685C">
        <w:br/>
      </w:r>
      <w:r w:rsidRPr="0096685C">
        <w:rPr>
          <w:b/>
          <w:bCs/>
        </w:rPr>
        <w:t>Arbeider:</w:t>
      </w:r>
      <w:r w:rsidRPr="0096685C">
        <w:t xml:space="preserve"> Jeg har jobbet her i to år.</w:t>
      </w:r>
    </w:p>
    <w:p w14:paraId="08FF714F" w14:textId="33BB259E" w:rsidR="00A75A49" w:rsidRPr="00A75A49" w:rsidRDefault="00A75A49" w:rsidP="00A75A49">
      <w:pPr>
        <w:ind w:left="360"/>
      </w:pPr>
      <w:r>
        <w:br/>
      </w:r>
      <w:r w:rsidRPr="00A75A49">
        <w:rPr>
          <w:rStyle w:val="Overskrift2Tegn"/>
        </w:rPr>
        <w:t>Vi sier «i» når vi forteller om perioder (tid)</w:t>
      </w:r>
      <w:r>
        <w:rPr>
          <w:rStyle w:val="Overskrift2Tegn"/>
        </w:rPr>
        <w:t>!</w:t>
      </w:r>
      <w:r>
        <w:br/>
      </w:r>
      <w:r w:rsidRPr="00A75A49">
        <w:rPr>
          <w:b/>
          <w:bCs/>
        </w:rPr>
        <w:t>varighet</w:t>
      </w:r>
      <w:r>
        <w:t>/</w:t>
      </w:r>
      <w:proofErr w:type="spellStart"/>
      <w:r w:rsidRPr="00A75A49">
        <w:rPr>
          <w:b/>
          <w:bCs/>
        </w:rPr>
        <w:t>duration</w:t>
      </w:r>
      <w:proofErr w:type="spellEnd"/>
      <w:r>
        <w:br/>
        <w:t xml:space="preserve">i </w:t>
      </w:r>
      <w:r w:rsidRPr="00A75A49">
        <w:rPr>
          <w:color w:val="4EA72E" w:themeColor="accent6"/>
        </w:rPr>
        <w:t xml:space="preserve">x </w:t>
      </w:r>
      <w:r>
        <w:t xml:space="preserve">minutter </w:t>
      </w:r>
      <w:r>
        <w:br/>
      </w:r>
      <w:r>
        <w:t xml:space="preserve">i </w:t>
      </w:r>
      <w:r w:rsidRPr="00A75A49">
        <w:rPr>
          <w:color w:val="4EA72E" w:themeColor="accent6"/>
        </w:rPr>
        <w:t xml:space="preserve">x </w:t>
      </w:r>
      <w:r>
        <w:t>timer</w:t>
      </w:r>
      <w:r>
        <w:br/>
      </w:r>
      <w:r>
        <w:t xml:space="preserve">i </w:t>
      </w:r>
      <w:r w:rsidRPr="00A75A49">
        <w:rPr>
          <w:color w:val="4EA72E" w:themeColor="accent6"/>
        </w:rPr>
        <w:t xml:space="preserve">x </w:t>
      </w:r>
      <w:r>
        <w:t>dager</w:t>
      </w:r>
      <w:r>
        <w:br/>
      </w:r>
      <w:r>
        <w:t xml:space="preserve">i </w:t>
      </w:r>
      <w:r w:rsidRPr="00A75A49">
        <w:rPr>
          <w:color w:val="4EA72E" w:themeColor="accent6"/>
        </w:rPr>
        <w:t xml:space="preserve">x </w:t>
      </w:r>
      <w:r>
        <w:t>uker</w:t>
      </w:r>
      <w:r>
        <w:br/>
      </w:r>
      <w:r>
        <w:t xml:space="preserve">i </w:t>
      </w:r>
      <w:r w:rsidRPr="00A75A49">
        <w:rPr>
          <w:color w:val="4EA72E" w:themeColor="accent6"/>
        </w:rPr>
        <w:t xml:space="preserve">x </w:t>
      </w:r>
      <w:r>
        <w:t>måneder</w:t>
      </w:r>
      <w:r>
        <w:br/>
      </w:r>
      <w:r>
        <w:t xml:space="preserve">i </w:t>
      </w:r>
      <w:r w:rsidRPr="00A75A49">
        <w:rPr>
          <w:color w:val="4EA72E" w:themeColor="accent6"/>
        </w:rPr>
        <w:t xml:space="preserve">x </w:t>
      </w:r>
      <w:r>
        <w:t>år</w:t>
      </w:r>
      <w:r>
        <w:br/>
      </w:r>
      <w:r>
        <w:br/>
        <w:t xml:space="preserve">Jeg har gått på kurs </w:t>
      </w:r>
      <w:r w:rsidRPr="00A75A49">
        <w:rPr>
          <w:color w:val="4EA72E" w:themeColor="accent6"/>
        </w:rPr>
        <w:t>i to måneder</w:t>
      </w:r>
      <w:r>
        <w:t xml:space="preserve">. </w:t>
      </w:r>
      <w:r>
        <w:br/>
        <w:t xml:space="preserve">Jeg skal ha pappapermisjon </w:t>
      </w:r>
      <w:r w:rsidRPr="00A75A49">
        <w:rPr>
          <w:color w:val="4EA72E" w:themeColor="accent6"/>
        </w:rPr>
        <w:t xml:space="preserve">i to måneder </w:t>
      </w:r>
      <w:proofErr w:type="gramStart"/>
      <w:r>
        <w:t>til .</w:t>
      </w:r>
      <w:proofErr w:type="gramEnd"/>
      <w:r>
        <w:t xml:space="preserve"> </w:t>
      </w:r>
      <w:r>
        <w:br/>
      </w:r>
      <w:r>
        <w:br/>
        <w:t>Når vi beskriver noe som skal skje i fremtiden bruker vi «</w:t>
      </w:r>
      <w:r w:rsidRPr="00A75A49">
        <w:rPr>
          <w:color w:val="A02B93" w:themeColor="accent5"/>
        </w:rPr>
        <w:t>om</w:t>
      </w:r>
      <w:r>
        <w:t>»</w:t>
      </w:r>
      <w:r>
        <w:br/>
      </w:r>
      <w:r>
        <w:br/>
        <w:t xml:space="preserve">Jeg skal spise middag </w:t>
      </w:r>
      <w:r w:rsidRPr="00A75A49">
        <w:rPr>
          <w:color w:val="A02B93" w:themeColor="accent5"/>
        </w:rPr>
        <w:t>om to timer</w:t>
      </w:r>
      <w:r>
        <w:t xml:space="preserve">. </w:t>
      </w:r>
      <w:r>
        <w:br/>
        <w:t xml:space="preserve">Vi møtes </w:t>
      </w:r>
      <w:r w:rsidRPr="00A75A49">
        <w:rPr>
          <w:color w:val="A02B93" w:themeColor="accent5"/>
        </w:rPr>
        <w:t>om ei uke</w:t>
      </w:r>
      <w:r>
        <w:t xml:space="preserve">. </w:t>
      </w:r>
      <w:r>
        <w:br/>
        <w:t xml:space="preserve">Jeg reiser til England </w:t>
      </w:r>
      <w:r w:rsidRPr="00A75A49">
        <w:rPr>
          <w:color w:val="A02B93" w:themeColor="accent5"/>
        </w:rPr>
        <w:t>om fire dager</w:t>
      </w:r>
      <w:r>
        <w:t xml:space="preserve">. </w:t>
      </w:r>
      <w:r>
        <w:br/>
        <w:t>---</w:t>
      </w:r>
      <w:r>
        <w:br/>
      </w:r>
      <w:r w:rsidRPr="00A75A49">
        <w:rPr>
          <w:b/>
          <w:bCs/>
        </w:rPr>
        <w:t>Situasjon:</w:t>
      </w:r>
      <w:r w:rsidRPr="00A75A49">
        <w:t xml:space="preserve"> Bas spør om arbeidsoppgaver.</w:t>
      </w:r>
    </w:p>
    <w:p w14:paraId="4AAA9DC5" w14:textId="26762C66" w:rsidR="00A75A49" w:rsidRPr="00A75A49" w:rsidRDefault="00A75A49" w:rsidP="00A75A49">
      <w:pPr>
        <w:ind w:left="360"/>
      </w:pPr>
      <w:r w:rsidRPr="00A75A49">
        <w:rPr>
          <w:b/>
          <w:bCs/>
        </w:rPr>
        <w:t>Bas:</w:t>
      </w:r>
      <w:r w:rsidRPr="00A75A49">
        <w:t xml:space="preserve"> Hva jobber du med på prosjekt</w:t>
      </w:r>
      <w:r w:rsidRPr="00A75A49">
        <w:rPr>
          <w:color w:val="3A7C22" w:themeColor="accent6" w:themeShade="BF"/>
        </w:rPr>
        <w:t>et</w:t>
      </w:r>
      <w:r w:rsidRPr="00A75A49">
        <w:t>?</w:t>
      </w:r>
      <w:r w:rsidRPr="00A75A49">
        <w:br/>
      </w:r>
      <w:r w:rsidRPr="00A75A49">
        <w:rPr>
          <w:b/>
          <w:bCs/>
        </w:rPr>
        <w:t>Arbeider:</w:t>
      </w:r>
      <w:r w:rsidRPr="00A75A49">
        <w:t xml:space="preserve"> På jobb</w:t>
      </w:r>
      <w:r w:rsidRPr="00A75A49">
        <w:rPr>
          <w:color w:val="3A7C22" w:themeColor="accent6" w:themeShade="BF"/>
        </w:rPr>
        <w:t>en</w:t>
      </w:r>
      <w:r w:rsidRPr="00A75A49">
        <w:t xml:space="preserve"> jobber jeg med </w:t>
      </w:r>
      <w:proofErr w:type="spellStart"/>
      <w:r w:rsidRPr="00A75A49">
        <w:t>riving</w:t>
      </w:r>
      <w:proofErr w:type="spellEnd"/>
      <w:r w:rsidRPr="00A75A49">
        <w:t xml:space="preserve"> og klargjøring.</w:t>
      </w:r>
      <w:r w:rsidRPr="00A75A49">
        <w:br/>
      </w:r>
      <w:r w:rsidRPr="00A75A49">
        <w:rPr>
          <w:b/>
          <w:bCs/>
        </w:rPr>
        <w:t>Bas:</w:t>
      </w:r>
      <w:r w:rsidRPr="00A75A49">
        <w:t xml:space="preserve"> Hva er dine oppgave</w:t>
      </w:r>
      <w:r w:rsidRPr="00A75A49">
        <w:rPr>
          <w:color w:val="3A7C22" w:themeColor="accent6" w:themeShade="BF"/>
        </w:rPr>
        <w:t>r</w:t>
      </w:r>
      <w:r w:rsidRPr="00A75A49">
        <w:t>?</w:t>
      </w:r>
      <w:r w:rsidR="005D146A">
        <w:t xml:space="preserve"> Hva er oppgave</w:t>
      </w:r>
      <w:r w:rsidR="005D146A" w:rsidRPr="005D146A">
        <w:rPr>
          <w:color w:val="3A7C22" w:themeColor="accent6" w:themeShade="BF"/>
        </w:rPr>
        <w:t>ne</w:t>
      </w:r>
      <w:r w:rsidR="005D146A">
        <w:t xml:space="preserve"> dine? </w:t>
      </w:r>
      <w:r w:rsidRPr="00A75A49">
        <w:br/>
      </w:r>
      <w:r w:rsidRPr="00A75A49">
        <w:rPr>
          <w:b/>
          <w:bCs/>
        </w:rPr>
        <w:t>Arbeider:</w:t>
      </w:r>
      <w:r w:rsidRPr="00A75A49">
        <w:t xml:space="preserve"> Mine oppgaver er å rive gammel betong og rydde området.</w:t>
      </w:r>
      <w:r w:rsidRPr="00A75A49">
        <w:br/>
      </w:r>
      <w:r w:rsidRPr="00A75A49">
        <w:rPr>
          <w:b/>
          <w:bCs/>
        </w:rPr>
        <w:t>Bas:</w:t>
      </w:r>
      <w:r w:rsidRPr="00A75A49">
        <w:t xml:space="preserve"> Har du noe ansvar?</w:t>
      </w:r>
      <w:r w:rsidR="005D146A">
        <w:t xml:space="preserve"> </w:t>
      </w:r>
      <w:r w:rsidRPr="00A75A49">
        <w:br/>
      </w:r>
      <w:r w:rsidRPr="00A75A49">
        <w:rPr>
          <w:b/>
          <w:bCs/>
        </w:rPr>
        <w:t>Arbeider:</w:t>
      </w:r>
      <w:r w:rsidRPr="00A75A49">
        <w:t xml:space="preserve"> Ja, jeg har ansvar for verktøy og sikkerhet i mitt område.</w:t>
      </w:r>
      <w:r w:rsidRPr="00A75A49">
        <w:br/>
      </w:r>
      <w:r w:rsidRPr="00A75A49">
        <w:rPr>
          <w:b/>
          <w:bCs/>
        </w:rPr>
        <w:t>Bas:</w:t>
      </w:r>
      <w:r w:rsidRPr="00A75A49">
        <w:t xml:space="preserve"> Hvem </w:t>
      </w:r>
      <w:r w:rsidR="005D146A">
        <w:t>har plane</w:t>
      </w:r>
      <w:r w:rsidR="005D146A" w:rsidRPr="005D146A">
        <w:rPr>
          <w:color w:val="3A7C22" w:themeColor="accent6" w:themeShade="BF"/>
        </w:rPr>
        <w:t>ne</w:t>
      </w:r>
      <w:r w:rsidRPr="00A75A49">
        <w:t xml:space="preserve"> </w:t>
      </w:r>
      <w:r w:rsidR="005D146A">
        <w:t>du jobber med</w:t>
      </w:r>
      <w:r w:rsidRPr="00A75A49">
        <w:t>?</w:t>
      </w:r>
      <w:r w:rsidRPr="00A75A49">
        <w:br/>
      </w:r>
      <w:r w:rsidRPr="00A75A49">
        <w:rPr>
          <w:b/>
          <w:bCs/>
        </w:rPr>
        <w:t>Arbeider:</w:t>
      </w:r>
      <w:r w:rsidRPr="00A75A49">
        <w:t xml:space="preserve"> Jeg følger plane</w:t>
      </w:r>
      <w:r w:rsidR="005D146A">
        <w:t>ne</w:t>
      </w:r>
      <w:r w:rsidRPr="00A75A49">
        <w:t xml:space="preserve"> fra basen og prosjektlederen.</w:t>
      </w:r>
      <w:r w:rsidR="005D146A">
        <w:br/>
      </w:r>
    </w:p>
    <w:p w14:paraId="6EC07494" w14:textId="77777777" w:rsidR="00AA33F0" w:rsidRDefault="00AA33F0" w:rsidP="00AA33F0">
      <w:pPr>
        <w:ind w:left="360"/>
        <w:rPr>
          <w:b/>
          <w:bCs/>
        </w:rPr>
      </w:pPr>
    </w:p>
    <w:p w14:paraId="4186E0F8" w14:textId="77777777" w:rsidR="00AA33F0" w:rsidRDefault="00AA33F0" w:rsidP="00AA33F0">
      <w:pPr>
        <w:ind w:left="360"/>
        <w:rPr>
          <w:b/>
          <w:bCs/>
        </w:rPr>
      </w:pPr>
    </w:p>
    <w:p w14:paraId="0DE00756" w14:textId="77777777" w:rsidR="00AA33F0" w:rsidRDefault="00AA33F0" w:rsidP="00AA33F0">
      <w:pPr>
        <w:ind w:left="360"/>
        <w:rPr>
          <w:b/>
          <w:bCs/>
        </w:rPr>
      </w:pPr>
    </w:p>
    <w:p w14:paraId="0D82653F" w14:textId="6E715BEA" w:rsidR="00AA33F0" w:rsidRPr="00AA33F0" w:rsidRDefault="00AA33F0" w:rsidP="00AA33F0">
      <w:pPr>
        <w:ind w:left="360"/>
      </w:pPr>
      <w:r w:rsidRPr="00AA33F0">
        <w:rPr>
          <w:b/>
          <w:bCs/>
        </w:rPr>
        <w:lastRenderedPageBreak/>
        <w:t>Situasjon:</w:t>
      </w:r>
      <w:r w:rsidRPr="00AA33F0">
        <w:t xml:space="preserve"> Samtale med en ekstern person.</w:t>
      </w:r>
    </w:p>
    <w:p w14:paraId="322ABF35" w14:textId="77777777" w:rsidR="00AA33F0" w:rsidRPr="00AA33F0" w:rsidRDefault="00AA33F0" w:rsidP="00AA33F0">
      <w:pPr>
        <w:ind w:left="360"/>
      </w:pPr>
      <w:r w:rsidRPr="00AA33F0">
        <w:rPr>
          <w:b/>
          <w:bCs/>
        </w:rPr>
        <w:t>Person:</w:t>
      </w:r>
      <w:r w:rsidRPr="00AA33F0">
        <w:t xml:space="preserve"> Hva gjør dere her?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Vi jobber med rehabilitering av en parkeringskjeller.</w:t>
      </w:r>
      <w:r w:rsidRPr="00AA33F0">
        <w:br/>
      </w:r>
      <w:r w:rsidRPr="00AA33F0">
        <w:rPr>
          <w:b/>
          <w:bCs/>
        </w:rPr>
        <w:t>Person:</w:t>
      </w:r>
      <w:r w:rsidRPr="00AA33F0">
        <w:t xml:space="preserve"> Hva betyr det?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Vi river gamle deler og bygger opp igjen.</w:t>
      </w:r>
      <w:r w:rsidRPr="00AA33F0">
        <w:br/>
      </w:r>
      <w:r w:rsidRPr="00AA33F0">
        <w:rPr>
          <w:b/>
          <w:bCs/>
        </w:rPr>
        <w:t>Person:</w:t>
      </w:r>
      <w:r w:rsidRPr="00AA33F0">
        <w:t xml:space="preserve"> Hva gjør dere mer?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Vi forsterker konstruksjonen og reparerer skader.</w:t>
      </w:r>
      <w:r w:rsidRPr="00AA33F0">
        <w:br/>
      </w:r>
      <w:r w:rsidRPr="00AA33F0">
        <w:rPr>
          <w:b/>
          <w:bCs/>
        </w:rPr>
        <w:t>Person:</w:t>
      </w:r>
      <w:r w:rsidRPr="00AA33F0">
        <w:t xml:space="preserve"> Kontrollerer dere arbeidet?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Ja, vi kontrollerer kvalitet og sikkerhet.</w:t>
      </w:r>
      <w:r>
        <w:br/>
      </w:r>
      <w:r>
        <w:br/>
      </w:r>
      <w:r w:rsidRPr="00AA33F0">
        <w:rPr>
          <w:b/>
          <w:bCs/>
        </w:rPr>
        <w:t>Situasjon:</w:t>
      </w:r>
      <w:r w:rsidRPr="00AA33F0">
        <w:t xml:space="preserve"> Forklaring av arbeidsdagen.</w:t>
      </w:r>
    </w:p>
    <w:p w14:paraId="2E6423E8" w14:textId="77777777" w:rsidR="00F80DBC" w:rsidRPr="00F80DBC" w:rsidRDefault="00AA33F0" w:rsidP="00F80DBC">
      <w:pPr>
        <w:ind w:left="360"/>
      </w:pPr>
      <w:r w:rsidRPr="00AA33F0">
        <w:rPr>
          <w:b/>
          <w:bCs/>
        </w:rPr>
        <w:t>Bas:</w:t>
      </w:r>
      <w:r w:rsidRPr="00AA33F0">
        <w:t xml:space="preserve"> Kan du forklare hvordan dere jobber?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Ja. </w:t>
      </w:r>
      <w:r w:rsidRPr="00AA33F0">
        <w:rPr>
          <w:highlight w:val="yellow"/>
        </w:rPr>
        <w:t>Først</w:t>
      </w:r>
      <w:r w:rsidRPr="00AA33F0">
        <w:t xml:space="preserve"> sikrer vi området.</w:t>
      </w:r>
      <w:r w:rsidRPr="00AA33F0">
        <w:br/>
      </w:r>
      <w:r w:rsidRPr="00AA33F0">
        <w:rPr>
          <w:b/>
          <w:bCs/>
        </w:rPr>
        <w:t>Bas:</w:t>
      </w:r>
      <w:r w:rsidRPr="00AA33F0">
        <w:t xml:space="preserve"> Hva skjer </w:t>
      </w:r>
      <w:r w:rsidRPr="00AA33F0">
        <w:rPr>
          <w:highlight w:val="yellow"/>
        </w:rPr>
        <w:t>etterpå</w:t>
      </w:r>
      <w:r w:rsidRPr="00AA33F0">
        <w:t>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</w:t>
      </w:r>
      <w:r w:rsidRPr="00AA33F0">
        <w:rPr>
          <w:highlight w:val="yellow"/>
        </w:rPr>
        <w:t>Deretter</w:t>
      </w:r>
      <w:r w:rsidRPr="00AA33F0">
        <w:t xml:space="preserve"> river vi gammel betong.</w:t>
      </w:r>
      <w:r w:rsidRPr="00AA33F0">
        <w:br/>
      </w:r>
      <w:r w:rsidRPr="00AA33F0">
        <w:rPr>
          <w:b/>
          <w:bCs/>
        </w:rPr>
        <w:t>Bas:</w:t>
      </w:r>
      <w:r w:rsidRPr="00AA33F0">
        <w:t xml:space="preserve"> Og </w:t>
      </w:r>
      <w:r w:rsidRPr="00AA33F0">
        <w:rPr>
          <w:highlight w:val="yellow"/>
        </w:rPr>
        <w:t>så</w:t>
      </w:r>
      <w:r w:rsidRPr="00AA33F0">
        <w:t>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</w:t>
      </w:r>
      <w:r w:rsidRPr="00AA33F0">
        <w:rPr>
          <w:highlight w:val="yellow"/>
        </w:rPr>
        <w:t>Etterpå</w:t>
      </w:r>
      <w:r w:rsidRPr="00AA33F0">
        <w:t xml:space="preserve"> klargjør vi for ny støp.</w:t>
      </w:r>
      <w:r w:rsidRPr="00AA33F0">
        <w:br/>
      </w:r>
      <w:r w:rsidRPr="00AA33F0">
        <w:rPr>
          <w:b/>
          <w:bCs/>
        </w:rPr>
        <w:t>Bas:</w:t>
      </w:r>
      <w:r w:rsidRPr="00AA33F0">
        <w:t xml:space="preserve"> Hva skjer </w:t>
      </w:r>
      <w:r w:rsidRPr="00AA33F0">
        <w:rPr>
          <w:highlight w:val="yellow"/>
        </w:rPr>
        <w:t>til slutt</w:t>
      </w:r>
      <w:r w:rsidRPr="00AA33F0">
        <w:t>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</w:t>
      </w:r>
      <w:r w:rsidRPr="00AA33F0">
        <w:rPr>
          <w:highlight w:val="yellow"/>
        </w:rPr>
        <w:t>Til slutt</w:t>
      </w:r>
      <w:r w:rsidRPr="00AA33F0">
        <w:t xml:space="preserve"> kontrollerer vi arbeidet.</w:t>
      </w:r>
      <w:r w:rsidRPr="00AA33F0">
        <w:br/>
      </w:r>
      <w:r w:rsidRPr="00AA33F0">
        <w:rPr>
          <w:b/>
          <w:bCs/>
        </w:rPr>
        <w:t>Bas:</w:t>
      </w:r>
      <w:r w:rsidRPr="00AA33F0">
        <w:t xml:space="preserve"> Hva gjør dere </w:t>
      </w:r>
      <w:r w:rsidRPr="00AA33F0">
        <w:rPr>
          <w:highlight w:val="yellow"/>
        </w:rPr>
        <w:t>før dere starter</w:t>
      </w:r>
      <w:r w:rsidRPr="00AA33F0">
        <w:t>?</w:t>
      </w:r>
      <w:r w:rsidRPr="00AA33F0">
        <w:br/>
      </w:r>
      <w:r w:rsidRPr="00AA33F0">
        <w:rPr>
          <w:b/>
          <w:bCs/>
        </w:rPr>
        <w:t>Arbeider:</w:t>
      </w:r>
      <w:r w:rsidRPr="00AA33F0">
        <w:t xml:space="preserve"> Før vi starter, sjekker vi området.</w:t>
      </w:r>
      <w:r>
        <w:br/>
      </w:r>
      <w:r>
        <w:br/>
      </w:r>
      <w:r w:rsidRPr="00F80DBC">
        <w:rPr>
          <w:i/>
          <w:iCs/>
        </w:rPr>
        <w:t xml:space="preserve">Når man legger ny betong, støper </w:t>
      </w:r>
      <w:proofErr w:type="spellStart"/>
      <w:r w:rsidRPr="00F80DBC">
        <w:rPr>
          <w:i/>
          <w:iCs/>
        </w:rPr>
        <w:t>man</w:t>
      </w:r>
      <w:proofErr w:type="spellEnd"/>
      <w:r>
        <w:t xml:space="preserve">. </w:t>
      </w:r>
      <w:r w:rsidR="00F80DBC">
        <w:br/>
      </w:r>
      <w:r>
        <w:br/>
        <w:t>å støpe</w:t>
      </w:r>
      <w:r>
        <w:tab/>
        <w:t xml:space="preserve">- </w:t>
      </w:r>
      <w:r>
        <w:tab/>
        <w:t>en støp</w:t>
      </w:r>
      <w:r w:rsidR="00F80DBC">
        <w:br/>
      </w:r>
      <w:r w:rsidR="00F80DBC">
        <w:br/>
        <w:t xml:space="preserve">Vi støper et nytt gulv i parkeringsgarasjen. </w:t>
      </w:r>
      <w:r w:rsidR="00F80DBC">
        <w:br/>
        <w:t xml:space="preserve">Vi støper et nytt dekke i parkeringsgarasjen. </w:t>
      </w:r>
      <w:r w:rsidR="00F80DBC">
        <w:br/>
      </w:r>
      <w:r>
        <w:br/>
        <w:t>armert betong</w:t>
      </w:r>
      <w:r>
        <w:br/>
      </w:r>
      <w:proofErr w:type="spellStart"/>
      <w:r>
        <w:t>konstruksonsbetong</w:t>
      </w:r>
      <w:proofErr w:type="spellEnd"/>
      <w:r>
        <w:br/>
        <w:t>støpt betong</w:t>
      </w:r>
      <w:r>
        <w:br/>
        <w:t>prefabrikkert</w:t>
      </w:r>
      <w:r w:rsidR="00F80DBC">
        <w:t>e</w:t>
      </w:r>
      <w:r>
        <w:t xml:space="preserve"> betong</w:t>
      </w:r>
      <w:r w:rsidR="00F80DBC">
        <w:t xml:space="preserve"> elementer</w:t>
      </w:r>
      <w:r w:rsidR="00F80DBC">
        <w:br/>
        <w:t xml:space="preserve">betongkonstruksjon </w:t>
      </w:r>
      <w:r w:rsidR="00F80DBC">
        <w:br/>
      </w:r>
      <w:r w:rsidR="00F80DBC">
        <w:br/>
        <w:t xml:space="preserve">Eks. Dette er en konstruksjon i armert betong. </w:t>
      </w:r>
      <w:r w:rsidR="00F80DBC">
        <w:br/>
      </w:r>
      <w:r w:rsidR="00F80DBC">
        <w:br/>
      </w:r>
      <w:r w:rsidR="00F80DBC" w:rsidRPr="00F80DBC">
        <w:rPr>
          <w:b/>
          <w:bCs/>
        </w:rPr>
        <w:t>Situasjon:</w:t>
      </w:r>
      <w:r w:rsidR="00F80DBC" w:rsidRPr="00F80DBC">
        <w:t xml:space="preserve"> Samtale i pausen.</w:t>
      </w:r>
    </w:p>
    <w:p w14:paraId="52C24B01" w14:textId="03399A1F" w:rsidR="00F80DBC" w:rsidRPr="00F80DBC" w:rsidRDefault="00F80DBC" w:rsidP="00F80DBC">
      <w:pPr>
        <w:ind w:left="360"/>
      </w:pPr>
      <w:r w:rsidRPr="00F80DBC">
        <w:rPr>
          <w:b/>
          <w:bCs/>
        </w:rPr>
        <w:t>Kollega:</w:t>
      </w:r>
      <w:r w:rsidRPr="00F80DBC">
        <w:t xml:space="preserve"> Hvem jobber du sammen med?</w:t>
      </w:r>
      <w:r w:rsidRPr="00F80DBC">
        <w:br/>
      </w:r>
      <w:r w:rsidRPr="00F80DBC">
        <w:rPr>
          <w:b/>
          <w:bCs/>
        </w:rPr>
        <w:t>Arbeider:</w:t>
      </w:r>
      <w:r w:rsidRPr="00F80DBC">
        <w:t xml:space="preserve"> Jeg jobber sammen med basen og andre fagarbeidere.</w:t>
      </w:r>
      <w:r w:rsidRPr="00F80DBC">
        <w:br/>
      </w:r>
      <w:r w:rsidRPr="00F80DBC">
        <w:rPr>
          <w:b/>
          <w:bCs/>
        </w:rPr>
        <w:t>Kollega:</w:t>
      </w:r>
      <w:r w:rsidRPr="00F80DBC">
        <w:t xml:space="preserve"> Samarbeider dere med andre firmaer?</w:t>
      </w:r>
      <w:r w:rsidRPr="00F80DBC">
        <w:br/>
      </w:r>
      <w:r w:rsidRPr="00F80DBC">
        <w:rPr>
          <w:b/>
          <w:bCs/>
        </w:rPr>
        <w:t>Arbeider:</w:t>
      </w:r>
      <w:r w:rsidRPr="00F80DBC">
        <w:t xml:space="preserve"> Ja, vi samarbeider med elektrikere og rørleggere.</w:t>
      </w:r>
      <w:r w:rsidRPr="00F80DBC">
        <w:br/>
      </w:r>
      <w:r w:rsidRPr="00F80DBC">
        <w:rPr>
          <w:b/>
          <w:bCs/>
        </w:rPr>
        <w:t>Kollega:</w:t>
      </w:r>
      <w:r w:rsidRPr="00F80DBC">
        <w:t xml:space="preserve"> Hvem rapporterer du til?</w:t>
      </w:r>
      <w:r w:rsidRPr="00F80DBC">
        <w:br/>
      </w:r>
      <w:r w:rsidRPr="00F80DBC">
        <w:rPr>
          <w:b/>
          <w:bCs/>
        </w:rPr>
        <w:t>Arbeider:</w:t>
      </w:r>
      <w:r w:rsidRPr="00F80DBC">
        <w:t xml:space="preserve"> Jeg rapporterer til basen.</w:t>
      </w:r>
      <w:r w:rsidRPr="00F80DBC">
        <w:br/>
      </w:r>
      <w:r w:rsidRPr="00F80DBC">
        <w:rPr>
          <w:b/>
          <w:bCs/>
        </w:rPr>
        <w:t>Kollega:</w:t>
      </w:r>
      <w:r w:rsidRPr="00F80DBC">
        <w:t xml:space="preserve"> Har dere møter?</w:t>
      </w:r>
      <w:r w:rsidRPr="00F80DBC">
        <w:br/>
      </w:r>
      <w:r w:rsidRPr="00F80DBC">
        <w:rPr>
          <w:b/>
          <w:bCs/>
        </w:rPr>
        <w:t>Arbeider:</w:t>
      </w:r>
      <w:r w:rsidRPr="00F80DBC">
        <w:t xml:space="preserve"> Ja, vi har møter med prosjektlederen.</w:t>
      </w:r>
    </w:p>
    <w:p w14:paraId="3EFD206D" w14:textId="77777777" w:rsidR="001F1066" w:rsidRPr="001F1066" w:rsidRDefault="00F80DBC" w:rsidP="001F1066">
      <w:pPr>
        <w:ind w:left="360"/>
      </w:pPr>
      <w:r w:rsidRPr="00F80DBC">
        <w:rPr>
          <w:b/>
          <w:bCs/>
        </w:rPr>
        <w:lastRenderedPageBreak/>
        <w:t>Consolvo er:</w:t>
      </w:r>
      <w:r>
        <w:t xml:space="preserve"> </w:t>
      </w:r>
      <w:r>
        <w:br/>
      </w:r>
      <w:r>
        <w:t>en</w:t>
      </w:r>
      <w:r>
        <w:t xml:space="preserve"> bedrift</w:t>
      </w:r>
      <w:r>
        <w:br/>
        <w:t>et selskap</w:t>
      </w:r>
      <w:r>
        <w:br/>
        <w:t>et firma</w:t>
      </w:r>
      <w:r>
        <w:br/>
        <w:t>en virksomhet</w:t>
      </w:r>
      <w:r>
        <w:br/>
      </w:r>
      <w:r w:rsidR="001F1066">
        <w:t>(</w:t>
      </w:r>
      <w:r>
        <w:t>en organisasjon</w:t>
      </w:r>
      <w:r w:rsidR="001F1066">
        <w:t>)</w:t>
      </w:r>
      <w:r>
        <w:br/>
      </w:r>
      <w:r>
        <w:br/>
        <w:t xml:space="preserve">Consolvo er en privat virksomhet. </w:t>
      </w:r>
      <w:r w:rsidR="001F1066">
        <w:br/>
      </w:r>
      <w:r w:rsidR="001F1066">
        <w:br/>
      </w:r>
      <w:r w:rsidR="001F1066" w:rsidRPr="001F1066">
        <w:rPr>
          <w:b/>
          <w:bCs/>
        </w:rPr>
        <w:t>Situasjon:</w:t>
      </w:r>
      <w:r w:rsidR="001F1066" w:rsidRPr="001F1066">
        <w:t xml:space="preserve"> Morgenmøte.</w:t>
      </w:r>
    </w:p>
    <w:p w14:paraId="0FD1CE51" w14:textId="77777777" w:rsidR="001F1066" w:rsidRPr="001F1066" w:rsidRDefault="001F1066" w:rsidP="001F1066">
      <w:pPr>
        <w:ind w:left="360"/>
      </w:pPr>
      <w:r w:rsidRPr="001F1066">
        <w:rPr>
          <w:b/>
          <w:bCs/>
        </w:rPr>
        <w:t>Bas:</w:t>
      </w:r>
      <w:r w:rsidRPr="001F1066">
        <w:t xml:space="preserve"> Hva er viktig på prosjektet?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Sikkerhet er viktig.</w:t>
      </w:r>
      <w:r w:rsidRPr="001F1066">
        <w:br/>
      </w:r>
      <w:r w:rsidRPr="001F1066">
        <w:rPr>
          <w:b/>
          <w:bCs/>
        </w:rPr>
        <w:t>Bas:</w:t>
      </w:r>
      <w:r w:rsidRPr="001F1066">
        <w:t xml:space="preserve"> Hva gjør dere for sikkerhet?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Vi bruker verneutstyr og følger HMS-regler.</w:t>
      </w:r>
      <w:r w:rsidRPr="001F1066">
        <w:br/>
      </w:r>
      <w:r w:rsidRPr="001F1066">
        <w:rPr>
          <w:b/>
          <w:bCs/>
        </w:rPr>
        <w:t>Bas:</w:t>
      </w:r>
      <w:r w:rsidRPr="001F1066">
        <w:t xml:space="preserve"> Hva gjør dere før dere starter arbeidet?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Vi sjekker området før vi starter.</w:t>
      </w:r>
      <w:r w:rsidRPr="001F1066">
        <w:br/>
      </w:r>
      <w:r w:rsidRPr="001F1066">
        <w:rPr>
          <w:b/>
          <w:bCs/>
        </w:rPr>
        <w:t>Bas:</w:t>
      </w:r>
      <w:r w:rsidRPr="001F1066">
        <w:t xml:space="preserve"> Har dere faste rutiner?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Ja, vi har morgenmøte hver dag.</w:t>
      </w:r>
    </w:p>
    <w:p w14:paraId="7EF49E6C" w14:textId="77777777" w:rsidR="001F1066" w:rsidRPr="001F1066" w:rsidRDefault="001F1066" w:rsidP="001F1066">
      <w:pPr>
        <w:ind w:left="360"/>
      </w:pPr>
      <w:r>
        <w:t xml:space="preserve">Hvilket verneutstyr bruker dere? </w:t>
      </w:r>
      <w:r>
        <w:br/>
      </w:r>
      <w:r>
        <w:br/>
        <w:t xml:space="preserve">hansker </w:t>
      </w:r>
      <w:r>
        <w:br/>
        <w:t>briller</w:t>
      </w:r>
      <w:r>
        <w:br/>
        <w:t>vernesko</w:t>
      </w:r>
      <w:r>
        <w:br/>
        <w:t>hjelm med hakestropp</w:t>
      </w:r>
      <w:r>
        <w:br/>
        <w:t>bukse</w:t>
      </w:r>
      <w:r>
        <w:br/>
        <w:t xml:space="preserve">jakke </w:t>
      </w:r>
      <w:r w:rsidR="00F80DBC">
        <w:br/>
      </w:r>
      <w:r>
        <w:t>hørselsvern</w:t>
      </w:r>
      <w:r>
        <w:br/>
      </w:r>
      <w:r>
        <w:br/>
      </w:r>
      <w:r w:rsidRPr="001F1066">
        <w:rPr>
          <w:b/>
          <w:bCs/>
        </w:rPr>
        <w:t>Situasjon:</w:t>
      </w:r>
      <w:r w:rsidRPr="001F1066">
        <w:t xml:space="preserve"> Presentasjon for ny prosjektleder.</w:t>
      </w:r>
    </w:p>
    <w:p w14:paraId="096E94FE" w14:textId="273D516A" w:rsidR="001F1066" w:rsidRPr="001F1066" w:rsidRDefault="001F1066" w:rsidP="001F1066">
      <w:pPr>
        <w:ind w:left="360"/>
      </w:pPr>
      <w:r w:rsidRPr="001F1066">
        <w:rPr>
          <w:b/>
          <w:bCs/>
        </w:rPr>
        <w:t>Prosjektleder:</w:t>
      </w:r>
      <w:r w:rsidRPr="001F1066">
        <w:t xml:space="preserve"> Kan du presentere deg selv?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Ja. Jeg heter Ahmed, og jeg jobber i Consolvo.</w:t>
      </w:r>
      <w:r w:rsidRPr="001F1066">
        <w:br/>
      </w:r>
      <w:r w:rsidRPr="001F1066">
        <w:rPr>
          <w:b/>
          <w:bCs/>
        </w:rPr>
        <w:t>Prosjektleder:</w:t>
      </w:r>
      <w:r w:rsidRPr="001F1066">
        <w:t xml:space="preserve"> Hva jobber du som?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Jeg jobber som tømrer og har jobbet her i ett år.</w:t>
      </w:r>
      <w:r w:rsidRPr="001F1066">
        <w:br/>
      </w:r>
      <w:r w:rsidRPr="001F1066">
        <w:rPr>
          <w:b/>
          <w:bCs/>
        </w:rPr>
        <w:t>Prosjektleder:</w:t>
      </w:r>
      <w:r w:rsidRPr="001F1066">
        <w:t xml:space="preserve"> Hva jobber du med?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På jobben jobber jeg med rehabilitering.</w:t>
      </w:r>
      <w:r w:rsidRPr="001F1066">
        <w:br/>
      </w:r>
      <w:r w:rsidRPr="001F1066">
        <w:rPr>
          <w:b/>
          <w:bCs/>
        </w:rPr>
        <w:t>Prosjektleder:</w:t>
      </w:r>
      <w:r w:rsidRPr="001F1066">
        <w:t xml:space="preserve"> Kan du forklare prosessen?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Først sikrer vi området. Deretter river vi gamle deler.</w:t>
      </w:r>
      <w:r w:rsidRPr="001F1066">
        <w:br/>
      </w:r>
      <w:r w:rsidRPr="001F1066">
        <w:rPr>
          <w:b/>
          <w:bCs/>
        </w:rPr>
        <w:t>Prosjektleder:</w:t>
      </w:r>
      <w:r w:rsidRPr="001F1066">
        <w:t xml:space="preserve"> Hva skjer etterpå?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Etterpå bygger vi opp igjen, og til slutt kontrollerer vi arbeidet.</w:t>
      </w:r>
      <w:r w:rsidRPr="001F1066">
        <w:br/>
      </w:r>
      <w:r w:rsidRPr="001F1066">
        <w:rPr>
          <w:b/>
          <w:bCs/>
        </w:rPr>
        <w:t>Prosjektleder:</w:t>
      </w:r>
      <w:r w:rsidRPr="001F1066">
        <w:t xml:space="preserve"> Hvordan jobber dere sammen?</w:t>
      </w:r>
      <w:r w:rsidRPr="001F1066">
        <w:br/>
      </w:r>
      <w:r w:rsidRPr="001F1066">
        <w:rPr>
          <w:b/>
          <w:bCs/>
        </w:rPr>
        <w:t>Arbeider:</w:t>
      </w:r>
      <w:r w:rsidRPr="001F1066">
        <w:t xml:space="preserve"> Vi jobber sammen med andre faggrupper og følger HMS-regler.</w:t>
      </w:r>
      <w:r w:rsidR="00CE13EE">
        <w:br/>
      </w:r>
      <w:r w:rsidR="00CE13EE">
        <w:br/>
      </w:r>
    </w:p>
    <w:p w14:paraId="745D71D7" w14:textId="766917E3" w:rsidR="0096685C" w:rsidRDefault="001F1066" w:rsidP="00CE13EE">
      <w:pPr>
        <w:ind w:left="360"/>
      </w:pPr>
      <w:r>
        <w:br/>
      </w:r>
    </w:p>
    <w:p w14:paraId="660C746E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lastRenderedPageBreak/>
        <w:t>Anders (byggeleder):</w:t>
      </w:r>
      <w:r w:rsidRPr="00CE13EE">
        <w:br/>
        <w:t>God morgen, folkens. Før vi starter, vil jeg gjerne ta en runde og høre litt mer om hvem som gjør hva. Marek, kan du begynne?</w:t>
      </w:r>
    </w:p>
    <w:p w14:paraId="06DB9EAB" w14:textId="75C86ACE" w:rsidR="00CE13EE" w:rsidRPr="00CE13EE" w:rsidRDefault="00CE13EE" w:rsidP="00CE13EE">
      <w:pPr>
        <w:ind w:left="360"/>
      </w:pPr>
      <w:r w:rsidRPr="00CE13EE">
        <w:rPr>
          <w:b/>
          <w:bCs/>
        </w:rPr>
        <w:t>Marek (bas):</w:t>
      </w:r>
      <w:r w:rsidRPr="00CE13EE">
        <w:br/>
        <w:t>Ja. Jeg heter Marek</w:t>
      </w:r>
      <w:r w:rsidR="00AF2B7C">
        <w:t>,</w:t>
      </w:r>
      <w:r w:rsidRPr="00CE13EE">
        <w:t xml:space="preserve"> og jobber som bas her på prosjektet.</w:t>
      </w:r>
      <w:r w:rsidRPr="00CE13EE">
        <w:br/>
        <w:t>Jeg har jobbet i Consolvo i fem år, og jeg har ansvar for den daglige driften på brua.</w:t>
      </w:r>
    </w:p>
    <w:p w14:paraId="3262BF84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Bra. Piotr, hva med deg?</w:t>
      </w:r>
    </w:p>
    <w:p w14:paraId="115A0A0A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Piotr (betongarbeider):</w:t>
      </w:r>
      <w:r w:rsidRPr="00CE13EE">
        <w:br/>
        <w:t>Jeg heter Piotr. Jeg jobber i Consolvo som betongarbeider.</w:t>
      </w:r>
      <w:r w:rsidRPr="00CE13EE">
        <w:br/>
        <w:t>Jeg har jobbet her i omtrent to år nå.</w:t>
      </w:r>
    </w:p>
    <w:p w14:paraId="463FE85D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Hva jobber du med på dette prosjektet?</w:t>
      </w:r>
    </w:p>
    <w:p w14:paraId="1CC2239C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Piotr:</w:t>
      </w:r>
      <w:r w:rsidRPr="00CE13EE">
        <w:br/>
        <w:t>På jobben jobber jeg med rehabilitering av brua.</w:t>
      </w:r>
      <w:r w:rsidRPr="00CE13EE">
        <w:br/>
        <w:t xml:space="preserve">Mine oppgaver er å rive skadet betong, klargjøre underlaget og være med på </w:t>
      </w:r>
      <w:proofErr w:type="spellStart"/>
      <w:r w:rsidRPr="00CE13EE">
        <w:t>støping</w:t>
      </w:r>
      <w:proofErr w:type="spellEnd"/>
      <w:r w:rsidRPr="00CE13EE">
        <w:t>.</w:t>
      </w:r>
      <w:r w:rsidRPr="00CE13EE">
        <w:br/>
        <w:t>Jeg hjelper også til med rydding og sikring av området.</w:t>
      </w:r>
    </w:p>
    <w:p w14:paraId="5EDCD9C2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Hvem rapporterer du til?</w:t>
      </w:r>
    </w:p>
    <w:p w14:paraId="599AC942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Piotr:</w:t>
      </w:r>
      <w:r w:rsidRPr="00CE13EE">
        <w:br/>
        <w:t>Jeg rapporterer til Marek hver dag.</w:t>
      </w:r>
    </w:p>
    <w:p w14:paraId="2227C464" w14:textId="77777777" w:rsidR="00CE13EE" w:rsidRPr="00CE13EE" w:rsidRDefault="00CE13EE" w:rsidP="00CE13EE">
      <w:pPr>
        <w:ind w:left="360"/>
      </w:pPr>
      <w:r w:rsidRPr="00CE13EE">
        <w:pict w14:anchorId="383746A6">
          <v:rect id="_x0000_i1049" style="width:0;height:1.5pt" o:hralign="center" o:hrstd="t" o:hr="t" fillcolor="#a0a0a0" stroked="f"/>
        </w:pict>
      </w:r>
    </w:p>
    <w:p w14:paraId="6AA5FAE1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Ahmed, kan du presentere deg?</w:t>
      </w:r>
    </w:p>
    <w:p w14:paraId="7C967FAC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Ahmed (forskalingssnekker):</w:t>
      </w:r>
      <w:r w:rsidRPr="00CE13EE">
        <w:br/>
        <w:t>Ja. Jeg heter Ahmed og jobber som forskalingssnekker.</w:t>
      </w:r>
      <w:r w:rsidRPr="00CE13EE">
        <w:br/>
        <w:t>Jeg har jobbet her i seks måneder.</w:t>
      </w:r>
      <w:r w:rsidRPr="00CE13EE">
        <w:br/>
        <w:t>På jobben jobber jeg mest med forskaling før støp.</w:t>
      </w:r>
    </w:p>
    <w:p w14:paraId="34ACE5F1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Hvordan samarbeider dere i praksis?</w:t>
      </w:r>
    </w:p>
    <w:p w14:paraId="67FE1D26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Ahmed:</w:t>
      </w:r>
      <w:r w:rsidRPr="00CE13EE">
        <w:br/>
        <w:t>Jeg jobber sammen med Piotr og de andre betongarbeiderne.</w:t>
      </w:r>
      <w:r w:rsidRPr="00CE13EE">
        <w:br/>
        <w:t xml:space="preserve">Vi må samarbeide tett, spesielt før </w:t>
      </w:r>
      <w:proofErr w:type="spellStart"/>
      <w:r w:rsidRPr="00CE13EE">
        <w:t>støping</w:t>
      </w:r>
      <w:proofErr w:type="spellEnd"/>
      <w:r w:rsidRPr="00CE13EE">
        <w:t>, slik at alt blir riktig.</w:t>
      </w:r>
    </w:p>
    <w:p w14:paraId="1AB12967" w14:textId="77777777" w:rsidR="00CE13EE" w:rsidRPr="00CE13EE" w:rsidRDefault="00CE13EE" w:rsidP="00CE13EE">
      <w:pPr>
        <w:ind w:left="360"/>
      </w:pPr>
      <w:r w:rsidRPr="00CE13EE">
        <w:pict w14:anchorId="3B9E2B24">
          <v:rect id="_x0000_i1050" style="width:0;height:1.5pt" o:hralign="center" o:hrstd="t" o:hr="t" fillcolor="#a0a0a0" stroked="f"/>
        </w:pict>
      </w:r>
    </w:p>
    <w:p w14:paraId="198E0BCB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Marek, kan du forklare kort hva dere faktisk gjør i rehabiliteringen?</w:t>
      </w:r>
    </w:p>
    <w:p w14:paraId="79672723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Marek:</w:t>
      </w:r>
      <w:r w:rsidRPr="00CE13EE">
        <w:br/>
        <w:t>Ja. Vi jobber med rehabilitering av bærekonstruksjonen på brua.</w:t>
      </w:r>
      <w:r w:rsidRPr="00CE13EE">
        <w:br/>
        <w:t>Først sikrer vi arbeidsområdet.</w:t>
      </w:r>
      <w:r w:rsidRPr="00CE13EE">
        <w:br/>
        <w:t>Deretter river vi løs og skadet betong.</w:t>
      </w:r>
      <w:r w:rsidRPr="00CE13EE">
        <w:br/>
      </w:r>
      <w:r w:rsidRPr="00CE13EE">
        <w:lastRenderedPageBreak/>
        <w:t>Etterpå reparerer vi armeringen der det er nødvendig.</w:t>
      </w:r>
      <w:r w:rsidRPr="00CE13EE">
        <w:br/>
        <w:t>Til slutt bygger vi opp igjen med ny betong og kontrollerer arbeidet.</w:t>
      </w:r>
    </w:p>
    <w:p w14:paraId="055552FE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Hvordan vet dere at arbeidet er godt nok?</w:t>
      </w:r>
    </w:p>
    <w:p w14:paraId="355D95B1" w14:textId="36CF6EA2" w:rsidR="00CE13EE" w:rsidRPr="00CE13EE" w:rsidRDefault="00CE13EE" w:rsidP="00CE13EE">
      <w:pPr>
        <w:ind w:left="360"/>
      </w:pPr>
      <w:r w:rsidRPr="00CE13EE">
        <w:rPr>
          <w:b/>
          <w:bCs/>
        </w:rPr>
        <w:t>Marek:</w:t>
      </w:r>
      <w:r w:rsidRPr="00CE13EE">
        <w:br/>
        <w:t>Vi følger planer og tegninger fra prosjektledelsen.</w:t>
      </w:r>
      <w:r w:rsidR="00AF2B7C">
        <w:t xml:space="preserve"> /</w:t>
      </w:r>
      <w:proofErr w:type="spellStart"/>
      <w:proofErr w:type="gramStart"/>
      <w:r w:rsidR="00AF2B7C">
        <w:t>pru:</w:t>
      </w:r>
      <w:r w:rsidR="00AF2B7C" w:rsidRPr="00AF2B7C">
        <w:t>ʃ</w:t>
      </w:r>
      <w:r w:rsidR="00AF2B7C">
        <w:t>ekt</w:t>
      </w:r>
      <w:proofErr w:type="spellEnd"/>
      <w:proofErr w:type="gramEnd"/>
      <w:r w:rsidR="00AF2B7C">
        <w:t xml:space="preserve"> ‘</w:t>
      </w:r>
      <w:proofErr w:type="spellStart"/>
      <w:r w:rsidR="00AF2B7C">
        <w:t>ledelsn</w:t>
      </w:r>
      <w:proofErr w:type="spellEnd"/>
      <w:r w:rsidR="00AF2B7C">
        <w:t>/</w:t>
      </w:r>
      <w:r w:rsidRPr="00CE13EE">
        <w:br/>
        <w:t>Når arbeidet er ferdig, kontrollerer vi kvaliteten før vi går videre.</w:t>
      </w:r>
    </w:p>
    <w:p w14:paraId="624482B6" w14:textId="77777777" w:rsidR="00CE13EE" w:rsidRPr="00CE13EE" w:rsidRDefault="00CE13EE" w:rsidP="00CE13EE">
      <w:pPr>
        <w:ind w:left="360"/>
      </w:pPr>
      <w:r w:rsidRPr="00CE13EE">
        <w:pict w14:anchorId="3DE9DFF1">
          <v:rect id="_x0000_i1051" style="width:0;height:1.5pt" o:hralign="center" o:hrstd="t" o:hr="t" fillcolor="#a0a0a0" stroked="f"/>
        </w:pict>
      </w:r>
    </w:p>
    <w:p w14:paraId="79577108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La oss snakke litt om HMS. Hva er viktig her?</w:t>
      </w:r>
    </w:p>
    <w:p w14:paraId="2A9835D8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Piotr:</w:t>
      </w:r>
      <w:r w:rsidRPr="00CE13EE">
        <w:br/>
        <w:t>Sikkerhet er veldig viktig, spesielt fordi vi jobber høyt og med tunge materialer.</w:t>
      </w:r>
    </w:p>
    <w:p w14:paraId="2C5675B6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Ahmed:</w:t>
      </w:r>
      <w:r w:rsidRPr="00CE13EE">
        <w:br/>
        <w:t xml:space="preserve">Vi bruker alltid verneutstyr, som hjelm, vernesko og </w:t>
      </w:r>
      <w:proofErr w:type="spellStart"/>
      <w:r w:rsidRPr="00CE13EE">
        <w:t>refleksvest</w:t>
      </w:r>
      <w:proofErr w:type="spellEnd"/>
      <w:r w:rsidRPr="00CE13EE">
        <w:t>.</w:t>
      </w:r>
      <w:r w:rsidRPr="00CE13EE">
        <w:br/>
        <w:t>Før vi starter arbeidet, sjekker vi området.</w:t>
      </w:r>
    </w:p>
    <w:p w14:paraId="0BEEA395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Marek:</w:t>
      </w:r>
      <w:r w:rsidRPr="00CE13EE">
        <w:br/>
        <w:t>Vi følger HMS-regler, og hvis det er noe som ikke er trygt, stopper vi arbeidet.</w:t>
      </w:r>
      <w:r w:rsidRPr="00CE13EE">
        <w:br/>
        <w:t>Vi tar det opp i morgenmøtet eller direkte med meg.</w:t>
      </w:r>
    </w:p>
    <w:p w14:paraId="5D064426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Har dere faste rutiner?</w:t>
      </w:r>
    </w:p>
    <w:p w14:paraId="54714869" w14:textId="68E0AD95" w:rsidR="00CE13EE" w:rsidRPr="00CE13EE" w:rsidRDefault="00CE13EE" w:rsidP="00CE13EE">
      <w:pPr>
        <w:ind w:left="360"/>
      </w:pPr>
      <w:r w:rsidRPr="00CE13EE">
        <w:rPr>
          <w:b/>
          <w:bCs/>
        </w:rPr>
        <w:t>Marek:</w:t>
      </w:r>
      <w:r>
        <w:rPr>
          <w:b/>
          <w:bCs/>
        </w:rPr>
        <w:t xml:space="preserve"> </w:t>
      </w:r>
      <w:r w:rsidRPr="00CE13EE">
        <w:br/>
        <w:t>Ja. Vi har morgenmøte hver dag.</w:t>
      </w:r>
      <w:r w:rsidRPr="00CE13EE">
        <w:br/>
        <w:t>Der går vi gjennom planen, arbeidsoppgaver og risiko.</w:t>
      </w:r>
    </w:p>
    <w:p w14:paraId="18F3BF7C" w14:textId="77777777" w:rsidR="00CE13EE" w:rsidRPr="00CE13EE" w:rsidRDefault="00CE13EE" w:rsidP="00CE13EE">
      <w:pPr>
        <w:ind w:left="360"/>
      </w:pPr>
      <w:r w:rsidRPr="00CE13EE">
        <w:pict w14:anchorId="5040EE8D">
          <v:rect id="_x0000_i1052" style="width:0;height:1.5pt" o:hralign="center" o:hrstd="t" o:hr="t" fillcolor="#a0a0a0" stroked="f"/>
        </w:pict>
      </w:r>
    </w:p>
    <w:p w14:paraId="5A05BBA2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Hvordan opplever dere samarbeidet på prosjektet?</w:t>
      </w:r>
    </w:p>
    <w:p w14:paraId="28FC098C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Piotr:</w:t>
      </w:r>
      <w:r w:rsidRPr="00CE13EE">
        <w:br/>
        <w:t>Jeg synes samarbeidet er bra.</w:t>
      </w:r>
      <w:r w:rsidRPr="00CE13EE">
        <w:br/>
        <w:t>Alle vet hva de skal gjøre, og vi hjelper hverandre.</w:t>
      </w:r>
    </w:p>
    <w:p w14:paraId="68071593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Ahmed:</w:t>
      </w:r>
      <w:r w:rsidRPr="00CE13EE">
        <w:br/>
        <w:t>Ja, og det er lett å spørre hvis noe er uklart.</w:t>
      </w:r>
    </w:p>
    <w:p w14:paraId="72D3A0CF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Anders:</w:t>
      </w:r>
      <w:r w:rsidRPr="00CE13EE">
        <w:br/>
        <w:t>Det er godt å høre. Takk for at dere tok dere tid til å forklare.</w:t>
      </w:r>
    </w:p>
    <w:p w14:paraId="3BCD216E" w14:textId="77777777" w:rsidR="00CE13EE" w:rsidRPr="00CE13EE" w:rsidRDefault="00CE13EE" w:rsidP="00CE13EE">
      <w:pPr>
        <w:ind w:left="360"/>
      </w:pPr>
      <w:r w:rsidRPr="00CE13EE">
        <w:rPr>
          <w:b/>
          <w:bCs/>
        </w:rPr>
        <w:t>Marek:</w:t>
      </w:r>
      <w:r w:rsidRPr="00CE13EE">
        <w:br/>
        <w:t>Ingen problem. Da kan vi starte arbeidet.</w:t>
      </w:r>
    </w:p>
    <w:p w14:paraId="2A3D584E" w14:textId="77777777" w:rsidR="00CE13EE" w:rsidRPr="00B94E7A" w:rsidRDefault="00CE13EE" w:rsidP="00CE13EE">
      <w:pPr>
        <w:ind w:left="360"/>
      </w:pPr>
    </w:p>
    <w:p w14:paraId="7B319A8A" w14:textId="3FE54396" w:rsidR="0096685C" w:rsidRPr="0096685C" w:rsidRDefault="0096685C" w:rsidP="0096685C"/>
    <w:p w14:paraId="5EC770D8" w14:textId="77777777" w:rsidR="00180060" w:rsidRPr="00B94E7A" w:rsidRDefault="00180060" w:rsidP="00180060">
      <w:pPr>
        <w:ind w:left="360"/>
      </w:pPr>
    </w:p>
    <w:p w14:paraId="197317BF" w14:textId="77777777" w:rsidR="00180060" w:rsidRPr="00180060" w:rsidRDefault="00180060" w:rsidP="00180060"/>
    <w:p w14:paraId="1AD16976" w14:textId="2015C99C" w:rsidR="004D5BDA" w:rsidRDefault="00180060" w:rsidP="00180060">
      <w:pPr>
        <w:pStyle w:val="Overskrift2"/>
      </w:pPr>
      <w:r>
        <w:br/>
      </w:r>
    </w:p>
    <w:p w14:paraId="6EC7822C" w14:textId="77777777" w:rsidR="00F65725" w:rsidRDefault="00F65725">
      <w:r>
        <w:tab/>
        <w:t xml:space="preserve"> </w:t>
      </w:r>
      <w:r>
        <w:tab/>
      </w:r>
      <w:r>
        <w:tab/>
      </w:r>
    </w:p>
    <w:sectPr w:rsidR="00F65725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1CC0" w14:textId="77777777" w:rsidR="001C2449" w:rsidRDefault="001C2449" w:rsidP="00E6735B">
      <w:pPr>
        <w:spacing w:after="0" w:line="240" w:lineRule="auto"/>
      </w:pPr>
      <w:r>
        <w:separator/>
      </w:r>
    </w:p>
  </w:endnote>
  <w:endnote w:type="continuationSeparator" w:id="0">
    <w:p w14:paraId="5BC235C7" w14:textId="77777777" w:rsidR="001C2449" w:rsidRDefault="001C2449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7EB3A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19FE615A" wp14:editId="4EE98C44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3E97" w14:textId="77777777" w:rsidR="001C2449" w:rsidRDefault="001C2449" w:rsidP="00E6735B">
      <w:pPr>
        <w:spacing w:after="0" w:line="240" w:lineRule="auto"/>
      </w:pPr>
      <w:r>
        <w:separator/>
      </w:r>
    </w:p>
  </w:footnote>
  <w:footnote w:type="continuationSeparator" w:id="0">
    <w:p w14:paraId="549D72D7" w14:textId="77777777" w:rsidR="001C2449" w:rsidRDefault="001C2449" w:rsidP="00E673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49"/>
    <w:rsid w:val="00180060"/>
    <w:rsid w:val="001C2449"/>
    <w:rsid w:val="001F1066"/>
    <w:rsid w:val="003808DF"/>
    <w:rsid w:val="004D23F3"/>
    <w:rsid w:val="004D5BDA"/>
    <w:rsid w:val="005D146A"/>
    <w:rsid w:val="00797717"/>
    <w:rsid w:val="008B29AD"/>
    <w:rsid w:val="0096685C"/>
    <w:rsid w:val="00A75A49"/>
    <w:rsid w:val="00A96B70"/>
    <w:rsid w:val="00AA33F0"/>
    <w:rsid w:val="00AF2B7C"/>
    <w:rsid w:val="00C0079E"/>
    <w:rsid w:val="00CE13EE"/>
    <w:rsid w:val="00E6735B"/>
    <w:rsid w:val="00F65725"/>
    <w:rsid w:val="00F8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E690C"/>
  <w15:chartTrackingRefBased/>
  <w15:docId w15:val="{2C76E40D-A678-4C66-94C2-A5DB7D6F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paragraph" w:styleId="NormalWeb">
    <w:name w:val="Normal (Web)"/>
    <w:basedOn w:val="Normal"/>
    <w:uiPriority w:val="99"/>
    <w:semiHidden/>
    <w:unhideWhenUsed/>
    <w:rsid w:val="009668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131</TotalTime>
  <Pages>7</Pages>
  <Words>1117</Words>
  <Characters>5925</Characters>
  <Application>Microsoft Office Word</Application>
  <DocSecurity>0</DocSecurity>
  <Lines>49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2026-01-20T13:53:00Z</dcterms:created>
  <dcterms:modified xsi:type="dcterms:W3CDTF">2026-01-20T17:10:00Z</dcterms:modified>
</cp:coreProperties>
</file>